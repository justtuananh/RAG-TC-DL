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3D3BD8A4"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4F8494"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58DBD6"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3E587946" w:rsidR="0089730E" w:rsidRDefault="0089730E" w:rsidP="0089730E">
      <w:pPr>
        <w:jc w:val="center"/>
        <w:rPr>
          <w:b/>
          <w:bCs/>
          <w:sz w:val="36"/>
          <w:szCs w:val="30"/>
        </w:rPr>
      </w:pPr>
      <w:r>
        <w:rPr>
          <w:b/>
          <w:bCs/>
          <w:sz w:val="36"/>
          <w:szCs w:val="30"/>
        </w:rPr>
        <w:t xml:space="preserve">QTKĐ </w:t>
      </w:r>
      <w:r w:rsidR="00A32E68">
        <w:rPr>
          <w:b/>
          <w:bCs/>
          <w:sz w:val="36"/>
          <w:szCs w:val="30"/>
        </w:rPr>
        <w:t>1.1</w:t>
      </w:r>
      <w:r w:rsidR="009E3DF7">
        <w:rPr>
          <w:b/>
          <w:bCs/>
          <w:sz w:val="36"/>
          <w:szCs w:val="30"/>
        </w:rPr>
        <w:t>9</w:t>
      </w:r>
      <w:r w:rsidR="00A32E68">
        <w:rPr>
          <w:b/>
          <w:bCs/>
          <w:sz w:val="36"/>
          <w:szCs w:val="30"/>
        </w:rPr>
        <w:t>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w:t>
      </w:r>
      <w:r w:rsidR="009E3DF7">
        <w:rPr>
          <w:b/>
          <w:bCs/>
          <w:sz w:val="36"/>
          <w:szCs w:val="30"/>
        </w:rPr>
        <w:t>3</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pPr>
    </w:p>
    <w:p w14:paraId="33B9F304" w14:textId="77777777" w:rsidR="00590734" w:rsidRDefault="00590734" w:rsidP="0089730E">
      <w:pPr>
        <w:jc w:val="center"/>
        <w:rPr>
          <w:b/>
          <w:bCs/>
          <w:sz w:val="36"/>
          <w:szCs w:val="30"/>
        </w:rPr>
      </w:pPr>
    </w:p>
    <w:p w14:paraId="0050FA68" w14:textId="618F5E9B" w:rsidR="00DD2B0B" w:rsidRDefault="002370E0" w:rsidP="00F002C6">
      <w:pPr>
        <w:jc w:val="center"/>
        <w:rPr>
          <w:b/>
          <w:bCs/>
          <w:sz w:val="36"/>
          <w:szCs w:val="30"/>
        </w:rPr>
      </w:pPr>
      <w:r w:rsidRPr="002370E0">
        <w:rPr>
          <w:b/>
          <w:bCs/>
          <w:sz w:val="36"/>
          <w:szCs w:val="30"/>
        </w:rPr>
        <w:t xml:space="preserve">THIẾT BỊ HIỆU CHUẨN </w:t>
      </w:r>
      <w:r>
        <w:rPr>
          <w:b/>
          <w:bCs/>
          <w:sz w:val="36"/>
          <w:szCs w:val="30"/>
        </w:rPr>
        <w:t>Á</w:t>
      </w:r>
      <w:r w:rsidRPr="002370E0">
        <w:rPr>
          <w:b/>
          <w:bCs/>
          <w:sz w:val="36"/>
          <w:szCs w:val="30"/>
        </w:rPr>
        <w:t>P SUẤT KIỂU DPI 610</w:t>
      </w:r>
    </w:p>
    <w:p w14:paraId="1EC47452" w14:textId="77777777" w:rsidR="00590734" w:rsidRDefault="00590734" w:rsidP="0089730E">
      <w:pPr>
        <w:jc w:val="center"/>
        <w:rPr>
          <w:b/>
          <w:bCs/>
          <w:sz w:val="36"/>
          <w:szCs w:val="30"/>
        </w:rPr>
      </w:pPr>
      <w:r>
        <w:rPr>
          <w:b/>
          <w:bCs/>
          <w:sz w:val="36"/>
          <w:szCs w:val="30"/>
        </w:rPr>
        <w:t>QUY TRÌNH KIỂM ĐỊNH</w:t>
      </w:r>
    </w:p>
    <w:p w14:paraId="71AF2529" w14:textId="698F0DC5" w:rsidR="00590734" w:rsidRPr="00590734" w:rsidRDefault="00590734" w:rsidP="0089730E">
      <w:pPr>
        <w:jc w:val="center"/>
        <w:rPr>
          <w:i/>
          <w:iCs/>
        </w:rPr>
      </w:pPr>
      <w:r w:rsidRPr="00590734">
        <w:rPr>
          <w:i/>
          <w:iCs/>
        </w:rPr>
        <w:t>(Ban hành kèm theo Quyết định số        /        ngày     tháng     năm 20</w:t>
      </w:r>
      <w:r w:rsidR="002C442F">
        <w:rPr>
          <w:i/>
          <w:iCs/>
        </w:rPr>
        <w:t>2</w:t>
      </w:r>
      <w:r w:rsidR="002370E0">
        <w:rPr>
          <w:i/>
          <w:iCs/>
        </w:rPr>
        <w:t>3</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pPr>
    </w:p>
    <w:p w14:paraId="0BE11FDE" w14:textId="77777777" w:rsidR="00590734" w:rsidRDefault="00590734" w:rsidP="0089730E">
      <w:pPr>
        <w:jc w:val="center"/>
      </w:pPr>
    </w:p>
    <w:p w14:paraId="6BCC4DB3" w14:textId="77777777" w:rsidR="006E0FD2" w:rsidRDefault="006E0FD2" w:rsidP="0089730E">
      <w:pPr>
        <w:jc w:val="center"/>
      </w:pPr>
    </w:p>
    <w:p w14:paraId="49FEC930" w14:textId="77777777" w:rsidR="006E0FD2" w:rsidRDefault="006E0FD2" w:rsidP="0089730E">
      <w:pPr>
        <w:jc w:val="center"/>
      </w:pPr>
    </w:p>
    <w:p w14:paraId="1535E82F" w14:textId="77777777" w:rsidR="006E0FD2" w:rsidRDefault="006E0FD2" w:rsidP="0089730E">
      <w:pPr>
        <w:jc w:val="center"/>
      </w:pPr>
    </w:p>
    <w:p w14:paraId="569049CF" w14:textId="77777777" w:rsidR="00590734" w:rsidRDefault="00590734" w:rsidP="0089730E">
      <w:pPr>
        <w:jc w:val="center"/>
      </w:pPr>
    </w:p>
    <w:p w14:paraId="786C72F2" w14:textId="251BB36D" w:rsidR="00590734" w:rsidRDefault="00590734" w:rsidP="0089730E">
      <w:pPr>
        <w:jc w:val="center"/>
        <w:rPr>
          <w:b/>
          <w:bCs/>
          <w:sz w:val="24"/>
          <w:szCs w:val="18"/>
        </w:rPr>
      </w:pPr>
      <w:r>
        <w:rPr>
          <w:b/>
          <w:bCs/>
          <w:sz w:val="24"/>
          <w:szCs w:val="18"/>
        </w:rPr>
        <w:t>HÀ NỘI - 202</w:t>
      </w:r>
      <w:r w:rsidR="004A441F">
        <w:rPr>
          <w:b/>
          <w:bCs/>
          <w:sz w:val="24"/>
          <w:szCs w:val="18"/>
        </w:rPr>
        <w:t>3</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pPr>
    </w:p>
    <w:p w14:paraId="16F30C41" w14:textId="2E69C794" w:rsidR="006E0FD2" w:rsidRDefault="00DB4C46">
      <w:pPr>
        <w:pStyle w:val="TOC1"/>
        <w:rPr>
          <w:rFonts w:asciiTheme="minorHAnsi" w:eastAsiaTheme="minorEastAsia" w:hAnsiTheme="minorHAnsi"/>
          <w:noProof/>
          <w:kern w:val="2"/>
          <w:sz w:val="22"/>
          <w14:ligatures w14:val="standardContextual"/>
        </w:rPr>
      </w:pPr>
      <w:r w:rsidRPr="003F5420">
        <w:fldChar w:fldCharType="begin"/>
      </w:r>
      <w:r w:rsidRPr="003F5420">
        <w:instrText xml:space="preserve"> TOC \o "1-3" \u </w:instrText>
      </w:r>
      <w:r w:rsidRPr="003F5420">
        <w:fldChar w:fldCharType="separate"/>
      </w:r>
      <w:r w:rsidR="006E0FD2" w:rsidRPr="00E51242">
        <w:rPr>
          <w:noProof/>
          <w:lang w:val="vi-VN"/>
        </w:rPr>
        <w:t>1 Phạm vi áp dụng</w:t>
      </w:r>
      <w:r w:rsidR="006E0FD2">
        <w:rPr>
          <w:noProof/>
        </w:rPr>
        <w:tab/>
      </w:r>
      <w:r w:rsidR="006E0FD2">
        <w:rPr>
          <w:noProof/>
        </w:rPr>
        <w:fldChar w:fldCharType="begin"/>
      </w:r>
      <w:r w:rsidR="006E0FD2">
        <w:rPr>
          <w:noProof/>
        </w:rPr>
        <w:instrText xml:space="preserve"> PAGEREF _Toc138410095 \h </w:instrText>
      </w:r>
      <w:r w:rsidR="006E0FD2">
        <w:rPr>
          <w:noProof/>
        </w:rPr>
      </w:r>
      <w:r w:rsidR="006E0FD2">
        <w:rPr>
          <w:noProof/>
        </w:rPr>
        <w:fldChar w:fldCharType="separate"/>
      </w:r>
      <w:r w:rsidR="00AA0222">
        <w:rPr>
          <w:noProof/>
        </w:rPr>
        <w:t>5</w:t>
      </w:r>
      <w:r w:rsidR="006E0FD2">
        <w:rPr>
          <w:noProof/>
        </w:rPr>
        <w:fldChar w:fldCharType="end"/>
      </w:r>
    </w:p>
    <w:p w14:paraId="0529CD9E" w14:textId="2A8CA53E" w:rsidR="006E0FD2" w:rsidRDefault="006E0FD2">
      <w:pPr>
        <w:pStyle w:val="TOC1"/>
        <w:rPr>
          <w:rFonts w:asciiTheme="minorHAnsi" w:eastAsiaTheme="minorEastAsia" w:hAnsiTheme="minorHAnsi"/>
          <w:noProof/>
          <w:kern w:val="2"/>
          <w:sz w:val="22"/>
          <w14:ligatures w14:val="standardContextual"/>
        </w:rPr>
      </w:pPr>
      <w:r w:rsidRPr="00E51242">
        <w:rPr>
          <w:noProof/>
          <w:lang w:val="vi-VN"/>
        </w:rPr>
        <w:t>2 Các phép kiểm định</w:t>
      </w:r>
      <w:r>
        <w:rPr>
          <w:noProof/>
        </w:rPr>
        <w:tab/>
      </w:r>
      <w:r>
        <w:rPr>
          <w:noProof/>
        </w:rPr>
        <w:fldChar w:fldCharType="begin"/>
      </w:r>
      <w:r>
        <w:rPr>
          <w:noProof/>
        </w:rPr>
        <w:instrText xml:space="preserve"> PAGEREF _Toc138410096 \h </w:instrText>
      </w:r>
      <w:r>
        <w:rPr>
          <w:noProof/>
        </w:rPr>
      </w:r>
      <w:r>
        <w:rPr>
          <w:noProof/>
        </w:rPr>
        <w:fldChar w:fldCharType="separate"/>
      </w:r>
      <w:r w:rsidR="00AA0222">
        <w:rPr>
          <w:noProof/>
        </w:rPr>
        <w:t>5</w:t>
      </w:r>
      <w:r>
        <w:rPr>
          <w:noProof/>
        </w:rPr>
        <w:fldChar w:fldCharType="end"/>
      </w:r>
    </w:p>
    <w:p w14:paraId="2FC1DC20" w14:textId="12CDF8B4" w:rsidR="006E0FD2" w:rsidRDefault="006E0FD2">
      <w:pPr>
        <w:pStyle w:val="TOC1"/>
        <w:rPr>
          <w:rFonts w:asciiTheme="minorHAnsi" w:eastAsiaTheme="minorEastAsia" w:hAnsiTheme="minorHAnsi"/>
          <w:noProof/>
          <w:kern w:val="2"/>
          <w:sz w:val="22"/>
          <w14:ligatures w14:val="standardContextual"/>
        </w:rPr>
      </w:pPr>
      <w:r>
        <w:rPr>
          <w:noProof/>
        </w:rPr>
        <w:t>3 Phương tiện kiểm định</w:t>
      </w:r>
      <w:r>
        <w:rPr>
          <w:noProof/>
        </w:rPr>
        <w:tab/>
      </w:r>
      <w:r>
        <w:rPr>
          <w:noProof/>
        </w:rPr>
        <w:fldChar w:fldCharType="begin"/>
      </w:r>
      <w:r>
        <w:rPr>
          <w:noProof/>
        </w:rPr>
        <w:instrText xml:space="preserve"> PAGEREF _Toc138410097 \h </w:instrText>
      </w:r>
      <w:r>
        <w:rPr>
          <w:noProof/>
        </w:rPr>
      </w:r>
      <w:r>
        <w:rPr>
          <w:noProof/>
        </w:rPr>
        <w:fldChar w:fldCharType="separate"/>
      </w:r>
      <w:r w:rsidR="00AA0222">
        <w:rPr>
          <w:noProof/>
        </w:rPr>
        <w:t>5</w:t>
      </w:r>
      <w:r>
        <w:rPr>
          <w:noProof/>
        </w:rPr>
        <w:fldChar w:fldCharType="end"/>
      </w:r>
    </w:p>
    <w:p w14:paraId="3B26742B" w14:textId="3AA12B48" w:rsidR="006E0FD2" w:rsidRDefault="006E0FD2">
      <w:pPr>
        <w:pStyle w:val="TOC1"/>
        <w:rPr>
          <w:rFonts w:asciiTheme="minorHAnsi" w:eastAsiaTheme="minorEastAsia" w:hAnsiTheme="minorHAnsi"/>
          <w:noProof/>
          <w:kern w:val="2"/>
          <w:sz w:val="22"/>
          <w14:ligatures w14:val="standardContextual"/>
        </w:rPr>
      </w:pPr>
      <w:r>
        <w:rPr>
          <w:noProof/>
        </w:rPr>
        <w:t>4 Điều kiện và chuẩn bị kiểm định</w:t>
      </w:r>
      <w:r>
        <w:rPr>
          <w:noProof/>
        </w:rPr>
        <w:tab/>
      </w:r>
      <w:r>
        <w:rPr>
          <w:noProof/>
        </w:rPr>
        <w:fldChar w:fldCharType="begin"/>
      </w:r>
      <w:r>
        <w:rPr>
          <w:noProof/>
        </w:rPr>
        <w:instrText xml:space="preserve"> PAGEREF _Toc138410098 \h </w:instrText>
      </w:r>
      <w:r>
        <w:rPr>
          <w:noProof/>
        </w:rPr>
      </w:r>
      <w:r>
        <w:rPr>
          <w:noProof/>
        </w:rPr>
        <w:fldChar w:fldCharType="separate"/>
      </w:r>
      <w:r w:rsidR="00AA0222">
        <w:rPr>
          <w:noProof/>
        </w:rPr>
        <w:t>6</w:t>
      </w:r>
      <w:r>
        <w:rPr>
          <w:noProof/>
        </w:rPr>
        <w:fldChar w:fldCharType="end"/>
      </w:r>
    </w:p>
    <w:p w14:paraId="4D436678" w14:textId="1075CB9B"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4.1 Điều kiện kiểm định</w:t>
      </w:r>
      <w:r>
        <w:rPr>
          <w:noProof/>
        </w:rPr>
        <w:tab/>
      </w:r>
      <w:r>
        <w:rPr>
          <w:noProof/>
        </w:rPr>
        <w:fldChar w:fldCharType="begin"/>
      </w:r>
      <w:r>
        <w:rPr>
          <w:noProof/>
        </w:rPr>
        <w:instrText xml:space="preserve"> PAGEREF _Toc138410099 \h </w:instrText>
      </w:r>
      <w:r>
        <w:rPr>
          <w:noProof/>
        </w:rPr>
      </w:r>
      <w:r>
        <w:rPr>
          <w:noProof/>
        </w:rPr>
        <w:fldChar w:fldCharType="separate"/>
      </w:r>
      <w:r w:rsidR="00AA0222">
        <w:rPr>
          <w:noProof/>
        </w:rPr>
        <w:t>6</w:t>
      </w:r>
      <w:r>
        <w:rPr>
          <w:noProof/>
        </w:rPr>
        <w:fldChar w:fldCharType="end"/>
      </w:r>
    </w:p>
    <w:p w14:paraId="2DBEE30F" w14:textId="26DAF482"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4.2 Chuẩn bị kiểm định</w:t>
      </w:r>
      <w:r>
        <w:rPr>
          <w:noProof/>
        </w:rPr>
        <w:tab/>
      </w:r>
      <w:r>
        <w:rPr>
          <w:noProof/>
        </w:rPr>
        <w:fldChar w:fldCharType="begin"/>
      </w:r>
      <w:r>
        <w:rPr>
          <w:noProof/>
        </w:rPr>
        <w:instrText xml:space="preserve"> PAGEREF _Toc138410100 \h </w:instrText>
      </w:r>
      <w:r>
        <w:rPr>
          <w:noProof/>
        </w:rPr>
      </w:r>
      <w:r>
        <w:rPr>
          <w:noProof/>
        </w:rPr>
        <w:fldChar w:fldCharType="separate"/>
      </w:r>
      <w:r w:rsidR="00AA0222">
        <w:rPr>
          <w:noProof/>
        </w:rPr>
        <w:t>6</w:t>
      </w:r>
      <w:r>
        <w:rPr>
          <w:noProof/>
        </w:rPr>
        <w:fldChar w:fldCharType="end"/>
      </w:r>
    </w:p>
    <w:p w14:paraId="0F198BA5" w14:textId="75E73971"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4.2.1 Yêu cầu lắp đặt</w:t>
      </w:r>
      <w:r>
        <w:rPr>
          <w:noProof/>
        </w:rPr>
        <w:tab/>
      </w:r>
      <w:r>
        <w:rPr>
          <w:noProof/>
        </w:rPr>
        <w:fldChar w:fldCharType="begin"/>
      </w:r>
      <w:r>
        <w:rPr>
          <w:noProof/>
        </w:rPr>
        <w:instrText xml:space="preserve"> PAGEREF _Toc138410101 \h </w:instrText>
      </w:r>
      <w:r>
        <w:rPr>
          <w:noProof/>
        </w:rPr>
      </w:r>
      <w:r>
        <w:rPr>
          <w:noProof/>
        </w:rPr>
        <w:fldChar w:fldCharType="separate"/>
      </w:r>
      <w:r w:rsidR="00AA0222">
        <w:rPr>
          <w:noProof/>
        </w:rPr>
        <w:t>6</w:t>
      </w:r>
      <w:r>
        <w:rPr>
          <w:noProof/>
        </w:rPr>
        <w:fldChar w:fldCharType="end"/>
      </w:r>
    </w:p>
    <w:p w14:paraId="620F0092" w14:textId="320066BE"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4.2.2 Sơ đồ lắp đặt</w:t>
      </w:r>
      <w:r>
        <w:rPr>
          <w:noProof/>
        </w:rPr>
        <w:tab/>
      </w:r>
      <w:r>
        <w:rPr>
          <w:noProof/>
        </w:rPr>
        <w:fldChar w:fldCharType="begin"/>
      </w:r>
      <w:r>
        <w:rPr>
          <w:noProof/>
        </w:rPr>
        <w:instrText xml:space="preserve"> PAGEREF _Toc138410102 \h </w:instrText>
      </w:r>
      <w:r>
        <w:rPr>
          <w:noProof/>
        </w:rPr>
      </w:r>
      <w:r>
        <w:rPr>
          <w:noProof/>
        </w:rPr>
        <w:fldChar w:fldCharType="separate"/>
      </w:r>
      <w:r w:rsidR="00AA0222">
        <w:rPr>
          <w:noProof/>
        </w:rPr>
        <w:t>6</w:t>
      </w:r>
      <w:r>
        <w:rPr>
          <w:noProof/>
        </w:rPr>
        <w:fldChar w:fldCharType="end"/>
      </w:r>
    </w:p>
    <w:p w14:paraId="7495D3C0" w14:textId="4120854C" w:rsidR="006E0FD2" w:rsidRDefault="006E0FD2">
      <w:pPr>
        <w:pStyle w:val="TOC1"/>
        <w:rPr>
          <w:rFonts w:asciiTheme="minorHAnsi" w:eastAsiaTheme="minorEastAsia" w:hAnsiTheme="minorHAnsi"/>
          <w:noProof/>
          <w:kern w:val="2"/>
          <w:sz w:val="22"/>
          <w14:ligatures w14:val="standardContextual"/>
        </w:rPr>
      </w:pPr>
      <w:r>
        <w:rPr>
          <w:noProof/>
        </w:rPr>
        <w:t>5 Tiến hành kiểm định</w:t>
      </w:r>
      <w:r>
        <w:rPr>
          <w:noProof/>
        </w:rPr>
        <w:tab/>
      </w:r>
      <w:r>
        <w:rPr>
          <w:noProof/>
        </w:rPr>
        <w:fldChar w:fldCharType="begin"/>
      </w:r>
      <w:r>
        <w:rPr>
          <w:noProof/>
        </w:rPr>
        <w:instrText xml:space="preserve"> PAGEREF _Toc138410103 \h </w:instrText>
      </w:r>
      <w:r>
        <w:rPr>
          <w:noProof/>
        </w:rPr>
      </w:r>
      <w:r>
        <w:rPr>
          <w:noProof/>
        </w:rPr>
        <w:fldChar w:fldCharType="separate"/>
      </w:r>
      <w:r w:rsidR="00AA0222">
        <w:rPr>
          <w:noProof/>
        </w:rPr>
        <w:t>8</w:t>
      </w:r>
      <w:r>
        <w:rPr>
          <w:noProof/>
        </w:rPr>
        <w:fldChar w:fldCharType="end"/>
      </w:r>
    </w:p>
    <w:p w14:paraId="32E9707A" w14:textId="6A0D1675"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5.1 Kiểm tra bên ngoài</w:t>
      </w:r>
      <w:r>
        <w:rPr>
          <w:noProof/>
        </w:rPr>
        <w:tab/>
      </w:r>
      <w:r>
        <w:rPr>
          <w:noProof/>
        </w:rPr>
        <w:fldChar w:fldCharType="begin"/>
      </w:r>
      <w:r>
        <w:rPr>
          <w:noProof/>
        </w:rPr>
        <w:instrText xml:space="preserve"> PAGEREF _Toc138410104 \h </w:instrText>
      </w:r>
      <w:r>
        <w:rPr>
          <w:noProof/>
        </w:rPr>
      </w:r>
      <w:r>
        <w:rPr>
          <w:noProof/>
        </w:rPr>
        <w:fldChar w:fldCharType="separate"/>
      </w:r>
      <w:r w:rsidR="00AA0222">
        <w:rPr>
          <w:noProof/>
        </w:rPr>
        <w:t>8</w:t>
      </w:r>
      <w:r>
        <w:rPr>
          <w:noProof/>
        </w:rPr>
        <w:fldChar w:fldCharType="end"/>
      </w:r>
    </w:p>
    <w:p w14:paraId="408CB862" w14:textId="53AECE0A"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5.2 Kiểm tra kỹ thuật</w:t>
      </w:r>
      <w:r>
        <w:rPr>
          <w:noProof/>
        </w:rPr>
        <w:tab/>
      </w:r>
      <w:r>
        <w:rPr>
          <w:noProof/>
        </w:rPr>
        <w:fldChar w:fldCharType="begin"/>
      </w:r>
      <w:r>
        <w:rPr>
          <w:noProof/>
        </w:rPr>
        <w:instrText xml:space="preserve"> PAGEREF _Toc138410105 \h </w:instrText>
      </w:r>
      <w:r>
        <w:rPr>
          <w:noProof/>
        </w:rPr>
      </w:r>
      <w:r>
        <w:rPr>
          <w:noProof/>
        </w:rPr>
        <w:fldChar w:fldCharType="separate"/>
      </w:r>
      <w:r w:rsidR="00AA0222">
        <w:rPr>
          <w:noProof/>
        </w:rPr>
        <w:t>9</w:t>
      </w:r>
      <w:r>
        <w:rPr>
          <w:noProof/>
        </w:rPr>
        <w:fldChar w:fldCharType="end"/>
      </w:r>
    </w:p>
    <w:p w14:paraId="718A6D0D" w14:textId="059BDE3A" w:rsidR="006E0FD2" w:rsidRDefault="006E0FD2">
      <w:pPr>
        <w:pStyle w:val="TOC2"/>
        <w:tabs>
          <w:tab w:val="right" w:leader="dot" w:pos="9911"/>
        </w:tabs>
        <w:rPr>
          <w:rFonts w:asciiTheme="minorHAnsi" w:eastAsiaTheme="minorEastAsia" w:hAnsiTheme="minorHAnsi"/>
          <w:noProof/>
          <w:kern w:val="2"/>
          <w:sz w:val="22"/>
          <w14:ligatures w14:val="standardContextual"/>
        </w:rPr>
      </w:pPr>
      <w:r w:rsidRPr="00E51242">
        <w:rPr>
          <w:noProof/>
          <w:lang w:val="fr-FR"/>
        </w:rPr>
        <w:t>5.3 Kiểm tra đo lường</w:t>
      </w:r>
      <w:r>
        <w:rPr>
          <w:noProof/>
        </w:rPr>
        <w:tab/>
      </w:r>
      <w:r>
        <w:rPr>
          <w:noProof/>
        </w:rPr>
        <w:fldChar w:fldCharType="begin"/>
      </w:r>
      <w:r>
        <w:rPr>
          <w:noProof/>
        </w:rPr>
        <w:instrText xml:space="preserve"> PAGEREF _Toc138410106 \h </w:instrText>
      </w:r>
      <w:r>
        <w:rPr>
          <w:noProof/>
        </w:rPr>
      </w:r>
      <w:r>
        <w:rPr>
          <w:noProof/>
        </w:rPr>
        <w:fldChar w:fldCharType="separate"/>
      </w:r>
      <w:r w:rsidR="00AA0222">
        <w:rPr>
          <w:noProof/>
        </w:rPr>
        <w:t>9</w:t>
      </w:r>
      <w:r>
        <w:rPr>
          <w:noProof/>
        </w:rPr>
        <w:fldChar w:fldCharType="end"/>
      </w:r>
    </w:p>
    <w:p w14:paraId="668689AD" w14:textId="3B11EE04"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5.3.1 Xác định độ tăng/giảm áp</w:t>
      </w:r>
      <w:r>
        <w:rPr>
          <w:noProof/>
        </w:rPr>
        <w:tab/>
      </w:r>
      <w:r>
        <w:rPr>
          <w:noProof/>
        </w:rPr>
        <w:fldChar w:fldCharType="begin"/>
      </w:r>
      <w:r>
        <w:rPr>
          <w:noProof/>
        </w:rPr>
        <w:instrText xml:space="preserve"> PAGEREF _Toc138410107 \h </w:instrText>
      </w:r>
      <w:r>
        <w:rPr>
          <w:noProof/>
        </w:rPr>
      </w:r>
      <w:r>
        <w:rPr>
          <w:noProof/>
        </w:rPr>
        <w:fldChar w:fldCharType="separate"/>
      </w:r>
      <w:r w:rsidR="00AA0222">
        <w:rPr>
          <w:noProof/>
        </w:rPr>
        <w:t>9</w:t>
      </w:r>
      <w:r>
        <w:rPr>
          <w:noProof/>
        </w:rPr>
        <w:fldChar w:fldCharType="end"/>
      </w:r>
    </w:p>
    <w:p w14:paraId="525C98B9" w14:textId="1B4D1126"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5.3.2 Xác định sai số</w:t>
      </w:r>
      <w:r>
        <w:rPr>
          <w:noProof/>
        </w:rPr>
        <w:tab/>
      </w:r>
      <w:r>
        <w:rPr>
          <w:noProof/>
        </w:rPr>
        <w:fldChar w:fldCharType="begin"/>
      </w:r>
      <w:r>
        <w:rPr>
          <w:noProof/>
        </w:rPr>
        <w:instrText xml:space="preserve"> PAGEREF _Toc138410108 \h </w:instrText>
      </w:r>
      <w:r>
        <w:rPr>
          <w:noProof/>
        </w:rPr>
      </w:r>
      <w:r>
        <w:rPr>
          <w:noProof/>
        </w:rPr>
        <w:fldChar w:fldCharType="separate"/>
      </w:r>
      <w:r w:rsidR="00AA0222">
        <w:rPr>
          <w:noProof/>
        </w:rPr>
        <w:t>9</w:t>
      </w:r>
      <w:r>
        <w:rPr>
          <w:noProof/>
        </w:rPr>
        <w:fldChar w:fldCharType="end"/>
      </w:r>
    </w:p>
    <w:p w14:paraId="455BDA1B" w14:textId="315A943E"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6 Xử lý chung</w:t>
      </w:r>
      <w:r>
        <w:rPr>
          <w:noProof/>
        </w:rPr>
        <w:tab/>
      </w:r>
      <w:r>
        <w:rPr>
          <w:noProof/>
        </w:rPr>
        <w:fldChar w:fldCharType="begin"/>
      </w:r>
      <w:r>
        <w:rPr>
          <w:noProof/>
        </w:rPr>
        <w:instrText xml:space="preserve"> PAGEREF _Toc138410109 \h </w:instrText>
      </w:r>
      <w:r>
        <w:rPr>
          <w:noProof/>
        </w:rPr>
      </w:r>
      <w:r>
        <w:rPr>
          <w:noProof/>
        </w:rPr>
        <w:fldChar w:fldCharType="separate"/>
      </w:r>
      <w:r w:rsidR="00AA0222">
        <w:rPr>
          <w:noProof/>
        </w:rPr>
        <w:t>12</w:t>
      </w:r>
      <w:r>
        <w:rPr>
          <w:noProof/>
        </w:rPr>
        <w:fldChar w:fldCharType="end"/>
      </w:r>
    </w:p>
    <w:p w14:paraId="69688BBD" w14:textId="4353B253" w:rsidR="006E0FD2" w:rsidRDefault="006E0FD2">
      <w:pPr>
        <w:pStyle w:val="TOC1"/>
        <w:rPr>
          <w:rFonts w:asciiTheme="minorHAnsi" w:eastAsiaTheme="minorEastAsia" w:hAnsiTheme="minorHAnsi"/>
          <w:noProof/>
          <w:kern w:val="2"/>
          <w:sz w:val="22"/>
          <w14:ligatures w14:val="standardContextual"/>
        </w:rPr>
      </w:pPr>
      <w:r>
        <w:rPr>
          <w:noProof/>
        </w:rPr>
        <w:t xml:space="preserve">Phụ lục </w:t>
      </w:r>
      <w:r w:rsidR="00986EC9">
        <w:rPr>
          <w:noProof/>
        </w:rPr>
        <w:t xml:space="preserve">A </w:t>
      </w:r>
      <w:r w:rsidRPr="00E51242">
        <w:rPr>
          <w:bCs/>
          <w:noProof/>
        </w:rPr>
        <w:t>(Quy định)</w:t>
      </w:r>
      <w:r w:rsidR="001A2EA4">
        <w:rPr>
          <w:noProof/>
        </w:rPr>
        <w:t xml:space="preserve"> </w:t>
      </w:r>
      <w:r w:rsidRPr="00E51242">
        <w:rPr>
          <w:bCs/>
          <w:noProof/>
        </w:rPr>
        <w:t xml:space="preserve">Mẫu </w:t>
      </w:r>
      <w:r w:rsidR="003657DC">
        <w:rPr>
          <w:bCs/>
          <w:noProof/>
        </w:rPr>
        <w:t>B</w:t>
      </w:r>
      <w:r w:rsidRPr="00E51242">
        <w:rPr>
          <w:bCs/>
          <w:noProof/>
        </w:rPr>
        <w:t>iên bản kiểm định</w:t>
      </w:r>
      <w:r>
        <w:rPr>
          <w:noProof/>
        </w:rPr>
        <w:tab/>
      </w:r>
      <w:r>
        <w:rPr>
          <w:noProof/>
        </w:rPr>
        <w:fldChar w:fldCharType="begin"/>
      </w:r>
      <w:r>
        <w:rPr>
          <w:noProof/>
        </w:rPr>
        <w:instrText xml:space="preserve"> PAGEREF _Toc138410112 \h </w:instrText>
      </w:r>
      <w:r>
        <w:rPr>
          <w:noProof/>
        </w:rPr>
      </w:r>
      <w:r>
        <w:rPr>
          <w:noProof/>
        </w:rPr>
        <w:fldChar w:fldCharType="separate"/>
      </w:r>
      <w:r w:rsidR="00AA0222">
        <w:rPr>
          <w:noProof/>
        </w:rPr>
        <w:t>13</w:t>
      </w:r>
      <w:r>
        <w:rPr>
          <w:noProof/>
        </w:rPr>
        <w:fldChar w:fldCharType="end"/>
      </w:r>
    </w:p>
    <w:p w14:paraId="3DE31BF2" w14:textId="28FD2D16"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Phụ lục B</w:t>
      </w:r>
      <w:r w:rsidR="00986EC9">
        <w:rPr>
          <w:noProof/>
        </w:rPr>
        <w:t xml:space="preserve"> </w:t>
      </w:r>
      <w:r w:rsidRPr="00E51242">
        <w:rPr>
          <w:noProof/>
          <w:lang w:val="sv-SE"/>
        </w:rPr>
        <w:t>(Quy định)</w:t>
      </w:r>
      <w:r w:rsidR="00986EC9">
        <w:rPr>
          <w:noProof/>
        </w:rPr>
        <w:t xml:space="preserve"> </w:t>
      </w:r>
      <w:r>
        <w:rPr>
          <w:noProof/>
        </w:rPr>
        <w:t xml:space="preserve">Mẫu </w:t>
      </w:r>
      <w:r w:rsidR="003657DC">
        <w:rPr>
          <w:noProof/>
        </w:rPr>
        <w:t>B</w:t>
      </w:r>
      <w:r>
        <w:rPr>
          <w:noProof/>
        </w:rPr>
        <w:t>iên bản kiểm định (không đạt</w:t>
      </w:r>
      <w:r w:rsidR="00D23DCA">
        <w:rPr>
          <w:noProof/>
        </w:rPr>
        <w:t xml:space="preserve"> cấp cho đơn vị</w:t>
      </w:r>
      <w:r>
        <w:rPr>
          <w:noProof/>
        </w:rPr>
        <w:t>)</w:t>
      </w:r>
      <w:r>
        <w:rPr>
          <w:noProof/>
        </w:rPr>
        <w:tab/>
      </w:r>
      <w:r>
        <w:rPr>
          <w:noProof/>
        </w:rPr>
        <w:fldChar w:fldCharType="begin"/>
      </w:r>
      <w:r>
        <w:rPr>
          <w:noProof/>
        </w:rPr>
        <w:instrText xml:space="preserve"> PAGEREF _Toc138410115 \h </w:instrText>
      </w:r>
      <w:r>
        <w:rPr>
          <w:noProof/>
        </w:rPr>
      </w:r>
      <w:r>
        <w:rPr>
          <w:noProof/>
        </w:rPr>
        <w:fldChar w:fldCharType="separate"/>
      </w:r>
      <w:r w:rsidR="00AA0222">
        <w:rPr>
          <w:noProof/>
        </w:rPr>
        <w:t>16</w:t>
      </w:r>
      <w:r>
        <w:rPr>
          <w:noProof/>
        </w:rPr>
        <w:fldChar w:fldCharType="end"/>
      </w:r>
    </w:p>
    <w:p w14:paraId="2B46F40A" w14:textId="7E4228CF" w:rsidR="006E0FD2" w:rsidRDefault="00986EC9">
      <w:pPr>
        <w:pStyle w:val="TOC1"/>
        <w:rPr>
          <w:rFonts w:asciiTheme="minorHAnsi" w:eastAsiaTheme="minorEastAsia" w:hAnsiTheme="minorHAnsi"/>
          <w:noProof/>
          <w:kern w:val="2"/>
          <w:sz w:val="22"/>
          <w14:ligatures w14:val="standardContextual"/>
        </w:rPr>
      </w:pPr>
      <w:r>
        <w:rPr>
          <w:bCs/>
          <w:noProof/>
        </w:rPr>
        <w:t xml:space="preserve">Phụ lục C </w:t>
      </w:r>
      <w:r w:rsidR="006E0FD2" w:rsidRPr="00E51242">
        <w:rPr>
          <w:bCs/>
          <w:noProof/>
        </w:rPr>
        <w:t>(Quy định)</w:t>
      </w:r>
      <w:r>
        <w:rPr>
          <w:noProof/>
        </w:rPr>
        <w:t xml:space="preserve"> </w:t>
      </w:r>
      <w:r w:rsidR="006E0FD2" w:rsidRPr="00E51242">
        <w:rPr>
          <w:bCs/>
          <w:noProof/>
        </w:rPr>
        <w:t xml:space="preserve">Mẫu </w:t>
      </w:r>
      <w:r w:rsidR="003657DC">
        <w:rPr>
          <w:bCs/>
          <w:noProof/>
        </w:rPr>
        <w:t>G</w:t>
      </w:r>
      <w:r w:rsidR="006E0FD2" w:rsidRPr="00E51242">
        <w:rPr>
          <w:bCs/>
          <w:noProof/>
        </w:rPr>
        <w:t>iấy chứng nhận kiểm định</w:t>
      </w:r>
      <w:r w:rsidR="006E0FD2">
        <w:rPr>
          <w:noProof/>
        </w:rPr>
        <w:tab/>
      </w:r>
      <w:r w:rsidR="006E0FD2">
        <w:rPr>
          <w:noProof/>
        </w:rPr>
        <w:fldChar w:fldCharType="begin"/>
      </w:r>
      <w:r w:rsidR="006E0FD2">
        <w:rPr>
          <w:noProof/>
        </w:rPr>
        <w:instrText xml:space="preserve"> PAGEREF _Toc138410117 \h </w:instrText>
      </w:r>
      <w:r w:rsidR="006E0FD2">
        <w:rPr>
          <w:noProof/>
        </w:rPr>
      </w:r>
      <w:r w:rsidR="006E0FD2">
        <w:rPr>
          <w:noProof/>
        </w:rPr>
        <w:fldChar w:fldCharType="separate"/>
      </w:r>
      <w:r w:rsidR="00AA0222">
        <w:rPr>
          <w:noProof/>
        </w:rPr>
        <w:t>19</w:t>
      </w:r>
      <w:r w:rsidR="006E0FD2">
        <w:rPr>
          <w:noProof/>
        </w:rPr>
        <w:fldChar w:fldCharType="end"/>
      </w:r>
    </w:p>
    <w:p w14:paraId="728F775B" w14:textId="565CA2A0" w:rsidR="006E0FD2" w:rsidRDefault="006E0FD2">
      <w:pPr>
        <w:pStyle w:val="TOC1"/>
        <w:rPr>
          <w:rFonts w:asciiTheme="minorHAnsi" w:eastAsiaTheme="minorEastAsia" w:hAnsiTheme="minorHAnsi"/>
          <w:noProof/>
          <w:kern w:val="2"/>
          <w:sz w:val="22"/>
          <w14:ligatures w14:val="standardContextual"/>
        </w:rPr>
      </w:pPr>
      <w:r>
        <w:rPr>
          <w:noProof/>
        </w:rPr>
        <w:t>Phụ lục D</w:t>
      </w:r>
      <w:r w:rsidR="00986EC9">
        <w:rPr>
          <w:noProof/>
        </w:rPr>
        <w:t xml:space="preserve"> </w:t>
      </w:r>
      <w:r w:rsidRPr="00E51242">
        <w:rPr>
          <w:bCs/>
          <w:noProof/>
        </w:rPr>
        <w:t>(Quy định)</w:t>
      </w:r>
      <w:r w:rsidR="00986EC9">
        <w:rPr>
          <w:noProof/>
        </w:rPr>
        <w:t xml:space="preserve"> </w:t>
      </w:r>
      <w:r w:rsidRPr="00E51242">
        <w:rPr>
          <w:bCs/>
          <w:noProof/>
        </w:rPr>
        <w:t>Đánh giá độ không đảm bảo đo</w:t>
      </w:r>
      <w:r>
        <w:rPr>
          <w:noProof/>
        </w:rPr>
        <w:tab/>
      </w:r>
      <w:r>
        <w:rPr>
          <w:noProof/>
        </w:rPr>
        <w:fldChar w:fldCharType="begin"/>
      </w:r>
      <w:r>
        <w:rPr>
          <w:noProof/>
        </w:rPr>
        <w:instrText xml:space="preserve"> PAGEREF _Toc138410120 \h </w:instrText>
      </w:r>
      <w:r>
        <w:rPr>
          <w:noProof/>
        </w:rPr>
      </w:r>
      <w:r>
        <w:rPr>
          <w:noProof/>
        </w:rPr>
        <w:fldChar w:fldCharType="separate"/>
      </w:r>
      <w:r w:rsidR="00AA0222">
        <w:rPr>
          <w:noProof/>
        </w:rPr>
        <w:t>20</w:t>
      </w:r>
      <w:r>
        <w:rPr>
          <w:noProof/>
        </w:rPr>
        <w:fldChar w:fldCharType="end"/>
      </w:r>
    </w:p>
    <w:p w14:paraId="18A2B522" w14:textId="04E2D1AD"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087F9E">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0B99F559" w14:textId="2C5C3E0B" w:rsidR="00EB28A2" w:rsidRPr="002A5B8D" w:rsidRDefault="00DD17FA" w:rsidP="00AB69E2">
      <w:pPr>
        <w:jc w:val="center"/>
        <w:rPr>
          <w:b/>
          <w:bCs/>
          <w:sz w:val="32"/>
          <w:szCs w:val="26"/>
        </w:rPr>
      </w:pPr>
      <w:r w:rsidRPr="00DD17FA">
        <w:rPr>
          <w:b/>
          <w:bCs/>
          <w:sz w:val="32"/>
          <w:szCs w:val="26"/>
          <w:lang w:val="vi-VN"/>
        </w:rPr>
        <w:lastRenderedPageBreak/>
        <w:t>Thiết bị hiệu chuẩn áp suất kiểu DPI 610</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138410095"/>
      <w:r w:rsidRPr="00955B57">
        <w:rPr>
          <w:lang w:val="vi-VN"/>
        </w:rPr>
        <w:t xml:space="preserve">1 </w:t>
      </w:r>
      <w:r w:rsidR="000303ED" w:rsidRPr="00955B57">
        <w:rPr>
          <w:lang w:val="vi-VN"/>
        </w:rPr>
        <w:t>Phạm vi áp dụng</w:t>
      </w:r>
      <w:bookmarkEnd w:id="1"/>
    </w:p>
    <w:p w14:paraId="1BCBE8FD" w14:textId="52BF2AA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DD17FA" w:rsidRPr="00DD17FA">
        <w:rPr>
          <w:spacing w:val="-4"/>
          <w:lang w:val="vi-VN"/>
        </w:rPr>
        <w:t>Thiết bị hiệu chuẩn áp suất kiểu DPI 610</w:t>
      </w:r>
      <w:r w:rsidR="000E01F7">
        <w:rPr>
          <w:spacing w:val="-4"/>
        </w:rPr>
        <w:t xml:space="preserve"> (sau đây </w:t>
      </w:r>
      <w:r w:rsidR="00845E92">
        <w:rPr>
          <w:spacing w:val="-4"/>
        </w:rPr>
        <w:t>gọi</w:t>
      </w:r>
      <w:r w:rsidR="000E01F7">
        <w:rPr>
          <w:spacing w:val="-4"/>
        </w:rPr>
        <w:t xml:space="preserve"> tắt là </w:t>
      </w:r>
      <w:r w:rsidR="003657DC">
        <w:rPr>
          <w:spacing w:val="-4"/>
        </w:rPr>
        <w:t>DPI 610</w:t>
      </w:r>
      <w:r w:rsidR="000E01F7">
        <w:rPr>
          <w:spacing w:val="-4"/>
        </w:rPr>
        <w:t>)</w:t>
      </w:r>
      <w:r w:rsidR="00D557F7">
        <w:rPr>
          <w:spacing w:val="-4"/>
        </w:rPr>
        <w:t xml:space="preserve"> </w:t>
      </w:r>
      <w:r w:rsidR="00583BD9">
        <w:rPr>
          <w:spacing w:val="-4"/>
        </w:rPr>
        <w:t xml:space="preserve">có giới hạn đo từ -700 mbar đến 700 bar, cấp chính xác 0,025 hoặc 0,05 </w:t>
      </w:r>
      <w:r w:rsidR="00D557F7" w:rsidRPr="00810BB3">
        <w:rPr>
          <w:lang w:val="vi-VN"/>
        </w:rPr>
        <w:t>và các</w:t>
      </w:r>
      <w:r w:rsidR="00D557F7">
        <w:t xml:space="preserve"> </w:t>
      </w:r>
      <w:r w:rsidR="00D557F7" w:rsidRPr="00810BB3">
        <w:rPr>
          <w:lang w:val="vi-VN"/>
        </w:rPr>
        <w:t>thiết bị có đặc trưng kỹ thuật đo lường tương đương</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138410096"/>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91003C">
            <w:pPr>
              <w:jc w:val="center"/>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91003C">
            <w:pPr>
              <w:jc w:val="center"/>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91003C">
            <w:pPr>
              <w:jc w:val="center"/>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2752D0" w14:paraId="10EBCD20" w14:textId="77777777" w:rsidTr="00CC6975">
        <w:tc>
          <w:tcPr>
            <w:tcW w:w="563" w:type="dxa"/>
          </w:tcPr>
          <w:p w14:paraId="40DFC010" w14:textId="77777777" w:rsidR="002752D0" w:rsidRDefault="002752D0" w:rsidP="002752D0">
            <w:pPr>
              <w:jc w:val="both"/>
              <w:rPr>
                <w:sz w:val="26"/>
                <w:szCs w:val="20"/>
              </w:rPr>
            </w:pPr>
          </w:p>
        </w:tc>
        <w:tc>
          <w:tcPr>
            <w:tcW w:w="2740" w:type="dxa"/>
          </w:tcPr>
          <w:p w14:paraId="62D7EC05" w14:textId="2AEEA012" w:rsidR="002752D0" w:rsidRPr="00B95AC6" w:rsidRDefault="002752D0" w:rsidP="002752D0">
            <w:pPr>
              <w:pStyle w:val="ListParagraph"/>
              <w:numPr>
                <w:ilvl w:val="0"/>
                <w:numId w:val="39"/>
              </w:numPr>
              <w:ind w:left="2" w:firstLine="0"/>
              <w:rPr>
                <w:sz w:val="26"/>
                <w:szCs w:val="26"/>
              </w:rPr>
            </w:pPr>
            <w:r w:rsidRPr="00B95AC6">
              <w:rPr>
                <w:sz w:val="26"/>
                <w:szCs w:val="26"/>
              </w:rPr>
              <w:t>Xác định độ</w:t>
            </w:r>
            <w:r w:rsidR="00B95AC6">
              <w:rPr>
                <w:sz w:val="26"/>
                <w:szCs w:val="26"/>
              </w:rPr>
              <w:t xml:space="preserve"> </w:t>
            </w:r>
            <w:r w:rsidRPr="00B95AC6">
              <w:rPr>
                <w:sz w:val="26"/>
                <w:szCs w:val="26"/>
              </w:rPr>
              <w:t>tăng/giảm áp</w:t>
            </w:r>
          </w:p>
        </w:tc>
        <w:tc>
          <w:tcPr>
            <w:tcW w:w="2221" w:type="dxa"/>
            <w:vAlign w:val="center"/>
          </w:tcPr>
          <w:p w14:paraId="10865D3A" w14:textId="4D2878A2" w:rsidR="002752D0" w:rsidRPr="004F4212" w:rsidRDefault="002752D0" w:rsidP="002752D0">
            <w:pPr>
              <w:jc w:val="center"/>
              <w:rPr>
                <w:sz w:val="26"/>
                <w:szCs w:val="26"/>
              </w:rPr>
            </w:pPr>
            <w:r w:rsidRPr="004F4212">
              <w:rPr>
                <w:sz w:val="26"/>
                <w:szCs w:val="26"/>
              </w:rPr>
              <w:t>5.3.1</w:t>
            </w:r>
          </w:p>
        </w:tc>
        <w:tc>
          <w:tcPr>
            <w:tcW w:w="1462" w:type="dxa"/>
            <w:vAlign w:val="center"/>
          </w:tcPr>
          <w:p w14:paraId="0DB332A5" w14:textId="78C41CDD" w:rsidR="002752D0" w:rsidRPr="004F4212" w:rsidRDefault="002752D0" w:rsidP="002752D0">
            <w:pPr>
              <w:jc w:val="center"/>
              <w:rPr>
                <w:sz w:val="26"/>
                <w:szCs w:val="26"/>
              </w:rPr>
            </w:pPr>
            <w:r w:rsidRPr="004F4212">
              <w:rPr>
                <w:sz w:val="26"/>
                <w:szCs w:val="26"/>
              </w:rPr>
              <w:t>+</w:t>
            </w:r>
          </w:p>
        </w:tc>
        <w:tc>
          <w:tcPr>
            <w:tcW w:w="1462" w:type="dxa"/>
            <w:vAlign w:val="center"/>
          </w:tcPr>
          <w:p w14:paraId="2EAA9CBD" w14:textId="16944672" w:rsidR="002752D0" w:rsidRPr="004F4212" w:rsidRDefault="002752D0" w:rsidP="002752D0">
            <w:pPr>
              <w:jc w:val="center"/>
              <w:rPr>
                <w:sz w:val="26"/>
                <w:szCs w:val="26"/>
              </w:rPr>
            </w:pPr>
            <w:r w:rsidRPr="004F4212">
              <w:rPr>
                <w:sz w:val="26"/>
                <w:szCs w:val="26"/>
              </w:rPr>
              <w:t>+</w:t>
            </w:r>
          </w:p>
        </w:tc>
        <w:tc>
          <w:tcPr>
            <w:tcW w:w="1463" w:type="dxa"/>
            <w:vAlign w:val="center"/>
          </w:tcPr>
          <w:p w14:paraId="624BCC5C" w14:textId="515F3624" w:rsidR="002752D0" w:rsidRPr="004F4212" w:rsidRDefault="002752D0" w:rsidP="002752D0">
            <w:pPr>
              <w:jc w:val="center"/>
              <w:rPr>
                <w:sz w:val="26"/>
                <w:szCs w:val="26"/>
              </w:rPr>
            </w:pPr>
            <w:r w:rsidRPr="004F4212">
              <w:rPr>
                <w:sz w:val="26"/>
                <w:szCs w:val="26"/>
              </w:rPr>
              <w:t>+</w:t>
            </w:r>
          </w:p>
        </w:tc>
      </w:tr>
      <w:tr w:rsidR="002752D0" w14:paraId="7BA5FE53" w14:textId="77777777" w:rsidTr="00CC6975">
        <w:tc>
          <w:tcPr>
            <w:tcW w:w="563" w:type="dxa"/>
          </w:tcPr>
          <w:p w14:paraId="64E8AB80" w14:textId="52C4AFAA" w:rsidR="002752D0" w:rsidRDefault="002752D0" w:rsidP="002752D0">
            <w:pPr>
              <w:jc w:val="both"/>
              <w:rPr>
                <w:sz w:val="26"/>
                <w:szCs w:val="20"/>
              </w:rPr>
            </w:pPr>
          </w:p>
        </w:tc>
        <w:tc>
          <w:tcPr>
            <w:tcW w:w="2740" w:type="dxa"/>
          </w:tcPr>
          <w:p w14:paraId="4D0832BA" w14:textId="2E0DEC3D" w:rsidR="002752D0" w:rsidRPr="00C90E52" w:rsidRDefault="002752D0" w:rsidP="002752D0">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0310D2C" w:rsidR="002752D0" w:rsidRPr="00C90E52" w:rsidRDefault="002752D0" w:rsidP="002752D0">
            <w:pPr>
              <w:jc w:val="center"/>
              <w:rPr>
                <w:sz w:val="26"/>
                <w:szCs w:val="20"/>
              </w:rPr>
            </w:pPr>
            <w:r w:rsidRPr="004F4212">
              <w:rPr>
                <w:sz w:val="26"/>
                <w:szCs w:val="26"/>
              </w:rPr>
              <w:t>5.3.</w:t>
            </w:r>
            <w:r>
              <w:rPr>
                <w:sz w:val="26"/>
                <w:szCs w:val="26"/>
              </w:rPr>
              <w:t>2</w:t>
            </w:r>
          </w:p>
        </w:tc>
        <w:tc>
          <w:tcPr>
            <w:tcW w:w="1462" w:type="dxa"/>
            <w:vAlign w:val="center"/>
          </w:tcPr>
          <w:p w14:paraId="5CFE8A90" w14:textId="38AC31E6" w:rsidR="002752D0" w:rsidRPr="00C90E52" w:rsidRDefault="002752D0" w:rsidP="002752D0">
            <w:pPr>
              <w:jc w:val="center"/>
              <w:rPr>
                <w:sz w:val="26"/>
                <w:szCs w:val="20"/>
              </w:rPr>
            </w:pPr>
            <w:r w:rsidRPr="004F4212">
              <w:rPr>
                <w:sz w:val="26"/>
                <w:szCs w:val="26"/>
              </w:rPr>
              <w:t>+</w:t>
            </w:r>
          </w:p>
        </w:tc>
        <w:tc>
          <w:tcPr>
            <w:tcW w:w="1462" w:type="dxa"/>
            <w:vAlign w:val="center"/>
          </w:tcPr>
          <w:p w14:paraId="2C16971F" w14:textId="410316E7" w:rsidR="002752D0" w:rsidRPr="00C90E52" w:rsidRDefault="002752D0" w:rsidP="002752D0">
            <w:pPr>
              <w:jc w:val="center"/>
              <w:rPr>
                <w:sz w:val="26"/>
                <w:szCs w:val="20"/>
              </w:rPr>
            </w:pPr>
            <w:r w:rsidRPr="004F4212">
              <w:rPr>
                <w:sz w:val="26"/>
                <w:szCs w:val="26"/>
              </w:rPr>
              <w:t>+</w:t>
            </w:r>
          </w:p>
        </w:tc>
        <w:tc>
          <w:tcPr>
            <w:tcW w:w="1463" w:type="dxa"/>
            <w:vAlign w:val="center"/>
          </w:tcPr>
          <w:p w14:paraId="79B04DCF" w14:textId="2E92674C" w:rsidR="002752D0" w:rsidRPr="00C90E52" w:rsidRDefault="002752D0" w:rsidP="002752D0">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138410097"/>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8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740"/>
        <w:gridCol w:w="2537"/>
        <w:gridCol w:w="3860"/>
      </w:tblGrid>
      <w:tr w:rsidR="00757E04" w:rsidRPr="001F63D4" w14:paraId="6D953983" w14:textId="77777777" w:rsidTr="007050E0">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740"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6397"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050E0">
        <w:trPr>
          <w:trHeight w:val="149"/>
        </w:trPr>
        <w:tc>
          <w:tcPr>
            <w:tcW w:w="695" w:type="dxa"/>
            <w:vMerge/>
          </w:tcPr>
          <w:p w14:paraId="10CC4FD4" w14:textId="77777777" w:rsidR="00757E04" w:rsidRPr="001F63D4" w:rsidRDefault="00757E04" w:rsidP="00757E04">
            <w:pPr>
              <w:rPr>
                <w:b/>
                <w:sz w:val="26"/>
                <w:szCs w:val="26"/>
              </w:rPr>
            </w:pPr>
          </w:p>
        </w:tc>
        <w:tc>
          <w:tcPr>
            <w:tcW w:w="2740" w:type="dxa"/>
            <w:vMerge/>
          </w:tcPr>
          <w:p w14:paraId="091F2799" w14:textId="77777777" w:rsidR="00757E04" w:rsidRPr="001F63D4" w:rsidRDefault="00757E04" w:rsidP="00757E04">
            <w:pPr>
              <w:rPr>
                <w:b/>
                <w:sz w:val="26"/>
                <w:szCs w:val="26"/>
              </w:rPr>
            </w:pPr>
          </w:p>
        </w:tc>
        <w:tc>
          <w:tcPr>
            <w:tcW w:w="2537"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3860" w:type="dxa"/>
            <w:vAlign w:val="center"/>
          </w:tcPr>
          <w:p w14:paraId="1956DA46" w14:textId="55C43182" w:rsidR="00D23DCA" w:rsidRDefault="00D23DCA" w:rsidP="00757E04">
            <w:pPr>
              <w:jc w:val="center"/>
              <w:rPr>
                <w:b/>
                <w:bCs/>
                <w:sz w:val="26"/>
                <w:szCs w:val="20"/>
              </w:rPr>
            </w:pPr>
            <w:r>
              <w:rPr>
                <w:b/>
                <w:bCs/>
                <w:sz w:val="26"/>
                <w:szCs w:val="20"/>
              </w:rPr>
              <w:t>S</w:t>
            </w:r>
            <w:r w:rsidR="00757E04" w:rsidRPr="00F16367">
              <w:rPr>
                <w:b/>
                <w:bCs/>
                <w:sz w:val="26"/>
                <w:szCs w:val="20"/>
              </w:rPr>
              <w:t xml:space="preserve">ai số hoặc </w:t>
            </w:r>
          </w:p>
          <w:p w14:paraId="051E367E" w14:textId="77F8A820" w:rsidR="00757E04" w:rsidRPr="001F63D4" w:rsidRDefault="00757E04" w:rsidP="00757E04">
            <w:pPr>
              <w:jc w:val="center"/>
              <w:rPr>
                <w:b/>
                <w:sz w:val="26"/>
                <w:szCs w:val="26"/>
              </w:rPr>
            </w:pPr>
            <w:r w:rsidRPr="00F16367">
              <w:rPr>
                <w:b/>
                <w:bCs/>
                <w:sz w:val="26"/>
                <w:szCs w:val="20"/>
              </w:rPr>
              <w:t>độ không đảm bảo đo</w:t>
            </w:r>
          </w:p>
        </w:tc>
      </w:tr>
      <w:tr w:rsidR="00224292" w:rsidRPr="001F63D4" w14:paraId="6D0EAFD8" w14:textId="77777777" w:rsidTr="007050E0">
        <w:trPr>
          <w:trHeight w:val="589"/>
        </w:trPr>
        <w:tc>
          <w:tcPr>
            <w:tcW w:w="695" w:type="dxa"/>
            <w:tcBorders>
              <w:bottom w:val="single" w:sz="4" w:space="0" w:color="000000"/>
            </w:tcBorders>
          </w:tcPr>
          <w:p w14:paraId="435AC361" w14:textId="77777777" w:rsidR="00224292" w:rsidRPr="001F63D4" w:rsidRDefault="00224292" w:rsidP="00757E04">
            <w:pPr>
              <w:jc w:val="center"/>
              <w:rPr>
                <w:sz w:val="26"/>
                <w:szCs w:val="26"/>
              </w:rPr>
            </w:pPr>
            <w:r w:rsidRPr="001F63D4">
              <w:rPr>
                <w:sz w:val="26"/>
                <w:szCs w:val="26"/>
              </w:rPr>
              <w:t>1</w:t>
            </w:r>
          </w:p>
        </w:tc>
        <w:tc>
          <w:tcPr>
            <w:tcW w:w="2740" w:type="dxa"/>
            <w:tcBorders>
              <w:bottom w:val="single" w:sz="4" w:space="0" w:color="000000"/>
            </w:tcBorders>
          </w:tcPr>
          <w:p w14:paraId="0C062999" w14:textId="4BCDDB22" w:rsidR="00224292" w:rsidRPr="00845E92" w:rsidRDefault="00445894" w:rsidP="005E3FA1">
            <w:pPr>
              <w:jc w:val="both"/>
              <w:rPr>
                <w:rFonts w:ascii="Danang" w:hAnsi="Danang"/>
                <w:sz w:val="26"/>
                <w:szCs w:val="26"/>
              </w:rPr>
            </w:pPr>
            <w:r w:rsidRPr="00445894">
              <w:rPr>
                <w:sz w:val="26"/>
                <w:szCs w:val="26"/>
              </w:rPr>
              <w:t>Áp kế chuẩn, chân không kế chuẩn</w:t>
            </w:r>
            <w:r>
              <w:rPr>
                <w:sz w:val="26"/>
                <w:szCs w:val="26"/>
              </w:rPr>
              <w:t xml:space="preserve"> </w:t>
            </w:r>
            <w:r w:rsidR="00845E92" w:rsidRPr="00445894">
              <w:rPr>
                <w:spacing w:val="-4"/>
                <w:sz w:val="26"/>
                <w:szCs w:val="26"/>
              </w:rPr>
              <w:t>(</w:t>
            </w:r>
            <w:r w:rsidR="005E3FA1" w:rsidRPr="00445894">
              <w:rPr>
                <w:spacing w:val="-4"/>
                <w:sz w:val="26"/>
                <w:szCs w:val="26"/>
              </w:rPr>
              <w:t xml:space="preserve">sau đây gọi tắt là </w:t>
            </w:r>
            <w:r w:rsidR="00845E92" w:rsidRPr="00445894">
              <w:rPr>
                <w:spacing w:val="-4"/>
                <w:sz w:val="26"/>
                <w:szCs w:val="26"/>
              </w:rPr>
              <w:t>AKC)</w:t>
            </w:r>
          </w:p>
        </w:tc>
        <w:tc>
          <w:tcPr>
            <w:tcW w:w="2537" w:type="dxa"/>
            <w:tcBorders>
              <w:bottom w:val="single" w:sz="4" w:space="0" w:color="000000"/>
            </w:tcBorders>
          </w:tcPr>
          <w:p w14:paraId="63767F63" w14:textId="5636B150" w:rsidR="00224292" w:rsidRPr="001F63D4" w:rsidRDefault="00224292" w:rsidP="00757E04">
            <w:pPr>
              <w:rPr>
                <w:sz w:val="26"/>
                <w:szCs w:val="26"/>
              </w:rPr>
            </w:pPr>
            <w:r w:rsidRPr="00BE4A47">
              <w:rPr>
                <w:sz w:val="26"/>
                <w:szCs w:val="26"/>
              </w:rPr>
              <w:t xml:space="preserve">Phù hợp với </w:t>
            </w:r>
            <w:r w:rsidR="003657DC">
              <w:rPr>
                <w:spacing w:val="-4"/>
              </w:rPr>
              <w:t>DPI 610</w:t>
            </w:r>
          </w:p>
        </w:tc>
        <w:tc>
          <w:tcPr>
            <w:tcW w:w="3860" w:type="dxa"/>
            <w:tcMar>
              <w:left w:w="85" w:type="dxa"/>
              <w:right w:w="28" w:type="dxa"/>
            </w:tcMar>
          </w:tcPr>
          <w:p w14:paraId="68931161" w14:textId="4250ECA1" w:rsidR="00224292" w:rsidRPr="00E90FCD" w:rsidRDefault="00224292" w:rsidP="008F67AB">
            <w:pPr>
              <w:ind w:left="-58"/>
              <w:jc w:val="both"/>
              <w:rPr>
                <w:sz w:val="26"/>
                <w:szCs w:val="26"/>
                <w:vertAlign w:val="superscript"/>
              </w:rPr>
            </w:pPr>
            <w:r>
              <w:rPr>
                <w:sz w:val="26"/>
                <w:szCs w:val="26"/>
              </w:rPr>
              <w:t xml:space="preserve">ĐKĐBĐ của giá trị áp suất chuẩn </w:t>
            </w:r>
            <w:r w:rsidR="009B2E6D">
              <w:rPr>
                <w:rFonts w:ascii="Doluong" w:hAnsi="Doluong" w:cs="Doluong"/>
                <w:sz w:val="26"/>
                <w:szCs w:val="26"/>
              </w:rPr>
              <w:t>không lớn hơn</w:t>
            </w:r>
            <w:r>
              <w:rPr>
                <w:sz w:val="26"/>
                <w:szCs w:val="26"/>
              </w:rPr>
              <w:t xml:space="preserve"> 1/4 sai số cho phép của </w:t>
            </w:r>
            <w:r w:rsidR="003657DC">
              <w:rPr>
                <w:spacing w:val="-4"/>
              </w:rPr>
              <w:t>DPI 610</w:t>
            </w:r>
            <w:r>
              <w:rPr>
                <w:sz w:val="26"/>
                <w:szCs w:val="26"/>
              </w:rPr>
              <w:t>.</w:t>
            </w:r>
          </w:p>
        </w:tc>
      </w:tr>
      <w:tr w:rsidR="00EC7DF8" w:rsidRPr="001F63D4" w14:paraId="490EE4A3" w14:textId="77777777" w:rsidTr="007050E0">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740" w:type="dxa"/>
          </w:tcPr>
          <w:p w14:paraId="53A78E6D" w14:textId="4AA3B9A1" w:rsidR="00EC7DF8" w:rsidRPr="001F63D4" w:rsidRDefault="00EC7DF8" w:rsidP="00DE2D5D">
            <w:pPr>
              <w:jc w:val="both"/>
              <w:rPr>
                <w:sz w:val="26"/>
                <w:szCs w:val="26"/>
              </w:rPr>
            </w:pPr>
            <w:r>
              <w:rPr>
                <w:sz w:val="26"/>
                <w:szCs w:val="26"/>
              </w:rPr>
              <w:t>Áp kế</w:t>
            </w:r>
            <w:r w:rsidR="00EF03CF">
              <w:rPr>
                <w:sz w:val="26"/>
                <w:szCs w:val="26"/>
              </w:rPr>
              <w:t xml:space="preserve"> (xác định độ tăng/giảm áp)</w:t>
            </w:r>
          </w:p>
        </w:tc>
        <w:tc>
          <w:tcPr>
            <w:tcW w:w="2537" w:type="dxa"/>
          </w:tcPr>
          <w:p w14:paraId="5E0FDEE9" w14:textId="48558FA1" w:rsidR="00EC7DF8" w:rsidRPr="00BE4A47" w:rsidRDefault="00CC5DE8" w:rsidP="00EC7DF8">
            <w:pPr>
              <w:rPr>
                <w:sz w:val="26"/>
                <w:szCs w:val="26"/>
              </w:rPr>
            </w:pPr>
            <w:r w:rsidRPr="00BE4A47">
              <w:rPr>
                <w:sz w:val="26"/>
                <w:szCs w:val="26"/>
              </w:rPr>
              <w:t xml:space="preserve">Phù hợp với </w:t>
            </w:r>
            <w:r w:rsidR="003657DC">
              <w:rPr>
                <w:spacing w:val="-4"/>
              </w:rPr>
              <w:t>DPI 610</w:t>
            </w:r>
          </w:p>
        </w:tc>
        <w:tc>
          <w:tcPr>
            <w:tcW w:w="3860" w:type="dxa"/>
          </w:tcPr>
          <w:p w14:paraId="21E77F64" w14:textId="59F84FF0" w:rsidR="00EC7DF8" w:rsidRPr="001F63D4" w:rsidRDefault="00A55200" w:rsidP="00EC7DF8">
            <w:pPr>
              <w:jc w:val="both"/>
              <w:rPr>
                <w:sz w:val="26"/>
                <w:szCs w:val="26"/>
              </w:rPr>
            </w:pPr>
            <w:r w:rsidRPr="001F63D4">
              <w:rPr>
                <w:sz w:val="26"/>
                <w:szCs w:val="26"/>
              </w:rPr>
              <w:t>±</w:t>
            </w:r>
            <w:r>
              <w:rPr>
                <w:sz w:val="26"/>
                <w:szCs w:val="26"/>
              </w:rPr>
              <w:t xml:space="preserve"> </w:t>
            </w:r>
            <w:r w:rsidR="00792A42">
              <w:rPr>
                <w:sz w:val="26"/>
                <w:szCs w:val="26"/>
              </w:rPr>
              <w:t>1</w:t>
            </w:r>
            <w:r w:rsidR="005F494B">
              <w:rPr>
                <w:sz w:val="26"/>
                <w:szCs w:val="26"/>
              </w:rPr>
              <w:t xml:space="preserve"> %</w:t>
            </w:r>
            <w:r w:rsidR="00D23DCA">
              <w:rPr>
                <w:sz w:val="26"/>
                <w:szCs w:val="26"/>
              </w:rPr>
              <w:t xml:space="preserve"> toàn thang đo</w:t>
            </w:r>
          </w:p>
        </w:tc>
      </w:tr>
      <w:tr w:rsidR="009B2E6D" w:rsidRPr="001F63D4" w14:paraId="48005931" w14:textId="77777777" w:rsidTr="00E00830">
        <w:trPr>
          <w:trHeight w:val="694"/>
        </w:trPr>
        <w:tc>
          <w:tcPr>
            <w:tcW w:w="695" w:type="dxa"/>
            <w:vAlign w:val="center"/>
          </w:tcPr>
          <w:p w14:paraId="5B661BBA" w14:textId="2127BC28" w:rsidR="009B2E6D" w:rsidRPr="001F63D4" w:rsidRDefault="009B2E6D" w:rsidP="00E00830">
            <w:pPr>
              <w:jc w:val="center"/>
              <w:rPr>
                <w:sz w:val="26"/>
                <w:szCs w:val="26"/>
              </w:rPr>
            </w:pPr>
            <w:r>
              <w:rPr>
                <w:sz w:val="26"/>
                <w:szCs w:val="26"/>
              </w:rPr>
              <w:t>3</w:t>
            </w:r>
          </w:p>
        </w:tc>
        <w:tc>
          <w:tcPr>
            <w:tcW w:w="2740" w:type="dxa"/>
            <w:vAlign w:val="center"/>
          </w:tcPr>
          <w:p w14:paraId="77429897" w14:textId="79B58771" w:rsidR="009B2E6D" w:rsidRPr="001F63D4" w:rsidRDefault="009B2E6D" w:rsidP="009B2E6D">
            <w:pPr>
              <w:rPr>
                <w:sz w:val="26"/>
                <w:szCs w:val="26"/>
              </w:rPr>
            </w:pPr>
            <w:r w:rsidRPr="001F63D4">
              <w:rPr>
                <w:sz w:val="26"/>
                <w:szCs w:val="26"/>
              </w:rPr>
              <w:t xml:space="preserve">Nhiệt </w:t>
            </w:r>
            <w:r>
              <w:rPr>
                <w:sz w:val="26"/>
                <w:szCs w:val="26"/>
              </w:rPr>
              <w:t xml:space="preserve">ẩm </w:t>
            </w:r>
            <w:r w:rsidRPr="001F63D4">
              <w:rPr>
                <w:sz w:val="26"/>
                <w:szCs w:val="26"/>
              </w:rPr>
              <w:t>kế</w:t>
            </w:r>
          </w:p>
        </w:tc>
        <w:tc>
          <w:tcPr>
            <w:tcW w:w="2537" w:type="dxa"/>
          </w:tcPr>
          <w:p w14:paraId="5B360416" w14:textId="0FE7573D" w:rsidR="009B2E6D" w:rsidRPr="001F63D4" w:rsidRDefault="009B2E6D" w:rsidP="00EC7DF8">
            <w:pPr>
              <w:rPr>
                <w:sz w:val="26"/>
                <w:szCs w:val="26"/>
              </w:rPr>
            </w:pPr>
            <w:r>
              <w:rPr>
                <w:sz w:val="26"/>
                <w:szCs w:val="26"/>
              </w:rPr>
              <w:t xml:space="preserve">Nhiệt độ: Từ 18 </w:t>
            </w:r>
            <w:r w:rsidRPr="001F63D4">
              <w:rPr>
                <w:sz w:val="26"/>
                <w:szCs w:val="26"/>
                <w:vertAlign w:val="superscript"/>
              </w:rPr>
              <w:t>o</w:t>
            </w:r>
            <w:r w:rsidRPr="001F63D4">
              <w:rPr>
                <w:sz w:val="26"/>
                <w:szCs w:val="26"/>
              </w:rPr>
              <w:t>C</w:t>
            </w:r>
            <w:r>
              <w:rPr>
                <w:sz w:val="26"/>
                <w:szCs w:val="26"/>
              </w:rPr>
              <w:t xml:space="preserve"> đến 28 </w:t>
            </w:r>
            <w:r w:rsidRPr="001F63D4">
              <w:rPr>
                <w:sz w:val="26"/>
                <w:szCs w:val="26"/>
                <w:vertAlign w:val="superscript"/>
              </w:rPr>
              <w:t>o</w:t>
            </w:r>
            <w:r w:rsidRPr="001F63D4">
              <w:rPr>
                <w:sz w:val="26"/>
                <w:szCs w:val="26"/>
              </w:rPr>
              <w:t>C</w:t>
            </w:r>
          </w:p>
          <w:p w14:paraId="50E4D9E2" w14:textId="390A819F" w:rsidR="009B2E6D" w:rsidRPr="00E00830" w:rsidRDefault="009B2E6D" w:rsidP="00EC7DF8">
            <w:pPr>
              <w:rPr>
                <w:spacing w:val="-14"/>
                <w:sz w:val="26"/>
                <w:szCs w:val="26"/>
              </w:rPr>
            </w:pPr>
            <w:r>
              <w:rPr>
                <w:spacing w:val="-14"/>
                <w:sz w:val="26"/>
                <w:szCs w:val="26"/>
              </w:rPr>
              <w:t xml:space="preserve">Độ ẩm: </w:t>
            </w:r>
            <w:r w:rsidRPr="003657DC">
              <w:rPr>
                <w:spacing w:val="-14"/>
                <w:sz w:val="26"/>
                <w:szCs w:val="26"/>
              </w:rPr>
              <w:t>Từ 20 %RH đến 90 %RH</w:t>
            </w:r>
          </w:p>
        </w:tc>
        <w:tc>
          <w:tcPr>
            <w:tcW w:w="3860" w:type="dxa"/>
          </w:tcPr>
          <w:p w14:paraId="0CEB3753" w14:textId="77777777" w:rsidR="009B2E6D" w:rsidRPr="001F63D4" w:rsidRDefault="009B2E6D" w:rsidP="00EC7DF8">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p w14:paraId="768784D8" w14:textId="36B61DE1" w:rsidR="009B2E6D" w:rsidRPr="001F63D4" w:rsidRDefault="009B2E6D" w:rsidP="00EC7DF8">
            <w:pPr>
              <w:jc w:val="both"/>
              <w:rPr>
                <w:sz w:val="26"/>
                <w:szCs w:val="26"/>
              </w:rPr>
            </w:pPr>
            <w:r w:rsidRPr="00757E04">
              <w:rPr>
                <w:sz w:val="26"/>
                <w:szCs w:val="26"/>
                <w:lang w:val="fr-FR"/>
              </w:rPr>
              <w:t>± 10 %RH</w:t>
            </w:r>
          </w:p>
        </w:tc>
      </w:tr>
      <w:tr w:rsidR="00EC7DF8" w:rsidRPr="00CD4637" w14:paraId="40B27C28" w14:textId="77777777" w:rsidTr="007050E0">
        <w:trPr>
          <w:trHeight w:val="342"/>
        </w:trPr>
        <w:tc>
          <w:tcPr>
            <w:tcW w:w="695" w:type="dxa"/>
          </w:tcPr>
          <w:p w14:paraId="5FCBC5A9" w14:textId="195BC55C" w:rsidR="00EC7DF8" w:rsidRDefault="00E00830" w:rsidP="00EC7DF8">
            <w:pPr>
              <w:jc w:val="center"/>
              <w:rPr>
                <w:sz w:val="26"/>
                <w:szCs w:val="26"/>
              </w:rPr>
            </w:pPr>
            <w:r>
              <w:rPr>
                <w:sz w:val="26"/>
                <w:szCs w:val="26"/>
              </w:rPr>
              <w:t>4</w:t>
            </w:r>
          </w:p>
        </w:tc>
        <w:tc>
          <w:tcPr>
            <w:tcW w:w="2740"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537" w:type="dxa"/>
          </w:tcPr>
          <w:p w14:paraId="483E50DF" w14:textId="09F69412" w:rsidR="00EC7DF8" w:rsidRPr="003657DC" w:rsidRDefault="00ED4DA1" w:rsidP="00EC7DF8">
            <w:pPr>
              <w:rPr>
                <w:sz w:val="26"/>
                <w:szCs w:val="26"/>
              </w:rPr>
            </w:pPr>
            <w:r w:rsidRPr="003657DC">
              <w:rPr>
                <w:sz w:val="26"/>
                <w:szCs w:val="26"/>
              </w:rPr>
              <w:t>Áp suất tuyệt đối</w:t>
            </w:r>
            <w:r w:rsidR="003657DC" w:rsidRPr="003657DC">
              <w:rPr>
                <w:sz w:val="26"/>
                <w:szCs w:val="26"/>
              </w:rPr>
              <w:t xml:space="preserve"> từ </w:t>
            </w:r>
            <w:r w:rsidR="00EC7DF8" w:rsidRPr="003657DC">
              <w:rPr>
                <w:sz w:val="26"/>
                <w:szCs w:val="26"/>
              </w:rPr>
              <w:t xml:space="preserve">950 </w:t>
            </w:r>
            <w:r w:rsidR="003657DC" w:rsidRPr="003657DC">
              <w:rPr>
                <w:sz w:val="26"/>
                <w:szCs w:val="26"/>
              </w:rPr>
              <w:t xml:space="preserve">hPa </w:t>
            </w:r>
            <w:r w:rsidR="00EC7DF8" w:rsidRPr="003657DC">
              <w:rPr>
                <w:sz w:val="26"/>
                <w:szCs w:val="26"/>
              </w:rPr>
              <w:t>đến 1 050 hPa</w:t>
            </w:r>
          </w:p>
        </w:tc>
        <w:tc>
          <w:tcPr>
            <w:tcW w:w="3860" w:type="dxa"/>
          </w:tcPr>
          <w:p w14:paraId="19B1450B" w14:textId="7D17A35F" w:rsidR="00EC7DF8" w:rsidRPr="00CD4637" w:rsidRDefault="00EC7DF8" w:rsidP="00EC7DF8">
            <w:pPr>
              <w:jc w:val="both"/>
              <w:rPr>
                <w:sz w:val="26"/>
                <w:szCs w:val="26"/>
              </w:rPr>
            </w:pP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050E0">
        <w:trPr>
          <w:trHeight w:val="342"/>
        </w:trPr>
        <w:tc>
          <w:tcPr>
            <w:tcW w:w="695" w:type="dxa"/>
          </w:tcPr>
          <w:p w14:paraId="35FD2644" w14:textId="09B19FD4" w:rsidR="00EC7DF8" w:rsidRDefault="00E00830" w:rsidP="00EC7DF8">
            <w:pPr>
              <w:jc w:val="center"/>
              <w:rPr>
                <w:sz w:val="26"/>
                <w:szCs w:val="26"/>
              </w:rPr>
            </w:pPr>
            <w:r>
              <w:rPr>
                <w:sz w:val="26"/>
                <w:szCs w:val="26"/>
              </w:rPr>
              <w:t>5</w:t>
            </w:r>
          </w:p>
        </w:tc>
        <w:tc>
          <w:tcPr>
            <w:tcW w:w="2740" w:type="dxa"/>
          </w:tcPr>
          <w:p w14:paraId="4BB1D88B" w14:textId="30DF05B2" w:rsidR="00EC7DF8" w:rsidRDefault="00EC7DF8" w:rsidP="00EC7DF8">
            <w:pPr>
              <w:rPr>
                <w:sz w:val="26"/>
                <w:szCs w:val="26"/>
              </w:rPr>
            </w:pPr>
            <w:r w:rsidRPr="001F63D4">
              <w:rPr>
                <w:sz w:val="26"/>
                <w:szCs w:val="26"/>
              </w:rPr>
              <w:t xml:space="preserve">Thước </w:t>
            </w:r>
            <w:r w:rsidR="0074688E">
              <w:rPr>
                <w:sz w:val="26"/>
                <w:szCs w:val="26"/>
              </w:rPr>
              <w:t>vạch</w:t>
            </w:r>
          </w:p>
        </w:tc>
        <w:tc>
          <w:tcPr>
            <w:tcW w:w="2537" w:type="dxa"/>
          </w:tcPr>
          <w:p w14:paraId="00CD1E2C" w14:textId="2B019A70" w:rsidR="00EC7DF8" w:rsidRDefault="003657DC" w:rsidP="00EC7DF8">
            <w:pPr>
              <w:rPr>
                <w:sz w:val="26"/>
                <w:szCs w:val="26"/>
              </w:rPr>
            </w:pPr>
            <w:r>
              <w:rPr>
                <w:sz w:val="26"/>
                <w:szCs w:val="26"/>
              </w:rPr>
              <w:t xml:space="preserve">Từ </w:t>
            </w:r>
            <w:r w:rsidR="00EC7DF8">
              <w:rPr>
                <w:sz w:val="26"/>
                <w:szCs w:val="26"/>
              </w:rPr>
              <w:t xml:space="preserve">0 </w:t>
            </w:r>
            <w:r>
              <w:rPr>
                <w:sz w:val="26"/>
                <w:szCs w:val="26"/>
              </w:rPr>
              <w:t xml:space="preserve">mm </w:t>
            </w:r>
            <w:r w:rsidR="00EC7DF8">
              <w:rPr>
                <w:sz w:val="26"/>
                <w:szCs w:val="26"/>
              </w:rPr>
              <w:t xml:space="preserve">đến </w:t>
            </w:r>
            <w:r w:rsidR="00EC7DF8" w:rsidRPr="001F63D4">
              <w:rPr>
                <w:sz w:val="26"/>
                <w:szCs w:val="26"/>
              </w:rPr>
              <w:t>350 mm</w:t>
            </w:r>
          </w:p>
        </w:tc>
        <w:tc>
          <w:tcPr>
            <w:tcW w:w="3860" w:type="dxa"/>
          </w:tcPr>
          <w:p w14:paraId="580B3102" w14:textId="0EE378F6" w:rsidR="00EC7DF8" w:rsidRPr="00CD4637" w:rsidRDefault="00EC7DF8" w:rsidP="00EC7DF8">
            <w:pPr>
              <w:jc w:val="both"/>
              <w:rPr>
                <w:sz w:val="26"/>
                <w:szCs w:val="26"/>
                <w:lang w:val="fr-FR"/>
              </w:rPr>
            </w:pPr>
            <w:r w:rsidRPr="00757E04">
              <w:rPr>
                <w:sz w:val="26"/>
                <w:szCs w:val="26"/>
                <w:lang w:val="fr-FR"/>
              </w:rPr>
              <w:t>± 1 mm</w:t>
            </w:r>
          </w:p>
        </w:tc>
      </w:tr>
      <w:tr w:rsidR="00EC7DF8" w:rsidRPr="00CD4637" w14:paraId="1DB6C055" w14:textId="77777777" w:rsidTr="007050E0">
        <w:trPr>
          <w:trHeight w:val="342"/>
        </w:trPr>
        <w:tc>
          <w:tcPr>
            <w:tcW w:w="695" w:type="dxa"/>
          </w:tcPr>
          <w:p w14:paraId="4B894C0B" w14:textId="76518706" w:rsidR="00EC7DF8" w:rsidRDefault="00E00830" w:rsidP="00EC7DF8">
            <w:pPr>
              <w:jc w:val="center"/>
              <w:rPr>
                <w:sz w:val="26"/>
                <w:szCs w:val="26"/>
              </w:rPr>
            </w:pPr>
            <w:r>
              <w:rPr>
                <w:sz w:val="26"/>
                <w:szCs w:val="26"/>
              </w:rPr>
              <w:t>6</w:t>
            </w:r>
          </w:p>
        </w:tc>
        <w:tc>
          <w:tcPr>
            <w:tcW w:w="2740" w:type="dxa"/>
          </w:tcPr>
          <w:p w14:paraId="6D371F6E" w14:textId="7E124BAD" w:rsidR="00EC7DF8" w:rsidRPr="001F63D4" w:rsidRDefault="00EC7DF8" w:rsidP="00EC7DF8">
            <w:pPr>
              <w:rPr>
                <w:sz w:val="26"/>
                <w:szCs w:val="26"/>
              </w:rPr>
            </w:pPr>
            <w:r>
              <w:rPr>
                <w:sz w:val="26"/>
                <w:szCs w:val="26"/>
              </w:rPr>
              <w:t>Ni vô</w:t>
            </w:r>
            <w:r w:rsidR="00D23DCA">
              <w:rPr>
                <w:sz w:val="26"/>
                <w:szCs w:val="26"/>
              </w:rPr>
              <w:t xml:space="preserve"> con cóc</w:t>
            </w:r>
          </w:p>
        </w:tc>
        <w:tc>
          <w:tcPr>
            <w:tcW w:w="2537" w:type="dxa"/>
          </w:tcPr>
          <w:p w14:paraId="76BDAC34" w14:textId="035A1DC6" w:rsidR="00EC7DF8" w:rsidRDefault="009734C9" w:rsidP="009734C9">
            <w:pPr>
              <w:jc w:val="center"/>
              <w:rPr>
                <w:sz w:val="26"/>
                <w:szCs w:val="26"/>
              </w:rPr>
            </w:pPr>
            <w:r>
              <w:rPr>
                <w:sz w:val="26"/>
                <w:szCs w:val="26"/>
              </w:rPr>
              <w:t>-</w:t>
            </w:r>
          </w:p>
        </w:tc>
        <w:tc>
          <w:tcPr>
            <w:tcW w:w="3860" w:type="dxa"/>
          </w:tcPr>
          <w:p w14:paraId="658440CC" w14:textId="1CB392BA" w:rsidR="00EC7DF8" w:rsidRPr="00757E04" w:rsidRDefault="00EC7DF8" w:rsidP="00EC7DF8">
            <w:pPr>
              <w:jc w:val="both"/>
              <w:rPr>
                <w:sz w:val="26"/>
                <w:szCs w:val="26"/>
                <w:lang w:val="fr-FR"/>
              </w:rPr>
            </w:pPr>
            <w:r w:rsidRPr="00757E04">
              <w:rPr>
                <w:sz w:val="26"/>
                <w:szCs w:val="26"/>
                <w:lang w:val="fr-FR"/>
              </w:rPr>
              <w:t xml:space="preserve">± </w:t>
            </w:r>
            <w:r w:rsidR="005F2AD8">
              <w:rPr>
                <w:sz w:val="26"/>
                <w:szCs w:val="26"/>
                <w:lang w:val="fr-FR"/>
              </w:rPr>
              <w:t>30</w:t>
            </w:r>
            <w:r w:rsidR="005F2AD8">
              <w:rPr>
                <w:rFonts w:cs="Times New Roman"/>
                <w:sz w:val="26"/>
                <w:szCs w:val="26"/>
                <w:lang w:val="fr-FR"/>
              </w:rPr>
              <w:t>ʺ</w:t>
            </w:r>
          </w:p>
        </w:tc>
      </w:tr>
      <w:tr w:rsidR="0041412B" w:rsidRPr="00CD4637" w14:paraId="2C96ACC7" w14:textId="77777777" w:rsidTr="007050E0">
        <w:trPr>
          <w:trHeight w:val="342"/>
        </w:trPr>
        <w:tc>
          <w:tcPr>
            <w:tcW w:w="695" w:type="dxa"/>
          </w:tcPr>
          <w:p w14:paraId="5BAF942D" w14:textId="503BFFDD" w:rsidR="0041412B" w:rsidRDefault="00E00830" w:rsidP="0041412B">
            <w:pPr>
              <w:jc w:val="center"/>
              <w:rPr>
                <w:sz w:val="26"/>
                <w:szCs w:val="26"/>
              </w:rPr>
            </w:pPr>
            <w:r>
              <w:rPr>
                <w:sz w:val="26"/>
                <w:szCs w:val="26"/>
              </w:rPr>
              <w:t>7</w:t>
            </w:r>
          </w:p>
        </w:tc>
        <w:tc>
          <w:tcPr>
            <w:tcW w:w="2740"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537" w:type="dxa"/>
            <w:vAlign w:val="center"/>
          </w:tcPr>
          <w:p w14:paraId="7484364D" w14:textId="4893FABB" w:rsidR="00D23DCA" w:rsidRDefault="003657DC" w:rsidP="0041412B">
            <w:pPr>
              <w:rPr>
                <w:sz w:val="26"/>
                <w:szCs w:val="26"/>
              </w:rPr>
            </w:pPr>
            <w:r>
              <w:rPr>
                <w:sz w:val="26"/>
                <w:szCs w:val="26"/>
              </w:rPr>
              <w:t xml:space="preserve">Từ </w:t>
            </w:r>
            <w:r w:rsidR="0041412B" w:rsidRPr="001F63D4">
              <w:rPr>
                <w:sz w:val="26"/>
                <w:szCs w:val="26"/>
              </w:rPr>
              <w:t xml:space="preserve">0 </w:t>
            </w:r>
            <w:r>
              <w:rPr>
                <w:sz w:val="26"/>
                <w:szCs w:val="26"/>
              </w:rPr>
              <w:t xml:space="preserve">h </w:t>
            </w:r>
            <w:r w:rsidR="0041412B" w:rsidRPr="001F63D4">
              <w:rPr>
                <w:sz w:val="26"/>
                <w:szCs w:val="26"/>
              </w:rPr>
              <w:t>đến 24 h</w:t>
            </w:r>
            <w:r w:rsidR="00FF0F61">
              <w:rPr>
                <w:sz w:val="26"/>
                <w:szCs w:val="26"/>
              </w:rPr>
              <w:t xml:space="preserve">; </w:t>
            </w:r>
          </w:p>
          <w:p w14:paraId="64E6D7D4" w14:textId="14755680" w:rsidR="0041412B" w:rsidRDefault="00D23DCA" w:rsidP="0041412B">
            <w:pPr>
              <w:rPr>
                <w:sz w:val="26"/>
                <w:szCs w:val="26"/>
              </w:rPr>
            </w:pPr>
            <w:r>
              <w:rPr>
                <w:sz w:val="26"/>
                <w:szCs w:val="26"/>
              </w:rPr>
              <w:t>Độ phân giải:</w:t>
            </w:r>
            <w:r w:rsidR="00FF0F61">
              <w:rPr>
                <w:sz w:val="26"/>
                <w:szCs w:val="26"/>
              </w:rPr>
              <w:t xml:space="preserve"> 0,01 s</w:t>
            </w:r>
          </w:p>
        </w:tc>
        <w:tc>
          <w:tcPr>
            <w:tcW w:w="3860" w:type="dxa"/>
            <w:vAlign w:val="center"/>
          </w:tcPr>
          <w:p w14:paraId="06F2D309" w14:textId="02A556C7" w:rsidR="0041412B" w:rsidRPr="00757E04" w:rsidRDefault="0041412B" w:rsidP="0041412B">
            <w:pPr>
              <w:jc w:val="both"/>
              <w:rPr>
                <w:sz w:val="26"/>
                <w:szCs w:val="26"/>
                <w:lang w:val="fr-FR"/>
              </w:rPr>
            </w:pP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r w:rsidR="005F4B13" w:rsidRPr="00CD4637" w14:paraId="7E0C6436" w14:textId="77777777" w:rsidTr="007050E0">
        <w:trPr>
          <w:trHeight w:val="342"/>
        </w:trPr>
        <w:tc>
          <w:tcPr>
            <w:tcW w:w="695" w:type="dxa"/>
          </w:tcPr>
          <w:p w14:paraId="33A43102" w14:textId="59BF031D" w:rsidR="005F4B13" w:rsidRDefault="00E00830" w:rsidP="005F4B13">
            <w:pPr>
              <w:jc w:val="center"/>
              <w:rPr>
                <w:sz w:val="26"/>
                <w:szCs w:val="26"/>
              </w:rPr>
            </w:pPr>
            <w:r>
              <w:rPr>
                <w:sz w:val="26"/>
                <w:szCs w:val="26"/>
              </w:rPr>
              <w:t>8</w:t>
            </w:r>
          </w:p>
        </w:tc>
        <w:tc>
          <w:tcPr>
            <w:tcW w:w="2740" w:type="dxa"/>
          </w:tcPr>
          <w:p w14:paraId="3CF8F31E" w14:textId="73875095" w:rsidR="005F4B13" w:rsidRPr="001F63D4" w:rsidRDefault="005F4B13" w:rsidP="005F4B13">
            <w:pPr>
              <w:rPr>
                <w:sz w:val="26"/>
                <w:szCs w:val="26"/>
              </w:rPr>
            </w:pPr>
            <w:r>
              <w:rPr>
                <w:sz w:val="26"/>
                <w:szCs w:val="26"/>
              </w:rPr>
              <w:t xml:space="preserve">Nhiệt kế đo nhiệt độ của </w:t>
            </w:r>
            <w:r w:rsidR="006158FD">
              <w:rPr>
                <w:spacing w:val="-20"/>
                <w:sz w:val="26"/>
                <w:szCs w:val="26"/>
              </w:rPr>
              <w:t>pít tông</w:t>
            </w:r>
            <w:r w:rsidRPr="004B3D9A">
              <w:rPr>
                <w:spacing w:val="-20"/>
                <w:sz w:val="26"/>
                <w:szCs w:val="26"/>
              </w:rPr>
              <w:t>/xylanh</w:t>
            </w:r>
            <w:r>
              <w:rPr>
                <w:sz w:val="26"/>
                <w:szCs w:val="26"/>
              </w:rPr>
              <w:t xml:space="preserve"> của áp kế </w:t>
            </w:r>
            <w:r w:rsidR="006158FD">
              <w:rPr>
                <w:sz w:val="26"/>
                <w:szCs w:val="26"/>
              </w:rPr>
              <w:t>pít tông</w:t>
            </w:r>
            <w:r>
              <w:rPr>
                <w:sz w:val="26"/>
                <w:szCs w:val="26"/>
              </w:rPr>
              <w:t xml:space="preserve"> chuẩn</w:t>
            </w:r>
          </w:p>
        </w:tc>
        <w:tc>
          <w:tcPr>
            <w:tcW w:w="2537" w:type="dxa"/>
            <w:vAlign w:val="center"/>
          </w:tcPr>
          <w:p w14:paraId="35939420" w14:textId="59BEE612" w:rsidR="005F4B13" w:rsidRPr="007050E0" w:rsidRDefault="005F4B13" w:rsidP="005F4B13">
            <w:pPr>
              <w:rPr>
                <w:spacing w:val="-18"/>
                <w:sz w:val="26"/>
                <w:szCs w:val="26"/>
              </w:rPr>
            </w:pPr>
            <w:r w:rsidRPr="007050E0">
              <w:rPr>
                <w:spacing w:val="-18"/>
                <w:sz w:val="26"/>
                <w:szCs w:val="26"/>
              </w:rPr>
              <w:t xml:space="preserve">Giới hạn đo trên đến 35 </w:t>
            </w:r>
            <w:r w:rsidRPr="007050E0">
              <w:rPr>
                <w:spacing w:val="-18"/>
                <w:sz w:val="26"/>
                <w:szCs w:val="26"/>
                <w:vertAlign w:val="superscript"/>
              </w:rPr>
              <w:t>o</w:t>
            </w:r>
            <w:r w:rsidRPr="007050E0">
              <w:rPr>
                <w:spacing w:val="-18"/>
                <w:sz w:val="26"/>
                <w:szCs w:val="26"/>
              </w:rPr>
              <w:t>C</w:t>
            </w:r>
          </w:p>
        </w:tc>
        <w:tc>
          <w:tcPr>
            <w:tcW w:w="3860" w:type="dxa"/>
            <w:vAlign w:val="center"/>
          </w:tcPr>
          <w:p w14:paraId="79A65B60" w14:textId="1BFECE43" w:rsidR="005F4B13" w:rsidRDefault="005F4B13" w:rsidP="005F4B13">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bl>
    <w:p w14:paraId="164F448C" w14:textId="639B7D12" w:rsidR="002529A5" w:rsidRPr="001A674E" w:rsidRDefault="002529A5" w:rsidP="006A7355">
      <w:pPr>
        <w:spacing w:before="60" w:after="60"/>
        <w:jc w:val="both"/>
        <w:rPr>
          <w:sz w:val="24"/>
          <w:szCs w:val="18"/>
        </w:rPr>
      </w:pPr>
      <w:r>
        <w:rPr>
          <w:sz w:val="24"/>
          <w:szCs w:val="18"/>
        </w:rPr>
        <w:lastRenderedPageBreak/>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r w:rsidR="00D83CAA">
        <w:rPr>
          <w:sz w:val="24"/>
          <w:szCs w:val="18"/>
        </w:rPr>
        <w:tab/>
      </w:r>
    </w:p>
    <w:p w14:paraId="3F5A63B8" w14:textId="60EE37DF" w:rsidR="00455F9C" w:rsidRDefault="00B50FFD" w:rsidP="006A7355">
      <w:pPr>
        <w:pStyle w:val="Heading1"/>
        <w:spacing w:before="60" w:after="60"/>
        <w:jc w:val="both"/>
      </w:pPr>
      <w:bookmarkStart w:id="8" w:name="_Toc138410098"/>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spacing w:before="60" w:after="60"/>
        <w:jc w:val="both"/>
      </w:pPr>
      <w:bookmarkStart w:id="9" w:name="_Toc138410099"/>
      <w:r>
        <w:t>4</w:t>
      </w:r>
      <w:r w:rsidR="00455F9C">
        <w:t>.1 Điều kiện kiểm định</w:t>
      </w:r>
      <w:bookmarkEnd w:id="9"/>
    </w:p>
    <w:p w14:paraId="4F8DFB01" w14:textId="085FA1C3" w:rsidR="00F16367" w:rsidRDefault="009E51CA" w:rsidP="006A7355">
      <w:pPr>
        <w:spacing w:before="60" w:after="60"/>
        <w:jc w:val="both"/>
      </w:pPr>
      <w:r>
        <w:t>K</w:t>
      </w:r>
      <w:r w:rsidR="00F16367">
        <w:t>hi tiến hành kiểm định phải đảm bảo các điều kiện sau</w:t>
      </w:r>
      <w:r w:rsidR="00010DEF">
        <w:t>:</w:t>
      </w:r>
    </w:p>
    <w:p w14:paraId="3A2A1E30" w14:textId="299C0E52"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w:t>
      </w:r>
      <w:r w:rsidR="00402CA9">
        <w:t xml:space="preserve">sự thay đổi </w:t>
      </w:r>
      <w:r>
        <w:t xml:space="preserve">nhiệt độ </w:t>
      </w:r>
      <w:r w:rsidR="00010DEF">
        <w:t xml:space="preserve">không </w:t>
      </w:r>
      <w:r w:rsidR="00402CA9">
        <w:t>lớn hơn</w:t>
      </w:r>
      <w:r>
        <w:t xml:space="preserve"> </w:t>
      </w:r>
      <w:r w:rsidR="002B4854">
        <w:t>2</w:t>
      </w:r>
      <w:r>
        <w:t xml:space="preserve"> </w:t>
      </w:r>
      <w:r>
        <w:rPr>
          <w:vertAlign w:val="superscript"/>
        </w:rPr>
        <w:t>o</w:t>
      </w:r>
      <w:r>
        <w:t>C/h;</w:t>
      </w:r>
    </w:p>
    <w:p w14:paraId="7CD4DED7" w14:textId="31376CFE" w:rsidR="00B50FFD" w:rsidRDefault="00B50FFD" w:rsidP="00D0257F">
      <w:pPr>
        <w:pStyle w:val="ColorfulList-Accent11"/>
        <w:numPr>
          <w:ilvl w:val="0"/>
          <w:numId w:val="2"/>
        </w:numPr>
        <w:spacing w:before="60" w:after="60"/>
        <w:ind w:left="0" w:firstLine="0"/>
        <w:contextualSpacing w:val="0"/>
        <w:jc w:val="both"/>
      </w:pPr>
      <w:r>
        <w:t xml:space="preserve">Độ ẩm tương đối: </w:t>
      </w:r>
      <w:r w:rsidR="00D23DCA">
        <w:t xml:space="preserve">(60 ± 15)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A1CCFEF" w:rsidR="006A7355" w:rsidRDefault="006A7355" w:rsidP="006A7355">
      <w:pPr>
        <w:pStyle w:val="ColorfulList-Accent11"/>
        <w:spacing w:before="60" w:after="60"/>
        <w:ind w:left="0"/>
        <w:contextualSpacing w:val="0"/>
        <w:jc w:val="both"/>
      </w:pPr>
      <w:r>
        <w:t xml:space="preserve">- Không để ánh sáng mặt trời chiếu trực tiếp vào </w:t>
      </w:r>
      <w:r w:rsidR="003657DC">
        <w:t>DPI 610</w:t>
      </w:r>
      <w:r>
        <w:t>.</w:t>
      </w:r>
    </w:p>
    <w:p w14:paraId="14E32E28" w14:textId="47657528" w:rsidR="00455F9C" w:rsidRDefault="00B50FFD" w:rsidP="006A7355">
      <w:pPr>
        <w:pStyle w:val="Heading2"/>
        <w:spacing w:before="60" w:after="60"/>
        <w:jc w:val="both"/>
      </w:pPr>
      <w:bookmarkStart w:id="10" w:name="_Toc138410100"/>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671AC720" w:rsidR="009E51CA" w:rsidRPr="009464F8" w:rsidRDefault="009E51CA" w:rsidP="006A7355">
      <w:pPr>
        <w:pStyle w:val="ListParagraph"/>
        <w:spacing w:before="60" w:after="60"/>
        <w:ind w:left="0"/>
        <w:contextualSpacing w:val="0"/>
        <w:jc w:val="both"/>
        <w:rPr>
          <w:szCs w:val="28"/>
        </w:rPr>
      </w:pPr>
      <w:r w:rsidRPr="009464F8">
        <w:rPr>
          <w:szCs w:val="28"/>
        </w:rPr>
        <w:t xml:space="preserve">- Phương tiện kiểm định và </w:t>
      </w:r>
      <w:r w:rsidR="003657DC">
        <w:rPr>
          <w:szCs w:val="28"/>
        </w:rPr>
        <w:t>DPI 610</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41869070"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sidR="003657DC">
        <w:rPr>
          <w:szCs w:val="28"/>
        </w:rPr>
        <w:t>DPI 610</w:t>
      </w:r>
      <w:r>
        <w:rPr>
          <w:szCs w:val="28"/>
        </w:rPr>
        <w:t>;</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6A5E087E" w:rsidR="009E51CA" w:rsidRDefault="009E51CA" w:rsidP="006A7355">
      <w:pPr>
        <w:pStyle w:val="ListParagraph"/>
        <w:spacing w:before="60" w:after="60"/>
        <w:ind w:left="0"/>
        <w:contextualSpacing w:val="0"/>
        <w:jc w:val="both"/>
        <w:rPr>
          <w:szCs w:val="28"/>
        </w:rPr>
      </w:pPr>
      <w:r w:rsidRPr="009464F8">
        <w:rPr>
          <w:szCs w:val="28"/>
        </w:rPr>
        <w:t xml:space="preserve">- </w:t>
      </w:r>
      <w:r w:rsidR="00087C3E">
        <w:rPr>
          <w:szCs w:val="28"/>
        </w:rPr>
        <w:t xml:space="preserve">Sau khi tiến hành </w:t>
      </w:r>
      <w:r w:rsidR="0084379E">
        <w:rPr>
          <w:szCs w:val="28"/>
        </w:rPr>
        <w:t xml:space="preserve">xong việc </w:t>
      </w:r>
      <w:r w:rsidR="0084379E">
        <w:t>x</w:t>
      </w:r>
      <w:r w:rsidR="0084379E" w:rsidRPr="00D238E5">
        <w:t xml:space="preserve">ác định </w:t>
      </w:r>
      <w:r w:rsidR="0084379E">
        <w:t xml:space="preserve">độ tăng/giảm áp của </w:t>
      </w:r>
      <w:r w:rsidR="003657DC">
        <w:t>DPI 610</w:t>
      </w:r>
      <w:r w:rsidR="0084379E">
        <w:t xml:space="preserve"> </w:t>
      </w:r>
      <w:r w:rsidR="000F3272">
        <w:t>quy định tại Mục 5.3.1</w:t>
      </w:r>
      <w:r w:rsidR="00AB6D94">
        <w:t xml:space="preserve"> thì tiến hành</w:t>
      </w:r>
      <w:r w:rsidR="0084379E">
        <w:t xml:space="preserve"> </w:t>
      </w:r>
      <w:r w:rsidR="00AB6D94">
        <w:rPr>
          <w:szCs w:val="28"/>
        </w:rPr>
        <w:t>l</w:t>
      </w:r>
      <w:r w:rsidRPr="009464F8">
        <w:rPr>
          <w:szCs w:val="28"/>
        </w:rPr>
        <w:t xml:space="preserve">ắp ráp </w:t>
      </w:r>
      <w:r>
        <w:rPr>
          <w:szCs w:val="28"/>
        </w:rPr>
        <w:t>p</w:t>
      </w:r>
      <w:r w:rsidRPr="009464F8">
        <w:rPr>
          <w:szCs w:val="28"/>
        </w:rPr>
        <w:t xml:space="preserve">hương tiện kiểm định và </w:t>
      </w:r>
      <w:r w:rsidR="003657DC">
        <w:rPr>
          <w:szCs w:val="28"/>
        </w:rPr>
        <w:t>DPI 610</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w:t>
      </w:r>
      <w:r w:rsidR="006158FD">
        <w:rPr>
          <w:szCs w:val="28"/>
        </w:rPr>
        <w:t xml:space="preserve"> </w:t>
      </w:r>
      <w:r w:rsidRPr="009464F8">
        <w:rPr>
          <w:szCs w:val="28"/>
        </w:rPr>
        <w:t>tông</w:t>
      </w:r>
      <w:r w:rsidR="006158FD">
        <w:rPr>
          <w:szCs w:val="28"/>
        </w:rPr>
        <w:t xml:space="preserve"> chuẩn</w:t>
      </w:r>
      <w:r w:rsidR="00057040">
        <w:rPr>
          <w:szCs w:val="28"/>
        </w:rPr>
        <w:t>.</w:t>
      </w:r>
    </w:p>
    <w:p w14:paraId="65E2055C" w14:textId="4D5FC0DE" w:rsidR="00E067C9" w:rsidRPr="00057040" w:rsidRDefault="00EE23AF" w:rsidP="00057040">
      <w:pPr>
        <w:pStyle w:val="Heading3"/>
        <w:spacing w:before="60" w:after="60"/>
        <w:rPr>
          <w:rFonts w:cs="Times New Roman"/>
          <w:b w:val="0"/>
          <w:color w:val="auto"/>
          <w:szCs w:val="26"/>
        </w:rPr>
      </w:pPr>
      <w:bookmarkStart w:id="11" w:name="_Toc83647076"/>
      <w:bookmarkStart w:id="12" w:name="_Toc138410101"/>
      <w:r w:rsidRPr="00057040">
        <w:rPr>
          <w:rFonts w:cs="Times New Roman"/>
          <w:color w:val="auto"/>
          <w:szCs w:val="26"/>
        </w:rPr>
        <w:t>4.2.1 Yêu cầu lắp đặt</w:t>
      </w:r>
      <w:bookmarkEnd w:id="11"/>
      <w:bookmarkEnd w:id="12"/>
    </w:p>
    <w:p w14:paraId="0AC9266C" w14:textId="77777777" w:rsidR="00EB1196" w:rsidRDefault="00EB1196" w:rsidP="00EB1196">
      <w:pPr>
        <w:pStyle w:val="ListParagraph"/>
        <w:spacing w:before="60" w:after="60"/>
        <w:ind w:left="0"/>
        <w:contextualSpacing w:val="0"/>
        <w:jc w:val="both"/>
      </w:pPr>
      <w:r>
        <w:t>- Nguồn khí được sử dụng phải sạch và khô;</w:t>
      </w:r>
    </w:p>
    <w:p w14:paraId="6085DF01" w14:textId="1217DD51" w:rsidR="00EB1196" w:rsidRDefault="00EB1196" w:rsidP="006A7355">
      <w:pPr>
        <w:pStyle w:val="ListParagraph"/>
        <w:spacing w:before="60" w:after="60"/>
        <w:ind w:left="0"/>
        <w:contextualSpacing w:val="0"/>
        <w:jc w:val="both"/>
      </w:pPr>
      <w:r>
        <w:t>- Hệ thống van điều áp phù hợp với phạm vi đo của DPI 610 (nếu có);</w:t>
      </w:r>
    </w:p>
    <w:p w14:paraId="0F2E3EA4" w14:textId="09118329" w:rsidR="00EE23AF" w:rsidRDefault="00EE23AF" w:rsidP="006A7355">
      <w:pPr>
        <w:pStyle w:val="ListParagraph"/>
        <w:spacing w:before="60" w:after="60"/>
        <w:ind w:left="0"/>
        <w:contextualSpacing w:val="0"/>
        <w:jc w:val="both"/>
      </w:pPr>
      <w:r>
        <w:t xml:space="preserve">- </w:t>
      </w:r>
      <w:r w:rsidRPr="00CA3FF0">
        <w:rPr>
          <w:spacing w:val="-4"/>
        </w:rPr>
        <w:t>Lắ</w:t>
      </w:r>
      <w:r w:rsidR="006A7355" w:rsidRPr="00CA3FF0">
        <w:rPr>
          <w:spacing w:val="-4"/>
        </w:rPr>
        <w:t xml:space="preserve">p </w:t>
      </w:r>
      <w:r w:rsidR="003657DC" w:rsidRPr="00CA3FF0">
        <w:rPr>
          <w:spacing w:val="-4"/>
        </w:rPr>
        <w:t>DPI 610</w:t>
      </w:r>
      <w:r w:rsidRPr="00CA3FF0">
        <w:rPr>
          <w:spacing w:val="-4"/>
        </w:rPr>
        <w:t xml:space="preserve"> theo phương làm việc quy định, độ lệch cho phép khi lắp đặt là </w:t>
      </w:r>
      <w:r w:rsidR="00E761EA">
        <w:rPr>
          <w:spacing w:val="-4"/>
        </w:rPr>
        <w:t>1</w:t>
      </w:r>
      <w:r w:rsidRPr="00CA3FF0">
        <w:rPr>
          <w:spacing w:val="-4"/>
        </w:rPr>
        <w:sym w:font="Symbol" w:char="F0A2"/>
      </w:r>
      <w:r w:rsidR="002B4854" w:rsidRPr="00CA3FF0">
        <w:rPr>
          <w:spacing w:val="-4"/>
        </w:rPr>
        <w:t>;</w:t>
      </w:r>
    </w:p>
    <w:p w14:paraId="691B160B" w14:textId="17B19D92" w:rsidR="00EE23AF" w:rsidRDefault="00EE23AF" w:rsidP="006A7355">
      <w:pPr>
        <w:pStyle w:val="ListParagraph"/>
        <w:spacing w:before="60" w:after="60"/>
        <w:ind w:left="0"/>
        <w:contextualSpacing w:val="0"/>
        <w:jc w:val="both"/>
      </w:pPr>
      <w:r>
        <w:t>- Khi lắ</w:t>
      </w:r>
      <w:r w:rsidR="006A7355">
        <w:t xml:space="preserve">p </w:t>
      </w:r>
      <w:r w:rsidR="003657DC">
        <w:t>DPI 610</w:t>
      </w:r>
      <w:r>
        <w:t xml:space="preserve"> và chuẩn vào vị trí làm việc chú ý lắp ráp sao cho cùng nằm trên một độ cao.</w:t>
      </w:r>
    </w:p>
    <w:p w14:paraId="1C06D681" w14:textId="10D4CCB1" w:rsidR="00EE23AF" w:rsidRPr="003657DC" w:rsidRDefault="00EE23AF" w:rsidP="003E16A9">
      <w:pPr>
        <w:pStyle w:val="ListParagraph"/>
        <w:widowControl w:val="0"/>
        <w:spacing w:before="60" w:after="60"/>
        <w:ind w:left="0"/>
        <w:contextualSpacing w:val="0"/>
        <w:jc w:val="both"/>
        <w:rPr>
          <w:spacing w:val="-6"/>
        </w:rPr>
      </w:pPr>
      <w:r w:rsidRPr="003657DC">
        <w:rPr>
          <w:spacing w:val="-6"/>
        </w:rPr>
        <w:t>Chú ý: Nếu có chênh lệch chiều cao cột chất lỏng thì phải tính bù áp suất theo công thức</w:t>
      </w:r>
      <w:r w:rsidR="003657DC" w:rsidRPr="003657DC">
        <w:rPr>
          <w:spacing w:val="-6"/>
        </w:rPr>
        <w:t xml:space="preserve"> (1)</w:t>
      </w:r>
      <w:r w:rsidRPr="003657DC">
        <w:rPr>
          <w:spacing w:val="-6"/>
        </w:rPr>
        <w:t xml:space="preserve">: </w:t>
      </w:r>
    </w:p>
    <w:p w14:paraId="56FC1207" w14:textId="4B7D7889" w:rsidR="00EE23AF" w:rsidRPr="00666893" w:rsidRDefault="00472C22" w:rsidP="009E51CA">
      <w:pPr>
        <w:pStyle w:val="ListParagraph"/>
        <w:ind w:left="0"/>
        <w:jc w:val="both"/>
        <w:rPr>
          <w:sz w:val="26"/>
          <w:szCs w:val="26"/>
        </w:rPr>
      </w:pPr>
      <m:oMathPara>
        <m:oMathParaPr>
          <m:jc m:val="right"/>
        </m:oMathParaPr>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7A0ADFD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3657DC">
        <w:rPr>
          <w:sz w:val="26"/>
          <w:szCs w:val="26"/>
        </w:rPr>
        <w:t>DPI 610</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cs="Times New Roman"/>
          <w:b w:val="0"/>
          <w:color w:val="auto"/>
          <w:szCs w:val="26"/>
        </w:rPr>
      </w:pPr>
      <w:bookmarkStart w:id="13" w:name="_Toc138410102"/>
      <w:r w:rsidRPr="005F1515">
        <w:rPr>
          <w:rFonts w:cs="Times New Roman"/>
          <w:color w:val="auto"/>
          <w:szCs w:val="26"/>
        </w:rPr>
        <w:t>4.2.2 Sơ đồ lắp đặt</w:t>
      </w:r>
      <w:bookmarkEnd w:id="13"/>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5B040B71" w14:textId="34655855" w:rsidR="00130F97" w:rsidRDefault="00130F97" w:rsidP="00D313A4">
      <w:pPr>
        <w:pStyle w:val="ListParagraph"/>
        <w:ind w:left="0"/>
        <w:jc w:val="center"/>
        <w:rPr>
          <w:rFonts w:eastAsiaTheme="minorEastAsia" w:cs="Times New Roman"/>
          <w:color w:val="000000"/>
          <w:sz w:val="22"/>
          <w:shd w:val="clear" w:color="auto" w:fill="FFFFFF"/>
        </w:rPr>
      </w:pPr>
      <w:r>
        <w:rPr>
          <w:rFonts w:eastAsiaTheme="minorEastAsia" w:cs="Times New Roman"/>
          <w:noProof/>
          <w:color w:val="000000"/>
          <w:sz w:val="22"/>
        </w:rPr>
        <w:lastRenderedPageBreak/>
        <mc:AlternateContent>
          <mc:Choice Requires="wpc">
            <w:drawing>
              <wp:inline distT="0" distB="0" distL="0" distR="0" wp14:anchorId="2EFA7E9C" wp14:editId="700A31EB">
                <wp:extent cx="5486400" cy="2450033"/>
                <wp:effectExtent l="0" t="0" r="0" b="7620"/>
                <wp:docPr id="181482917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36395330" name="Rectangle 936395330"/>
                        <wps:cNvSpPr/>
                        <wps:spPr>
                          <a:xfrm>
                            <a:off x="1473958" y="59260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2BF89D14" w14:textId="7A1A518B"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127567" name="Rectangle 271127567"/>
                        <wps:cNvSpPr/>
                        <wps:spPr>
                          <a:xfrm>
                            <a:off x="3400871" y="59210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532E0FE" w14:textId="1A7F2611"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3435140" name="Straight Connector 1223435140"/>
                        <wps:cNvCnPr>
                          <a:stCxn id="936395330" idx="3"/>
                          <a:endCxn id="271127567" idx="1"/>
                        </wps:cNvCnPr>
                        <wps:spPr>
                          <a:xfrm flipV="1">
                            <a:off x="2238233" y="748952"/>
                            <a:ext cx="1162638" cy="602"/>
                          </a:xfrm>
                          <a:prstGeom prst="line">
                            <a:avLst/>
                          </a:prstGeom>
                        </wps:spPr>
                        <wps:style>
                          <a:lnRef idx="1">
                            <a:schemeClr val="dk1"/>
                          </a:lnRef>
                          <a:fillRef idx="0">
                            <a:schemeClr val="dk1"/>
                          </a:fillRef>
                          <a:effectRef idx="0">
                            <a:schemeClr val="dk1"/>
                          </a:effectRef>
                          <a:fontRef idx="minor">
                            <a:schemeClr val="tx1"/>
                          </a:fontRef>
                        </wps:style>
                        <wps:bodyPr/>
                      </wps:wsp>
                      <wps:wsp>
                        <wps:cNvPr id="1140275391" name="Straight Connector 1140275391"/>
                        <wps:cNvCnPr>
                          <a:endCxn id="1201148156" idx="0"/>
                        </wps:cNvCnPr>
                        <wps:spPr>
                          <a:xfrm>
                            <a:off x="3039190" y="74955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201148156" name="Rectangle 1201148156"/>
                        <wps:cNvSpPr/>
                        <wps:spPr>
                          <a:xfrm>
                            <a:off x="2922904" y="156209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703801" name="Straight Connector 1818703801"/>
                        <wps:cNvCnPr/>
                        <wps:spPr>
                          <a:xfrm>
                            <a:off x="2596054" y="6124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921710565" name="Rectangle 921710565"/>
                        <wps:cNvSpPr/>
                        <wps:spPr>
                          <a:xfrm>
                            <a:off x="2479214" y="156273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19934217" name="Rectangle 1819934217"/>
                        <wps:cNvSpPr/>
                        <wps:spPr>
                          <a:xfrm>
                            <a:off x="2922904" y="174205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218113" name="Straight Connector 625218113"/>
                        <wps:cNvCnPr/>
                        <wps:spPr>
                          <a:xfrm>
                            <a:off x="3044472" y="185713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70231714" name="Group 170231714"/>
                        <wpg:cNvGrpSpPr/>
                        <wpg:grpSpPr>
                          <a:xfrm>
                            <a:off x="2385393" y="1022530"/>
                            <a:ext cx="313028" cy="347259"/>
                            <a:chOff x="1280160" y="1633006"/>
                            <a:chExt cx="313028" cy="347259"/>
                          </a:xfrm>
                        </wpg:grpSpPr>
                        <wps:wsp>
                          <wps:cNvPr id="1066676833" name="Isosceles Triangle 1066676833"/>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852693" name="Isosceles Triangle 172285269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5391524" name="Straight Connector 705391524"/>
                          <wps:cNvCnPr>
                            <a:stCxn id="1722852693" idx="0"/>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343027765" name="Straight Connector 34302776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102042389" name="Group 1102042389"/>
                        <wpg:cNvGrpSpPr/>
                        <wpg:grpSpPr>
                          <a:xfrm>
                            <a:off x="2382512" y="213579"/>
                            <a:ext cx="312420" cy="346710"/>
                            <a:chOff x="0" y="0"/>
                            <a:chExt cx="313028" cy="347259"/>
                          </a:xfrm>
                        </wpg:grpSpPr>
                        <wps:wsp>
                          <wps:cNvPr id="1748307875" name="Isosceles Triangle 174830787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9942958" name="Isosceles Triangle 1509942958"/>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5507098" name="Straight Connector 1435507098"/>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890576646" name="Straight Connector 890576646"/>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752457840" name="Text Box 752457840"/>
                        <wps:cNvSpPr txBox="1"/>
                        <wps:spPr>
                          <a:xfrm>
                            <a:off x="2133598" y="215296"/>
                            <a:ext cx="295275" cy="283077"/>
                          </a:xfrm>
                          <a:prstGeom prst="rect">
                            <a:avLst/>
                          </a:prstGeom>
                          <a:noFill/>
                          <a:ln w="6350">
                            <a:noFill/>
                          </a:ln>
                        </wps:spPr>
                        <wps:txbx>
                          <w:txbxContent>
                            <w:p w14:paraId="1E937E4F" w14:textId="00E00DEB" w:rsidR="00130F97" w:rsidRPr="00130F97" w:rsidRDefault="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937485" name="Text Box 1"/>
                        <wps:cNvSpPr txBox="1"/>
                        <wps:spPr>
                          <a:xfrm>
                            <a:off x="2146913" y="1043000"/>
                            <a:ext cx="295275" cy="282575"/>
                          </a:xfrm>
                          <a:prstGeom prst="rect">
                            <a:avLst/>
                          </a:prstGeom>
                          <a:noFill/>
                          <a:ln w="6350">
                            <a:noFill/>
                          </a:ln>
                        </wps:spPr>
                        <wps:txbx>
                          <w:txbxContent>
                            <w:p w14:paraId="6574F421" w14:textId="79C1FF7E"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0576362" name="Text Box 1"/>
                        <wps:cNvSpPr txBox="1"/>
                        <wps:spPr>
                          <a:xfrm>
                            <a:off x="3151802" y="1742666"/>
                            <a:ext cx="295275" cy="282575"/>
                          </a:xfrm>
                          <a:prstGeom prst="rect">
                            <a:avLst/>
                          </a:prstGeom>
                          <a:noFill/>
                          <a:ln w="6350">
                            <a:noFill/>
                          </a:ln>
                        </wps:spPr>
                        <wps:txbx>
                          <w:txbxContent>
                            <w:p w14:paraId="6D74A797" w14:textId="7307FD65"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6792528" name="Text Box 1"/>
                        <wps:cNvSpPr txBox="1"/>
                        <wps:spPr>
                          <a:xfrm>
                            <a:off x="2232638" y="1738516"/>
                            <a:ext cx="295275" cy="282575"/>
                          </a:xfrm>
                          <a:prstGeom prst="rect">
                            <a:avLst/>
                          </a:prstGeom>
                          <a:noFill/>
                          <a:ln w="6350">
                            <a:noFill/>
                          </a:ln>
                        </wps:spPr>
                        <wps:txbx>
                          <w:txbxContent>
                            <w:p w14:paraId="2306BEA9" w14:textId="07A1EF30"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FA7E9C" id="Canvas 2" o:spid="_x0000_s1026" editas="canvas" style="width:6in;height:192.9pt;mso-position-horizontal-relative:char;mso-position-vertical-relative:line" coordsize="54864,2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4498;visibility:visible;mso-wrap-style:square" filled="t">
                  <v:fill o:detectmouseclick="t"/>
                  <v:path o:connecttype="none"/>
                </v:shape>
                <v:rect id="Rectangle 936395330" o:spid="_x0000_s1028" style="position:absolute;left:14739;top:5926;width:7643;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" fillcolor="white [3201]" strokecolor="black [3200]" strokeweight="1pt">
                  <v:textbox>
                    <w:txbxContent>
                      <w:p w14:paraId="2BF89D14" w14:textId="7A1A518B" w:rsidR="00130F97" w:rsidRDefault="00130F97" w:rsidP="00130F97">
                        <w:pPr>
                          <w:jc w:val="center"/>
                        </w:pPr>
                        <w:r>
                          <w:t>1</w:t>
                        </w:r>
                      </w:p>
                    </w:txbxContent>
                  </v:textbox>
                </v:rect>
                <v:rect id="Rectangle 271127567" o:spid="_x0000_s1029" style="position:absolute;left:34008;top:5921;width:7639;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" fillcolor="white [3201]" strokecolor="black [3200]" strokeweight="1pt">
                  <v:textbox>
                    <w:txbxContent>
                      <w:p w14:paraId="6532E0FE" w14:textId="1A7F2611" w:rsidR="00130F97" w:rsidRDefault="00130F97" w:rsidP="00130F97">
                        <w:pPr>
                          <w:jc w:val="center"/>
                          <w:rPr>
                            <w:rFonts w:eastAsia="Calibri"/>
                            <w:szCs w:val="28"/>
                          </w:rPr>
                        </w:pPr>
                        <w:r>
                          <w:rPr>
                            <w:rFonts w:eastAsia="Calibri"/>
                            <w:szCs w:val="28"/>
                          </w:rPr>
                          <w:t>2</w:t>
                        </w:r>
                      </w:p>
                    </w:txbxContent>
                  </v:textbox>
                </v:rect>
                <v:line id="Straight Connector 1223435140" o:spid="_x0000_s1030" style="position:absolute;flip:y;visibility:visible;mso-wrap-style:square" from="22382,7489" to="34008,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" strokecolor="black [3200]" strokeweight=".5pt">
                  <v:stroke joinstyle="miter"/>
                </v:line>
                <v:line id="Straight Connector 1140275391" o:spid="_x0000_s1031" style="position:absolute;visibility:visible;mso-wrap-style:square" from="30391,7495" to="30444,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" strokecolor="black [3200]" strokeweight=".5pt">
                  <v:stroke joinstyle="miter"/>
                </v:line>
                <v:rect id="Rectangle 1201148156" o:spid="_x0000_s1032" style="position:absolute;left:29229;top:15620;width:2431;height: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" fillcolor="white [3201]" strokecolor="black [3200]" strokeweight="1pt"/>
                <v:line id="Straight Connector 1818703801" o:spid="_x0000_s1033" style="position:absolute;visibility:visible;mso-wrap-style:square" from="25960,612" to="2596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" strokecolor="black [3200]" strokeweight=".5pt">
                  <v:stroke joinstyle="miter"/>
                </v:line>
                <v:rect id="Rectangle 921710565" o:spid="_x0000_s1034" style="position:absolute;left:24792;top:15627;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" fillcolor="white [3201]" strokecolor="black [3200]" strokeweight="1pt"/>
                <v:rect id="Rectangle 1819934217" o:spid="_x0000_s1035" style="position:absolute;left:29229;top:17420;width:2431;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" fillcolor="black [3200]" strokecolor="black [480]" strokeweight="1pt"/>
                <v:line id="Straight Connector 625218113" o:spid="_x0000_s1036" style="position:absolute;visibility:visible;mso-wrap-style:square" from="30444,18571" to="30444,23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" strokecolor="black [3200]" strokeweight="1pt">
                  <v:stroke joinstyle="miter"/>
                </v:line>
                <v:group id="Group 170231714" o:spid="_x0000_s1037" style="position:absolute;left:23853;top:10225;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66676833" o:spid="_x0000_s1038"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" fillcolor="white [3201]" strokecolor="black [3200]" strokeweight="1pt"/>
                  <v:shape id="Isosceles Triangle 1722852693" o:spid="_x0000_s1039"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" fillcolor="white [3201]" strokecolor="black [3200]" strokeweight="1pt"/>
                  <v:line id="Straight Connector 705391524" o:spid="_x0000_s1040"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" strokecolor="black [3200]" strokeweight=".5pt">
                    <v:stroke joinstyle="miter"/>
                  </v:line>
                  <v:line id="Straight Connector 343027765" o:spid="_x0000_s1041"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" strokecolor="black [3200]" strokeweight=".5pt">
                    <v:stroke joinstyle="miter"/>
                  </v:line>
                </v:group>
                <v:group id="Group 1102042389" o:spid="_x0000_s1042" style="position:absolute;left:23825;top:2135;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">
                  <v:shape id="Isosceles Triangle 1748307875" o:spid="_x0000_s104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" fillcolor="white [3201]" strokecolor="black [3200]" strokeweight="1pt"/>
                  <v:shape id="Isosceles Triangle 1509942958" o:spid="_x0000_s104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" fillcolor="white [3201]" strokecolor="black [3200]" strokeweight="1pt"/>
                  <v:line id="Straight Connector 1435507098" o:spid="_x0000_s104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" strokecolor="black [3200]" strokeweight=".5pt">
                    <v:stroke joinstyle="miter"/>
                  </v:line>
                  <v:line id="Straight Connector 890576646" o:spid="_x0000_s104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" strokecolor="black [3200]" strokeweight=".5pt">
                    <v:stroke joinstyle="miter"/>
                  </v:line>
                </v:group>
                <v:shapetype id="_x0000_t202" coordsize="21600,21600" o:spt="202" path="m,l,21600r21600,l21600,xe">
                  <v:stroke joinstyle="miter"/>
                  <v:path gradientshapeok="t" o:connecttype="rect"/>
                </v:shapetype>
                <v:shape id="Text Box 752457840" o:spid="_x0000_s1047" type="#_x0000_t202" style="position:absolute;left:21335;top:2152;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" filled="f" stroked="f" strokeweight=".5pt">
                  <v:textbox>
                    <w:txbxContent>
                      <w:p w14:paraId="1E937E4F" w14:textId="00E00DEB" w:rsidR="00130F97" w:rsidRPr="00130F97" w:rsidRDefault="00130F97">
                        <w:r w:rsidRPr="00130F97">
                          <w:t>4</w:t>
                        </w:r>
                      </w:p>
                    </w:txbxContent>
                  </v:textbox>
                </v:shape>
                <v:shape id="Text Box 1" o:spid="_x0000_s1048" type="#_x0000_t202" style="position:absolute;left:21469;top:10430;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" filled="f" stroked="f" strokeweight=".5pt">
                  <v:textbox>
                    <w:txbxContent>
                      <w:p w14:paraId="6574F421" w14:textId="79C1FF7E" w:rsidR="00130F97" w:rsidRDefault="00130F97" w:rsidP="00130F97">
                        <w:pPr>
                          <w:rPr>
                            <w:rFonts w:eastAsia="Calibri"/>
                            <w:szCs w:val="28"/>
                          </w:rPr>
                        </w:pPr>
                        <w:r>
                          <w:rPr>
                            <w:rFonts w:eastAsia="Calibri"/>
                            <w:szCs w:val="28"/>
                          </w:rPr>
                          <w:t>3</w:t>
                        </w:r>
                      </w:p>
                    </w:txbxContent>
                  </v:textbox>
                </v:shape>
                <v:shape id="Text Box 1" o:spid="_x0000_s1049" type="#_x0000_t202" style="position:absolute;left:31518;top:17426;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" filled="f" stroked="f" strokeweight=".5pt">
                  <v:textbox>
                    <w:txbxContent>
                      <w:p w14:paraId="6D74A797" w14:textId="7307FD65" w:rsidR="00130F97" w:rsidRDefault="00130F97" w:rsidP="00130F97">
                        <w:pPr>
                          <w:rPr>
                            <w:rFonts w:eastAsia="Calibri"/>
                            <w:szCs w:val="28"/>
                          </w:rPr>
                        </w:pPr>
                        <w:r>
                          <w:rPr>
                            <w:rFonts w:eastAsia="Calibri"/>
                            <w:szCs w:val="28"/>
                          </w:rPr>
                          <w:t>5</w:t>
                        </w:r>
                      </w:p>
                    </w:txbxContent>
                  </v:textbox>
                </v:shape>
                <v:shape id="Text Box 1" o:spid="_x0000_s1050" type="#_x0000_t202" style="position:absolute;left:22326;top:17385;width:2953;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" filled="f" stroked="f" strokeweight=".5pt">
                  <v:textbox>
                    <w:txbxContent>
                      <w:p w14:paraId="2306BEA9" w14:textId="07A1EF30" w:rsidR="00130F97" w:rsidRDefault="00130F97" w:rsidP="00130F97">
                        <w:pPr>
                          <w:rPr>
                            <w:rFonts w:eastAsia="Calibri"/>
                            <w:szCs w:val="28"/>
                          </w:rPr>
                        </w:pPr>
                        <w:r>
                          <w:rPr>
                            <w:rFonts w:eastAsia="Calibri"/>
                            <w:szCs w:val="28"/>
                          </w:rPr>
                          <w:t>6</w:t>
                        </w:r>
                      </w:p>
                    </w:txbxContent>
                  </v:textbox>
                </v:shape>
                <w10:anchorlock/>
              </v:group>
            </w:pict>
          </mc:Fallback>
        </mc:AlternateContent>
      </w:r>
    </w:p>
    <w:p w14:paraId="6F710362" w14:textId="5E30243F" w:rsidR="0014335A" w:rsidRPr="0014335A" w:rsidRDefault="0014335A" w:rsidP="0014335A">
      <w:pPr>
        <w:pStyle w:val="ListParagraph"/>
        <w:spacing w:before="60" w:after="60"/>
        <w:ind w:left="0"/>
        <w:contextualSpacing w:val="0"/>
        <w:jc w:val="both"/>
        <w:rPr>
          <w:spacing w:val="2"/>
          <w:sz w:val="24"/>
          <w:szCs w:val="24"/>
        </w:rPr>
      </w:pPr>
      <w:r w:rsidRPr="00956B46">
        <w:rPr>
          <w:spacing w:val="2"/>
          <w:sz w:val="24"/>
          <w:szCs w:val="24"/>
        </w:rPr>
        <w:t xml:space="preserve">CHÚ </w:t>
      </w:r>
      <w:r w:rsidR="00E761EA">
        <w:rPr>
          <w:spacing w:val="2"/>
          <w:sz w:val="24"/>
          <w:szCs w:val="24"/>
        </w:rPr>
        <w:t>DẪN</w:t>
      </w:r>
      <w:r w:rsidRPr="00956B46">
        <w:rPr>
          <w:spacing w:val="2"/>
          <w:sz w:val="24"/>
          <w:szCs w:val="24"/>
        </w:rPr>
        <w:t>: 1-</w:t>
      </w:r>
      <w:r>
        <w:rPr>
          <w:spacing w:val="2"/>
          <w:sz w:val="24"/>
          <w:szCs w:val="24"/>
        </w:rPr>
        <w:t>Áp kế chuẩn, chân không kế chuẩn</w:t>
      </w:r>
      <w:r w:rsidRPr="00956B46">
        <w:rPr>
          <w:spacing w:val="2"/>
          <w:sz w:val="24"/>
          <w:szCs w:val="24"/>
        </w:rPr>
        <w:t>; 2-</w:t>
      </w:r>
      <w:r>
        <w:rPr>
          <w:spacing w:val="2"/>
          <w:sz w:val="24"/>
          <w:szCs w:val="24"/>
        </w:rPr>
        <w:t>DPI 610</w:t>
      </w:r>
      <w:r w:rsidRPr="00956B46">
        <w:rPr>
          <w:spacing w:val="2"/>
          <w:sz w:val="24"/>
          <w:szCs w:val="24"/>
        </w:rPr>
        <w:t>; 3-Van điều áp; 4-Van xả áp; 5-Bộ phận điều chỉnh áp suất; 6-Nguồn áp suất</w:t>
      </w:r>
      <w:r>
        <w:rPr>
          <w:spacing w:val="2"/>
          <w:sz w:val="24"/>
          <w:szCs w:val="24"/>
        </w:rPr>
        <w:t>.</w:t>
      </w:r>
    </w:p>
    <w:p w14:paraId="6A21DB70" w14:textId="49BCEA30" w:rsidR="00245EA5" w:rsidRPr="00133E36" w:rsidRDefault="00721C4D" w:rsidP="00B35482">
      <w:pPr>
        <w:pStyle w:val="ListParagraph"/>
        <w:spacing w:before="60" w:after="24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4A1702B" w14:textId="7D2422A2" w:rsidR="0005303A" w:rsidRDefault="0005303A" w:rsidP="00B83DBA">
      <w:pPr>
        <w:pStyle w:val="ListParagraph"/>
        <w:spacing w:before="120" w:after="12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672FFD68" w14:textId="5229F55D" w:rsidR="003E16A9" w:rsidRDefault="0005303A" w:rsidP="006A7355">
      <w:pPr>
        <w:pStyle w:val="ListParagraph"/>
        <w:spacing w:before="60" w:after="60"/>
        <w:ind w:left="0"/>
        <w:contextualSpacing w:val="0"/>
        <w:jc w:val="both"/>
      </w:pPr>
      <w:r w:rsidRPr="007361EA">
        <w:rPr>
          <w:bCs/>
          <w:szCs w:val="28"/>
        </w:rPr>
        <w:t>4.2.2.2</w:t>
      </w:r>
      <w:r w:rsidRPr="007361EA">
        <w:rPr>
          <w:b/>
          <w:bCs/>
          <w:szCs w:val="28"/>
        </w:rPr>
        <w:t xml:space="preserve"> </w:t>
      </w:r>
      <w:r>
        <w:t>Đối với trường hợp đo áp suất tuyệt đối, môi trường truyền áp suất là khí, sơ đồ lắp đặt như Hình 2</w:t>
      </w:r>
      <w:r w:rsidR="008D3A56">
        <w:t>:</w:t>
      </w:r>
    </w:p>
    <w:p w14:paraId="3B62F34C" w14:textId="004D49D1" w:rsidR="00130F97" w:rsidRDefault="00130F97" w:rsidP="00D313A4">
      <w:pPr>
        <w:pStyle w:val="ListParagraph"/>
        <w:ind w:left="0"/>
        <w:jc w:val="center"/>
      </w:pPr>
      <w:r>
        <w:rPr>
          <w:rFonts w:eastAsiaTheme="minorEastAsia" w:cs="Times New Roman"/>
          <w:noProof/>
          <w:color w:val="000000"/>
          <w:sz w:val="22"/>
        </w:rPr>
        <mc:AlternateContent>
          <mc:Choice Requires="wpc">
            <w:drawing>
              <wp:inline distT="0" distB="0" distL="0" distR="0" wp14:anchorId="301577D2" wp14:editId="04D92E15">
                <wp:extent cx="5486400" cy="2407322"/>
                <wp:effectExtent l="0" t="0" r="0" b="0"/>
                <wp:docPr id="38066738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75474617" name="Rectangle 1075474617"/>
                        <wps:cNvSpPr/>
                        <wps:spPr>
                          <a:xfrm>
                            <a:off x="491318" y="54947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5E1C75C3" w14:textId="77777777"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20912" name="Rectangle 1268720912"/>
                        <wps:cNvSpPr/>
                        <wps:spPr>
                          <a:xfrm>
                            <a:off x="3400871" y="54897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AE55F98" w14:textId="77777777"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9009621" name="Straight Connector 1719009621"/>
                        <wps:cNvCnPr>
                          <a:stCxn id="1075474617" idx="3"/>
                          <a:endCxn id="1268720912" idx="1"/>
                        </wps:cNvCnPr>
                        <wps:spPr>
                          <a:xfrm flipV="1">
                            <a:off x="1255593" y="705822"/>
                            <a:ext cx="2145278" cy="602"/>
                          </a:xfrm>
                          <a:prstGeom prst="line">
                            <a:avLst/>
                          </a:prstGeom>
                        </wps:spPr>
                        <wps:style>
                          <a:lnRef idx="1">
                            <a:schemeClr val="dk1"/>
                          </a:lnRef>
                          <a:fillRef idx="0">
                            <a:schemeClr val="dk1"/>
                          </a:fillRef>
                          <a:effectRef idx="0">
                            <a:schemeClr val="dk1"/>
                          </a:effectRef>
                          <a:fontRef idx="minor">
                            <a:schemeClr val="tx1"/>
                          </a:fontRef>
                        </wps:style>
                        <wps:bodyPr/>
                      </wps:wsp>
                      <wps:wsp>
                        <wps:cNvPr id="204287282" name="Straight Connector 204287282"/>
                        <wps:cNvCnPr/>
                        <wps:spPr>
                          <a:xfrm>
                            <a:off x="3039190" y="70642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100083989" name="Rectangle 1100083989"/>
                        <wps:cNvSpPr/>
                        <wps:spPr>
                          <a:xfrm>
                            <a:off x="2922904" y="151896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225074" name="Straight Connector 750225074"/>
                        <wps:cNvCnPr/>
                        <wps:spPr>
                          <a:xfrm>
                            <a:off x="2596054" y="1811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715540215" name="Rectangle 715540215"/>
                        <wps:cNvSpPr/>
                        <wps:spPr>
                          <a:xfrm>
                            <a:off x="2479214" y="151960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730735" name="Rectangle 1011730735"/>
                        <wps:cNvSpPr/>
                        <wps:spPr>
                          <a:xfrm>
                            <a:off x="2922904" y="169892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585554" name="Straight Connector 386585554"/>
                        <wps:cNvCnPr/>
                        <wps:spPr>
                          <a:xfrm>
                            <a:off x="3044472" y="181400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001956882" name="Group 1001956882"/>
                        <wpg:cNvGrpSpPr/>
                        <wpg:grpSpPr>
                          <a:xfrm>
                            <a:off x="2385393" y="979400"/>
                            <a:ext cx="313028" cy="347259"/>
                            <a:chOff x="1280160" y="1633006"/>
                            <a:chExt cx="313028" cy="347259"/>
                          </a:xfrm>
                        </wpg:grpSpPr>
                        <wps:wsp>
                          <wps:cNvPr id="1285351942" name="Isosceles Triangle 1285351942"/>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164348" name="Isosceles Triangle 1579164348"/>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81075999" name="Straight Connector 1781075999"/>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59712470" name="Straight Connector 759712470"/>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805831890" name="Group 1805831890"/>
                        <wpg:cNvGrpSpPr/>
                        <wpg:grpSpPr>
                          <a:xfrm>
                            <a:off x="2382512" y="170449"/>
                            <a:ext cx="312420" cy="346710"/>
                            <a:chOff x="0" y="0"/>
                            <a:chExt cx="313028" cy="347259"/>
                          </a:xfrm>
                        </wpg:grpSpPr>
                        <wps:wsp>
                          <wps:cNvPr id="368315878" name="Isosceles Triangle 3683158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13223386" name="Isosceles Triangle 2113223386"/>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4175425" name="Straight Connector 1194175425"/>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69062909" name="Straight Connector 769062909"/>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36800807" name="Text Box 236800807"/>
                        <wps:cNvSpPr txBox="1"/>
                        <wps:spPr>
                          <a:xfrm>
                            <a:off x="2133598" y="172166"/>
                            <a:ext cx="295275" cy="283077"/>
                          </a:xfrm>
                          <a:prstGeom prst="rect">
                            <a:avLst/>
                          </a:prstGeom>
                          <a:noFill/>
                          <a:ln w="6350">
                            <a:noFill/>
                          </a:ln>
                        </wps:spPr>
                        <wps:txbx>
                          <w:txbxContent>
                            <w:p w14:paraId="6BA1D142" w14:textId="77777777" w:rsidR="00130F97" w:rsidRPr="00130F97" w:rsidRDefault="00130F97" w:rsidP="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7139724" name="Text Box 1"/>
                        <wps:cNvSpPr txBox="1"/>
                        <wps:spPr>
                          <a:xfrm>
                            <a:off x="2146913" y="999870"/>
                            <a:ext cx="295275" cy="282575"/>
                          </a:xfrm>
                          <a:prstGeom prst="rect">
                            <a:avLst/>
                          </a:prstGeom>
                          <a:noFill/>
                          <a:ln w="6350">
                            <a:noFill/>
                          </a:ln>
                        </wps:spPr>
                        <wps:txbx>
                          <w:txbxContent>
                            <w:p w14:paraId="40182926" w14:textId="77777777"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6085952" name="Text Box 1"/>
                        <wps:cNvSpPr txBox="1"/>
                        <wps:spPr>
                          <a:xfrm>
                            <a:off x="3151802" y="1699536"/>
                            <a:ext cx="295275" cy="282575"/>
                          </a:xfrm>
                          <a:prstGeom prst="rect">
                            <a:avLst/>
                          </a:prstGeom>
                          <a:noFill/>
                          <a:ln w="6350">
                            <a:noFill/>
                          </a:ln>
                        </wps:spPr>
                        <wps:txbx>
                          <w:txbxContent>
                            <w:p w14:paraId="7128E277" w14:textId="77777777"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2782116" name="Text Box 1"/>
                        <wps:cNvSpPr txBox="1"/>
                        <wps:spPr>
                          <a:xfrm>
                            <a:off x="2232638" y="1695386"/>
                            <a:ext cx="295275" cy="282575"/>
                          </a:xfrm>
                          <a:prstGeom prst="rect">
                            <a:avLst/>
                          </a:prstGeom>
                          <a:noFill/>
                          <a:ln w="6350">
                            <a:noFill/>
                          </a:ln>
                        </wps:spPr>
                        <wps:txbx>
                          <w:txbxContent>
                            <w:p w14:paraId="2D109C06" w14:textId="77777777"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901068837" name="Group 901068837"/>
                        <wpg:cNvGrpSpPr/>
                        <wpg:grpSpPr>
                          <a:xfrm>
                            <a:off x="1531128" y="979854"/>
                            <a:ext cx="575310" cy="1120775"/>
                            <a:chOff x="180000" y="589440"/>
                            <a:chExt cx="575310" cy="1120775"/>
                          </a:xfrm>
                        </wpg:grpSpPr>
                        <wps:wsp>
                          <wps:cNvPr id="224560124" name="Rectangle 224560124"/>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073454672" name="Group 1073454672"/>
                          <wpg:cNvGrpSpPr/>
                          <wpg:grpSpPr>
                            <a:xfrm>
                              <a:off x="418760" y="589440"/>
                              <a:ext cx="312420" cy="346710"/>
                              <a:chOff x="238760" y="0"/>
                              <a:chExt cx="313028" cy="347259"/>
                            </a:xfrm>
                          </wpg:grpSpPr>
                          <wps:wsp>
                            <wps:cNvPr id="1786768045" name="Isosceles Triangle 1786768045"/>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6463188" name="Isosceles Triangle 1336463188"/>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9090104" name="Straight Connector 1439090104"/>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930395640" name="Straight Connector 1930395640"/>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27693988" name="Text Box 1"/>
                          <wps:cNvSpPr txBox="1"/>
                          <wps:spPr>
                            <a:xfrm>
                              <a:off x="180000" y="609760"/>
                              <a:ext cx="295275" cy="282575"/>
                            </a:xfrm>
                            <a:prstGeom prst="rect">
                              <a:avLst/>
                            </a:prstGeom>
                            <a:noFill/>
                            <a:ln w="6350">
                              <a:noFill/>
                            </a:ln>
                          </wps:spPr>
                          <wps:txbx>
                            <w:txbxContent>
                              <w:p w14:paraId="4774DE60" w14:textId="3FC3CECA" w:rsidR="00A56474" w:rsidRDefault="00A56474" w:rsidP="00A56474">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903179" name="Text Box 1"/>
                          <wps:cNvSpPr txBox="1"/>
                          <wps:spPr>
                            <a:xfrm>
                              <a:off x="265725" y="1305085"/>
                              <a:ext cx="295275" cy="282575"/>
                            </a:xfrm>
                            <a:prstGeom prst="rect">
                              <a:avLst/>
                            </a:prstGeom>
                            <a:noFill/>
                            <a:ln w="6350">
                              <a:noFill/>
                            </a:ln>
                          </wps:spPr>
                          <wps:txbx>
                            <w:txbxContent>
                              <w:p w14:paraId="288D2988" w14:textId="3C329A40" w:rsidR="00A56474" w:rsidRDefault="00A56474"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230510474" name="Straight Connector 230510474"/>
                        <wps:cNvCnPr>
                          <a:endCxn id="224560124" idx="0"/>
                        </wps:cNvCnPr>
                        <wps:spPr>
                          <a:xfrm>
                            <a:off x="1978452" y="1326659"/>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839606868" name="Straight Connector 1839606868"/>
                        <wps:cNvCnPr>
                          <a:stCxn id="1336463188" idx="3"/>
                        </wps:cNvCnPr>
                        <wps:spPr>
                          <a:xfrm flipV="1">
                            <a:off x="1978452" y="706424"/>
                            <a:ext cx="0" cy="27343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01577D2" id="_x0000_s1051" editas="canvas" style="width:6in;height:189.55pt;mso-position-horizontal-relative:char;mso-position-vertical-relative:line" coordsize="54864,24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">
                <v:shape id="_x0000_s1052" type="#_x0000_t75" style="position:absolute;width:54864;height:24072;visibility:visible;mso-wrap-style:square" filled="t">
                  <v:fill o:detectmouseclick="t"/>
                  <v:path o:connecttype="none"/>
                </v:shape>
                <v:rect id="Rectangle 1075474617" o:spid="_x0000_s1053" style="position:absolute;left:4913;top:5494;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" fillcolor="white [3201]" strokecolor="black [3200]" strokeweight="1pt">
                  <v:textbox>
                    <w:txbxContent>
                      <w:p w14:paraId="5E1C75C3" w14:textId="77777777" w:rsidR="00130F97" w:rsidRDefault="00130F97" w:rsidP="00130F97">
                        <w:pPr>
                          <w:jc w:val="center"/>
                        </w:pPr>
                        <w:r>
                          <w:t>1</w:t>
                        </w:r>
                      </w:p>
                    </w:txbxContent>
                  </v:textbox>
                </v:rect>
                <v:rect id="Rectangle 1268720912" o:spid="_x0000_s1054" style="position:absolute;left:34008;top:5489;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" fillcolor="white [3201]" strokecolor="black [3200]" strokeweight="1pt">
                  <v:textbox>
                    <w:txbxContent>
                      <w:p w14:paraId="6AE55F98" w14:textId="77777777" w:rsidR="00130F97" w:rsidRDefault="00130F97" w:rsidP="00130F97">
                        <w:pPr>
                          <w:jc w:val="center"/>
                          <w:rPr>
                            <w:rFonts w:eastAsia="Calibri"/>
                            <w:szCs w:val="28"/>
                          </w:rPr>
                        </w:pPr>
                        <w:r>
                          <w:rPr>
                            <w:rFonts w:eastAsia="Calibri"/>
                            <w:szCs w:val="28"/>
                          </w:rPr>
                          <w:t>2</w:t>
                        </w:r>
                      </w:p>
                    </w:txbxContent>
                  </v:textbox>
                </v:rect>
                <v:line id="Straight Connector 1719009621" o:spid="_x0000_s1055" style="position:absolute;flip:y;visibility:visible;mso-wrap-style:square" from="12555,7058" to="34008,7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" strokecolor="black [3200]" strokeweight=".5pt">
                  <v:stroke joinstyle="miter"/>
                </v:line>
                <v:line id="Straight Connector 204287282" o:spid="_x0000_s1056" style="position:absolute;visibility:visible;mso-wrap-style:square" from="30391,7064" to="30444,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" strokecolor="black [3200]" strokeweight=".5pt">
                  <v:stroke joinstyle="miter"/>
                </v:line>
                <v:rect id="Rectangle 1100083989" o:spid="_x0000_s1057" style="position:absolute;left:29229;top:15189;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" fillcolor="white [3201]" strokecolor="black [3200]" strokeweight="1pt"/>
                <v:line id="Straight Connector 750225074" o:spid="_x0000_s1058" style="position:absolute;visibility:visible;mso-wrap-style:square" from="25960,181" to="25960,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" strokecolor="black [3200]" strokeweight=".5pt">
                  <v:stroke joinstyle="miter"/>
                </v:line>
                <v:rect id="Rectangle 715540215" o:spid="_x0000_s1059" style="position:absolute;left:24792;top:15196;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" fillcolor="white [3201]" strokecolor="black [3200]" strokeweight="1pt"/>
                <v:rect id="Rectangle 1011730735" o:spid="_x0000_s1060" style="position:absolute;left:29229;top:16989;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" fillcolor="black [3200]" strokecolor="black [480]" strokeweight="1pt"/>
                <v:line id="Straight Connector 386585554" o:spid="_x0000_s1061" style="position:absolute;visibility:visible;mso-wrap-style:square" from="30444,18140" to="30444,23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" strokecolor="black [3200]" strokeweight="1pt">
                  <v:stroke joinstyle="miter"/>
                </v:line>
                <v:group id="Group 1001956882" o:spid="_x0000_s1062" style="position:absolute;left:23853;top:9794;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">
                  <v:shape id="Isosceles Triangle 1285351942" o:spid="_x0000_s1063"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" fillcolor="white [3201]" strokecolor="black [3200]" strokeweight="1pt"/>
                  <v:shape id="Isosceles Triangle 1579164348" o:spid="_x0000_s1064"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" fillcolor="white [3201]" strokecolor="black [3200]" strokeweight="1pt"/>
                  <v:line id="Straight Connector 1781075999" o:spid="_x0000_s1065"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" strokecolor="black [3200]" strokeweight=".5pt">
                    <v:stroke joinstyle="miter"/>
                  </v:line>
                  <v:line id="Straight Connector 759712470" o:spid="_x0000_s1066"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" strokecolor="black [3200]" strokeweight=".5pt">
                    <v:stroke joinstyle="miter"/>
                  </v:line>
                </v:group>
                <v:group id="Group 1805831890" o:spid="_x0000_s1067" style="position:absolute;left:23825;top:1704;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">
                  <v:shape id="Isosceles Triangle 368315878" o:spid="_x0000_s1068"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" fillcolor="white [3201]" strokecolor="black [3200]" strokeweight="1pt"/>
                  <v:shape id="Isosceles Triangle 2113223386" o:spid="_x0000_s1069"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" fillcolor="white [3201]" strokecolor="black [3200]" strokeweight="1pt"/>
                  <v:line id="Straight Connector 1194175425" o:spid="_x0000_s1070"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" strokecolor="black [3200]" strokeweight=".5pt">
                    <v:stroke joinstyle="miter"/>
                  </v:line>
                  <v:line id="Straight Connector 769062909" o:spid="_x0000_s1071"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" strokecolor="black [3200]" strokeweight=".5pt">
                    <v:stroke joinstyle="miter"/>
                  </v:line>
                </v:group>
                <v:shape id="Text Box 236800807" o:spid="_x0000_s1072" type="#_x0000_t202" style="position:absolute;left:21335;top:1721;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" filled="f" stroked="f" strokeweight=".5pt">
                  <v:textbox>
                    <w:txbxContent>
                      <w:p w14:paraId="6BA1D142" w14:textId="77777777" w:rsidR="00130F97" w:rsidRPr="00130F97" w:rsidRDefault="00130F97" w:rsidP="00130F97">
                        <w:r w:rsidRPr="00130F97">
                          <w:t>4</w:t>
                        </w:r>
                      </w:p>
                    </w:txbxContent>
                  </v:textbox>
                </v:shape>
                <v:shape id="Text Box 1" o:spid="_x0000_s1073" type="#_x0000_t202" style="position:absolute;left:21469;top:9998;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" filled="f" stroked="f" strokeweight=".5pt">
                  <v:textbox>
                    <w:txbxContent>
                      <w:p w14:paraId="40182926" w14:textId="77777777" w:rsidR="00130F97" w:rsidRDefault="00130F97" w:rsidP="00130F97">
                        <w:pPr>
                          <w:rPr>
                            <w:rFonts w:eastAsia="Calibri"/>
                            <w:szCs w:val="28"/>
                          </w:rPr>
                        </w:pPr>
                        <w:r>
                          <w:rPr>
                            <w:rFonts w:eastAsia="Calibri"/>
                            <w:szCs w:val="28"/>
                          </w:rPr>
                          <w:t>3</w:t>
                        </w:r>
                      </w:p>
                    </w:txbxContent>
                  </v:textbox>
                </v:shape>
                <v:shape id="Text Box 1" o:spid="_x0000_s1074" type="#_x0000_t202" style="position:absolute;left:31518;top:16995;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" filled="f" stroked="f" strokeweight=".5pt">
                  <v:textbox>
                    <w:txbxContent>
                      <w:p w14:paraId="7128E277" w14:textId="77777777" w:rsidR="00130F97" w:rsidRDefault="00130F97" w:rsidP="00130F97">
                        <w:pPr>
                          <w:rPr>
                            <w:rFonts w:eastAsia="Calibri"/>
                            <w:szCs w:val="28"/>
                          </w:rPr>
                        </w:pPr>
                        <w:r>
                          <w:rPr>
                            <w:rFonts w:eastAsia="Calibri"/>
                            <w:szCs w:val="28"/>
                          </w:rPr>
                          <w:t>5</w:t>
                        </w:r>
                      </w:p>
                    </w:txbxContent>
                  </v:textbox>
                </v:shape>
                <v:shape id="Text Box 1" o:spid="_x0000_s1075" type="#_x0000_t202" style="position:absolute;left:22326;top:16953;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" filled="f" stroked="f" strokeweight=".5pt">
                  <v:textbox>
                    <w:txbxContent>
                      <w:p w14:paraId="2D109C06" w14:textId="77777777" w:rsidR="00130F97" w:rsidRDefault="00130F97" w:rsidP="00130F97">
                        <w:pPr>
                          <w:rPr>
                            <w:rFonts w:eastAsia="Calibri"/>
                            <w:szCs w:val="28"/>
                          </w:rPr>
                        </w:pPr>
                        <w:r>
                          <w:rPr>
                            <w:rFonts w:eastAsia="Calibri"/>
                            <w:szCs w:val="28"/>
                          </w:rPr>
                          <w:t>6</w:t>
                        </w:r>
                      </w:p>
                    </w:txbxContent>
                  </v:textbox>
                </v:shape>
                <v:group id="Group 901068837" o:spid="_x0000_s1076" style="position:absolute;left:15311;top:9798;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">
                  <v:rect id="Rectangle 224560124" o:spid="_x0000_s1077"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" fillcolor="white [3201]" strokecolor="black [3200]" strokeweight="1pt"/>
                  <v:group id="Group 1073454672" o:spid="_x0000_s1078"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">
                    <v:shape id="Isosceles Triangle 1786768045" o:spid="_x0000_s1079"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" fillcolor="white [3201]" strokecolor="black [3200]" strokeweight="1pt"/>
                    <v:shape id="Isosceles Triangle 1336463188" o:spid="_x0000_s1080"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" fillcolor="white [3201]" strokecolor="black [3200]" strokeweight="1pt"/>
                    <v:line id="Straight Connector 1439090104" o:spid="_x0000_s1081"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" strokecolor="black [3200]" strokeweight=".5pt">
                      <v:stroke joinstyle="miter"/>
                    </v:line>
                    <v:line id="Straight Connector 1930395640" o:spid="_x0000_s1082"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" strokecolor="black [3200]" strokeweight=".5pt">
                      <v:stroke joinstyle="miter"/>
                    </v:line>
                  </v:group>
                  <v:shape id="Text Box 1" o:spid="_x0000_s1083"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" filled="f" stroked="f" strokeweight=".5pt">
                    <v:textbox>
                      <w:txbxContent>
                        <w:p w14:paraId="4774DE60" w14:textId="3FC3CECA" w:rsidR="00A56474" w:rsidRDefault="00A56474" w:rsidP="00A56474">
                          <w:pPr>
                            <w:rPr>
                              <w:rFonts w:eastAsia="Calibri"/>
                              <w:szCs w:val="28"/>
                            </w:rPr>
                          </w:pPr>
                          <w:r>
                            <w:rPr>
                              <w:rFonts w:eastAsia="Calibri"/>
                              <w:szCs w:val="28"/>
                            </w:rPr>
                            <w:t>3</w:t>
                          </w:r>
                        </w:p>
                      </w:txbxContent>
                    </v:textbox>
                  </v:shape>
                  <v:shape id="Text Box 1" o:spid="_x0000_s1084"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" filled="f" stroked="f" strokeweight=".5pt">
                    <v:textbox>
                      <w:txbxContent>
                        <w:p w14:paraId="288D2988" w14:textId="3C329A40" w:rsidR="00A56474" w:rsidRDefault="00A56474" w:rsidP="00A56474">
                          <w:pPr>
                            <w:rPr>
                              <w:rFonts w:eastAsia="Calibri"/>
                              <w:szCs w:val="28"/>
                            </w:rPr>
                          </w:pPr>
                          <w:r>
                            <w:rPr>
                              <w:rFonts w:eastAsia="Calibri"/>
                              <w:szCs w:val="28"/>
                            </w:rPr>
                            <w:t>7</w:t>
                          </w:r>
                        </w:p>
                      </w:txbxContent>
                    </v:textbox>
                  </v:shape>
                </v:group>
                <v:line id="Straight Connector 230510474" o:spid="_x0000_s1085" style="position:absolute;visibility:visible;mso-wrap-style:square" from="19784,13266" to="19851,15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" strokecolor="black [3200]" strokeweight=".5pt">
                  <v:stroke joinstyle="miter"/>
                </v:line>
                <v:line id="Straight Connector 1839606868" o:spid="_x0000_s1086" style="position:absolute;flip:y;visibility:visible;mso-wrap-style:square" from="19784,7064" to="19784,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" strokecolor="black [3200]" strokeweight=".5pt">
                  <v:stroke joinstyle="miter"/>
                </v:line>
                <w10:anchorlock/>
              </v:group>
            </w:pict>
          </mc:Fallback>
        </mc:AlternateContent>
      </w:r>
    </w:p>
    <w:p w14:paraId="7A825A56" w14:textId="1AEFDFA4" w:rsidR="0075579A" w:rsidRPr="0075579A" w:rsidRDefault="0075579A" w:rsidP="0075579A">
      <w:pPr>
        <w:jc w:val="both"/>
        <w:rPr>
          <w:sz w:val="24"/>
          <w:szCs w:val="24"/>
        </w:rPr>
      </w:pPr>
      <w:r w:rsidRPr="008D3A56">
        <w:rPr>
          <w:sz w:val="24"/>
          <w:szCs w:val="24"/>
        </w:rPr>
        <w:t xml:space="preserve">CHÚ </w:t>
      </w:r>
      <w:r w:rsidR="00E761EA">
        <w:rPr>
          <w:sz w:val="24"/>
          <w:szCs w:val="24"/>
        </w:rPr>
        <w:t>DẪN</w:t>
      </w:r>
      <w:r w:rsidRPr="008D3A56">
        <w:rPr>
          <w:sz w:val="24"/>
          <w:szCs w:val="24"/>
        </w:rPr>
        <w:t>: 1-</w:t>
      </w:r>
      <w:r w:rsidRPr="00D8262A">
        <w:rPr>
          <w:sz w:val="24"/>
          <w:szCs w:val="24"/>
        </w:rPr>
        <w:t xml:space="preserve"> </w:t>
      </w:r>
      <w:r>
        <w:rPr>
          <w:sz w:val="24"/>
          <w:szCs w:val="24"/>
        </w:rPr>
        <w:t>Áp kế chuẩn</w:t>
      </w:r>
      <w:r w:rsidRPr="008D3A56">
        <w:rPr>
          <w:sz w:val="24"/>
          <w:szCs w:val="24"/>
        </w:rPr>
        <w:t>; 2-</w:t>
      </w:r>
      <w:r>
        <w:rPr>
          <w:sz w:val="24"/>
          <w:szCs w:val="24"/>
        </w:rPr>
        <w:t>DPI 610</w:t>
      </w:r>
      <w:r w:rsidRPr="008D3A56">
        <w:rPr>
          <w:sz w:val="24"/>
          <w:szCs w:val="24"/>
        </w:rPr>
        <w:t>; 3-Van điều áp; 4-Van xả áp</w:t>
      </w:r>
      <w:r>
        <w:rPr>
          <w:sz w:val="24"/>
          <w:szCs w:val="24"/>
        </w:rPr>
        <w:t xml:space="preserve">; </w:t>
      </w:r>
      <w:r w:rsidRPr="008D3A56">
        <w:rPr>
          <w:sz w:val="24"/>
          <w:szCs w:val="24"/>
        </w:rPr>
        <w:t>5-Bộ phận điều chỉnh áp suất; 6-Nguồn áp suất; 7-Bơm hút chân không</w:t>
      </w:r>
      <w:r>
        <w:rPr>
          <w:sz w:val="24"/>
          <w:szCs w:val="24"/>
        </w:rPr>
        <w:t>.</w:t>
      </w:r>
    </w:p>
    <w:p w14:paraId="168456BA" w14:textId="77777777" w:rsidR="00CF1E80" w:rsidRDefault="00D301E8" w:rsidP="00CF1E80">
      <w:pPr>
        <w:jc w:val="center"/>
        <w:rPr>
          <w:b/>
          <w:sz w:val="26"/>
        </w:rPr>
      </w:pPr>
      <w:r w:rsidRPr="00CF1E80">
        <w:rPr>
          <w:b/>
          <w:sz w:val="26"/>
        </w:rPr>
        <w:t xml:space="preserve">Hình 2 - Sơ đồ lắp đặt đối với trường hợp đo áp suất tuyệt đối, </w:t>
      </w:r>
    </w:p>
    <w:p w14:paraId="486AB5C3" w14:textId="501D7E55" w:rsidR="00D301E8" w:rsidRPr="00CF1E80" w:rsidRDefault="00D301E8" w:rsidP="00CF1E80">
      <w:pPr>
        <w:jc w:val="center"/>
        <w:rPr>
          <w:b/>
          <w:sz w:val="26"/>
        </w:rPr>
      </w:pPr>
      <w:r w:rsidRPr="00CF1E80">
        <w:rPr>
          <w:b/>
          <w:sz w:val="26"/>
        </w:rPr>
        <w:t>môi trường truyền áp suất là khí</w:t>
      </w:r>
    </w:p>
    <w:p w14:paraId="0046A59C" w14:textId="77777777" w:rsidR="003E16A9" w:rsidRDefault="003E16A9" w:rsidP="00CF1E80">
      <w:pPr>
        <w:spacing w:before="120" w:after="60"/>
        <w:jc w:val="both"/>
      </w:pPr>
      <w:r>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988F5C7" w14:textId="58C98478" w:rsidR="00A56474" w:rsidRDefault="00A56474" w:rsidP="00272119">
      <w:pPr>
        <w:jc w:val="center"/>
      </w:pPr>
      <w:r>
        <w:rPr>
          <w:rFonts w:eastAsiaTheme="minorEastAsia" w:cs="Times New Roman"/>
          <w:noProof/>
          <w:color w:val="000000"/>
          <w:sz w:val="22"/>
        </w:rPr>
        <w:lastRenderedPageBreak/>
        <mc:AlternateContent>
          <mc:Choice Requires="wpc">
            <w:drawing>
              <wp:inline distT="0" distB="0" distL="0" distR="0" wp14:anchorId="45EBD1E6" wp14:editId="506282C8">
                <wp:extent cx="5486400" cy="2905662"/>
                <wp:effectExtent l="0" t="0" r="0" b="9525"/>
                <wp:docPr id="138446731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38220782" name="Rectangle 538220782"/>
                        <wps:cNvSpPr/>
                        <wps:spPr>
                          <a:xfrm>
                            <a:off x="491318" y="1062859"/>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66498844" w14:textId="77777777" w:rsidR="00A56474" w:rsidRDefault="00A56474" w:rsidP="00A56474">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338133" name="Rectangle 971338133"/>
                        <wps:cNvSpPr/>
                        <wps:spPr>
                          <a:xfrm>
                            <a:off x="303511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718A145C" w14:textId="77777777" w:rsidR="00A56474" w:rsidRDefault="00A56474" w:rsidP="00A56474">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3931253" name="Straight Connector 663931253"/>
                        <wps:cNvCnPr>
                          <a:stCxn id="538220782" idx="3"/>
                          <a:endCxn id="971338133" idx="1"/>
                        </wps:cNvCnPr>
                        <wps:spPr>
                          <a:xfrm>
                            <a:off x="1255593" y="1219809"/>
                            <a:ext cx="1779518" cy="104"/>
                          </a:xfrm>
                          <a:prstGeom prst="line">
                            <a:avLst/>
                          </a:prstGeom>
                        </wps:spPr>
                        <wps:style>
                          <a:lnRef idx="1">
                            <a:schemeClr val="dk1"/>
                          </a:lnRef>
                          <a:fillRef idx="0">
                            <a:schemeClr val="dk1"/>
                          </a:fillRef>
                          <a:effectRef idx="0">
                            <a:schemeClr val="dk1"/>
                          </a:effectRef>
                          <a:fontRef idx="minor">
                            <a:schemeClr val="tx1"/>
                          </a:fontRef>
                        </wps:style>
                        <wps:bodyPr/>
                      </wps:wsp>
                      <wps:wsp>
                        <wps:cNvPr id="1519981701" name="Straight Connector 1519981701"/>
                        <wps:cNvCnPr>
                          <a:stCxn id="1943638478" idx="3"/>
                        </wps:cNvCnPr>
                        <wps:spPr>
                          <a:xfrm>
                            <a:off x="2594841" y="346638"/>
                            <a:ext cx="1213" cy="1685376"/>
                          </a:xfrm>
                          <a:prstGeom prst="line">
                            <a:avLst/>
                          </a:prstGeom>
                        </wps:spPr>
                        <wps:style>
                          <a:lnRef idx="1">
                            <a:schemeClr val="dk1"/>
                          </a:lnRef>
                          <a:fillRef idx="0">
                            <a:schemeClr val="dk1"/>
                          </a:fillRef>
                          <a:effectRef idx="0">
                            <a:schemeClr val="dk1"/>
                          </a:effectRef>
                          <a:fontRef idx="minor">
                            <a:schemeClr val="tx1"/>
                          </a:fontRef>
                        </wps:style>
                        <wps:bodyPr/>
                      </wps:wsp>
                      <wps:wsp>
                        <wps:cNvPr id="570908309" name="Rectangle 570908309"/>
                        <wps:cNvSpPr/>
                        <wps:spPr>
                          <a:xfrm>
                            <a:off x="2479214" y="2032989"/>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710074451" name="Group 1710074451"/>
                        <wpg:cNvGrpSpPr/>
                        <wpg:grpSpPr>
                          <a:xfrm>
                            <a:off x="2385393" y="1492785"/>
                            <a:ext cx="313028" cy="347259"/>
                            <a:chOff x="1280160" y="1633006"/>
                            <a:chExt cx="313028" cy="347259"/>
                          </a:xfrm>
                        </wpg:grpSpPr>
                        <wps:wsp>
                          <wps:cNvPr id="9417851" name="Isosceles Triangle 9417851"/>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31933" name="Isosceles Triangle 7543193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6596485" name="Straight Connector 1186596485"/>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198525315" name="Straight Connector 119852531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69402664" name="Group 169402664"/>
                        <wpg:cNvGrpSpPr/>
                        <wpg:grpSpPr>
                          <a:xfrm>
                            <a:off x="2386001" y="22"/>
                            <a:ext cx="312420" cy="346710"/>
                            <a:chOff x="0" y="0"/>
                            <a:chExt cx="313028" cy="347259"/>
                          </a:xfrm>
                        </wpg:grpSpPr>
                        <wps:wsp>
                          <wps:cNvPr id="1943638478" name="Isosceles Triangle 19436384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9233911" name="Isosceles Triangle 1479233911"/>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6793177" name="Straight Connector 1226793177"/>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211937941" name="Straight Connector 21193794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081401719" name="Text Box 2081401719"/>
                        <wps:cNvSpPr txBox="1"/>
                        <wps:spPr>
                          <a:xfrm>
                            <a:off x="2146913" y="12552"/>
                            <a:ext cx="295275" cy="283077"/>
                          </a:xfrm>
                          <a:prstGeom prst="rect">
                            <a:avLst/>
                          </a:prstGeom>
                          <a:noFill/>
                          <a:ln w="6350">
                            <a:noFill/>
                          </a:ln>
                        </wps:spPr>
                        <wps:txbx>
                          <w:txbxContent>
                            <w:p w14:paraId="6F456BE8" w14:textId="619C5254" w:rsidR="00A56474" w:rsidRPr="00130F97" w:rsidRDefault="00B54CAB" w:rsidP="00A5647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6984094" name="Text Box 1"/>
                        <wps:cNvSpPr txBox="1"/>
                        <wps:spPr>
                          <a:xfrm>
                            <a:off x="2146913" y="1513255"/>
                            <a:ext cx="295275" cy="282575"/>
                          </a:xfrm>
                          <a:prstGeom prst="rect">
                            <a:avLst/>
                          </a:prstGeom>
                          <a:noFill/>
                          <a:ln w="6350">
                            <a:noFill/>
                          </a:ln>
                        </wps:spPr>
                        <wps:txbx>
                          <w:txbxContent>
                            <w:p w14:paraId="047944BA" w14:textId="49846A7D"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42177904" name="Group 242177904"/>
                        <wpg:cNvGrpSpPr/>
                        <wpg:grpSpPr>
                          <a:xfrm>
                            <a:off x="3948633" y="1219809"/>
                            <a:ext cx="524173" cy="1647704"/>
                            <a:chOff x="2922904" y="896204"/>
                            <a:chExt cx="524173" cy="1647704"/>
                          </a:xfrm>
                        </wpg:grpSpPr>
                        <wps:wsp>
                          <wps:cNvPr id="1328301152" name="Straight Connector 1328301152"/>
                          <wps:cNvCnPr/>
                          <wps:spPr>
                            <a:xfrm>
                              <a:off x="3039190" y="89620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582136497" name="Rectangle 1582136497"/>
                          <wps:cNvSpPr/>
                          <wps:spPr>
                            <a:xfrm>
                              <a:off x="2922904" y="170874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67376" name="Rectangle 1991867376"/>
                          <wps:cNvSpPr/>
                          <wps:spPr>
                            <a:xfrm>
                              <a:off x="2922904" y="188870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8146772" name="Straight Connector 1158146772"/>
                          <wps:cNvCnPr/>
                          <wps:spPr>
                            <a:xfrm>
                              <a:off x="3044472" y="200378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609715" name="Text Box 1"/>
                          <wps:cNvSpPr txBox="1"/>
                          <wps:spPr>
                            <a:xfrm>
                              <a:off x="3151802" y="1889316"/>
                              <a:ext cx="295275" cy="282575"/>
                            </a:xfrm>
                            <a:prstGeom prst="rect">
                              <a:avLst/>
                            </a:prstGeom>
                            <a:noFill/>
                            <a:ln w="6350">
                              <a:noFill/>
                            </a:ln>
                          </wps:spPr>
                          <wps:txbx>
                            <w:txbxContent>
                              <w:p w14:paraId="454A860F" w14:textId="3A6E954D" w:rsidR="00A56474" w:rsidRDefault="00E72819" w:rsidP="00A56474">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701525520" name="Text Box 1"/>
                        <wps:cNvSpPr txBox="1"/>
                        <wps:spPr>
                          <a:xfrm>
                            <a:off x="2232638" y="2208771"/>
                            <a:ext cx="295275" cy="282575"/>
                          </a:xfrm>
                          <a:prstGeom prst="rect">
                            <a:avLst/>
                          </a:prstGeom>
                          <a:noFill/>
                          <a:ln w="6350">
                            <a:noFill/>
                          </a:ln>
                        </wps:spPr>
                        <wps:txbx>
                          <w:txbxContent>
                            <w:p w14:paraId="10F53380" w14:textId="4609122C" w:rsidR="00A56474" w:rsidRDefault="00E72819"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931881138" name="Group 1931881138"/>
                        <wpg:cNvGrpSpPr/>
                        <wpg:grpSpPr>
                          <a:xfrm>
                            <a:off x="1531128" y="1493239"/>
                            <a:ext cx="575310" cy="1120775"/>
                            <a:chOff x="180000" y="589440"/>
                            <a:chExt cx="575310" cy="1120775"/>
                          </a:xfrm>
                        </wpg:grpSpPr>
                        <wps:wsp>
                          <wps:cNvPr id="1510718365" name="Rectangle 1510718365"/>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77359883" name="Group 577359883"/>
                          <wpg:cNvGrpSpPr/>
                          <wpg:grpSpPr>
                            <a:xfrm>
                              <a:off x="418760" y="589440"/>
                              <a:ext cx="312420" cy="346710"/>
                              <a:chOff x="238760" y="0"/>
                              <a:chExt cx="313028" cy="347259"/>
                            </a:xfrm>
                          </wpg:grpSpPr>
                          <wps:wsp>
                            <wps:cNvPr id="468358534" name="Isosceles Triangle 468358534"/>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6152382" name="Isosceles Triangle 1766152382"/>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1340528" name="Straight Connector 331340528"/>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769698627" name="Straight Connector 1769698627"/>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93178631" name="Text Box 1"/>
                          <wps:cNvSpPr txBox="1"/>
                          <wps:spPr>
                            <a:xfrm>
                              <a:off x="180000" y="609760"/>
                              <a:ext cx="295275" cy="282575"/>
                            </a:xfrm>
                            <a:prstGeom prst="rect">
                              <a:avLst/>
                            </a:prstGeom>
                            <a:noFill/>
                            <a:ln w="6350">
                              <a:noFill/>
                            </a:ln>
                          </wps:spPr>
                          <wps:txbx>
                            <w:txbxContent>
                              <w:p w14:paraId="18588DF7" w14:textId="37EC5827"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366820" name="Text Box 1"/>
                          <wps:cNvSpPr txBox="1"/>
                          <wps:spPr>
                            <a:xfrm>
                              <a:off x="265725" y="1305085"/>
                              <a:ext cx="295275" cy="282575"/>
                            </a:xfrm>
                            <a:prstGeom prst="rect">
                              <a:avLst/>
                            </a:prstGeom>
                            <a:noFill/>
                            <a:ln w="6350">
                              <a:noFill/>
                            </a:ln>
                          </wps:spPr>
                          <wps:txbx>
                            <w:txbxContent>
                              <w:p w14:paraId="0FB13EA0" w14:textId="72689F68" w:rsidR="00A56474" w:rsidRDefault="00E72819" w:rsidP="00A56474">
                                <w:pPr>
                                  <w:rPr>
                                    <w:rFonts w:eastAsia="Calibri"/>
                                    <w:szCs w:val="28"/>
                                  </w:rPr>
                                </w:pPr>
                                <w:r>
                                  <w:rPr>
                                    <w:rFonts w:eastAsia="Calibri"/>
                                    <w:szCs w:val="2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594624343" name="Straight Connector 1594624343"/>
                        <wps:cNvCnPr/>
                        <wps:spPr>
                          <a:xfrm>
                            <a:off x="1978452" y="1840044"/>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652965590" name="Straight Connector 1652965590"/>
                        <wps:cNvCnPr/>
                        <wps:spPr>
                          <a:xfrm flipV="1">
                            <a:off x="1978452" y="1219809"/>
                            <a:ext cx="0" cy="273430"/>
                          </a:xfrm>
                          <a:prstGeom prst="line">
                            <a:avLst/>
                          </a:prstGeom>
                        </wps:spPr>
                        <wps:style>
                          <a:lnRef idx="1">
                            <a:schemeClr val="dk1"/>
                          </a:lnRef>
                          <a:fillRef idx="0">
                            <a:schemeClr val="dk1"/>
                          </a:fillRef>
                          <a:effectRef idx="0">
                            <a:schemeClr val="dk1"/>
                          </a:effectRef>
                          <a:fontRef idx="minor">
                            <a:schemeClr val="tx1"/>
                          </a:fontRef>
                        </wps:style>
                        <wps:bodyPr/>
                      </wps:wsp>
                      <wps:wsp>
                        <wps:cNvPr id="1035672976" name="Straight Connector 1035672976"/>
                        <wps:cNvCnPr/>
                        <wps:spPr>
                          <a:xfrm>
                            <a:off x="1441208" y="1219207"/>
                            <a:ext cx="5279" cy="812292"/>
                          </a:xfrm>
                          <a:prstGeom prst="line">
                            <a:avLst/>
                          </a:prstGeom>
                        </wps:spPr>
                        <wps:style>
                          <a:lnRef idx="1">
                            <a:schemeClr val="dk1"/>
                          </a:lnRef>
                          <a:fillRef idx="0">
                            <a:schemeClr val="dk1"/>
                          </a:fillRef>
                          <a:effectRef idx="0">
                            <a:schemeClr val="dk1"/>
                          </a:effectRef>
                          <a:fontRef idx="minor">
                            <a:schemeClr val="tx1"/>
                          </a:fontRef>
                        </wps:style>
                        <wps:bodyPr/>
                      </wps:wsp>
                      <wps:wsp>
                        <wps:cNvPr id="211774652" name="Rectangle 211774652"/>
                        <wps:cNvSpPr/>
                        <wps:spPr>
                          <a:xfrm>
                            <a:off x="1324988" y="2031499"/>
                            <a:ext cx="242997" cy="581230"/>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4255450" name="Rectangle 684255450"/>
                        <wps:cNvSpPr/>
                        <wps:spPr>
                          <a:xfrm>
                            <a:off x="1324988" y="2211397"/>
                            <a:ext cx="242997" cy="12153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86570964" name="Straight Connector 1986570964"/>
                        <wps:cNvCnPr/>
                        <wps:spPr>
                          <a:xfrm>
                            <a:off x="1446487" y="2326441"/>
                            <a:ext cx="0" cy="53995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29180085" name="Text Box 1"/>
                        <wps:cNvSpPr txBox="1"/>
                        <wps:spPr>
                          <a:xfrm>
                            <a:off x="1068727" y="2188156"/>
                            <a:ext cx="295107" cy="282487"/>
                          </a:xfrm>
                          <a:prstGeom prst="rect">
                            <a:avLst/>
                          </a:prstGeom>
                          <a:noFill/>
                          <a:ln w="6350">
                            <a:noFill/>
                          </a:ln>
                        </wps:spPr>
                        <wps:txbx>
                          <w:txbxContent>
                            <w:p w14:paraId="33077601" w14:textId="77777777" w:rsidR="00E72819" w:rsidRDefault="00E72819" w:rsidP="00E72819">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36406704" name="Straight Connector 1436406704"/>
                        <wps:cNvCnPr>
                          <a:stCxn id="971338133" idx="3"/>
                          <a:endCxn id="1856909313" idx="1"/>
                        </wps:cNvCnPr>
                        <wps:spPr>
                          <a:xfrm>
                            <a:off x="3799016" y="1219913"/>
                            <a:ext cx="531565" cy="0"/>
                          </a:xfrm>
                          <a:prstGeom prst="line">
                            <a:avLst/>
                          </a:prstGeom>
                        </wps:spPr>
                        <wps:style>
                          <a:lnRef idx="1">
                            <a:schemeClr val="dk1"/>
                          </a:lnRef>
                          <a:fillRef idx="0">
                            <a:schemeClr val="dk1"/>
                          </a:fillRef>
                          <a:effectRef idx="0">
                            <a:schemeClr val="dk1"/>
                          </a:effectRef>
                          <a:fontRef idx="minor">
                            <a:schemeClr val="tx1"/>
                          </a:fontRef>
                        </wps:style>
                        <wps:bodyPr/>
                      </wps:wsp>
                      <wps:wsp>
                        <wps:cNvPr id="1856909313" name="Rectangle 1856909313"/>
                        <wps:cNvSpPr/>
                        <wps:spPr>
                          <a:xfrm>
                            <a:off x="433058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91364B8" w14:textId="77777777" w:rsidR="00E72819" w:rsidRDefault="00E72819" w:rsidP="00E72819">
                              <w:pPr>
                                <w:jc w:val="center"/>
                                <w:rPr>
                                  <w:rFonts w:eastAsia="Calibri"/>
                                  <w:szCs w:val="28"/>
                                </w:rPr>
                              </w:pPr>
                              <w:r>
                                <w:rPr>
                                  <w:rFonts w:eastAsia="Calibri"/>
                                  <w:szCs w:val="28"/>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420883" name="Straight Connector 1398420883"/>
                        <wps:cNvCnPr>
                          <a:stCxn id="1893882194" idx="3"/>
                        </wps:cNvCnPr>
                        <wps:spPr>
                          <a:xfrm>
                            <a:off x="4063776" y="348602"/>
                            <a:ext cx="1143" cy="912979"/>
                          </a:xfrm>
                          <a:prstGeom prst="line">
                            <a:avLst/>
                          </a:prstGeom>
                        </wps:spPr>
                        <wps:style>
                          <a:lnRef idx="1">
                            <a:schemeClr val="dk1"/>
                          </a:lnRef>
                          <a:fillRef idx="0">
                            <a:schemeClr val="dk1"/>
                          </a:fillRef>
                          <a:effectRef idx="0">
                            <a:schemeClr val="dk1"/>
                          </a:effectRef>
                          <a:fontRef idx="minor">
                            <a:schemeClr val="tx1"/>
                          </a:fontRef>
                        </wps:style>
                        <wps:bodyPr/>
                      </wps:wsp>
                      <wpg:wgp>
                        <wpg:cNvPr id="1124621639" name="Group 1124621639"/>
                        <wpg:cNvGrpSpPr/>
                        <wpg:grpSpPr>
                          <a:xfrm>
                            <a:off x="3854936" y="2617"/>
                            <a:ext cx="312420" cy="346075"/>
                            <a:chOff x="0" y="0"/>
                            <a:chExt cx="313028" cy="347259"/>
                          </a:xfrm>
                        </wpg:grpSpPr>
                        <wps:wsp>
                          <wps:cNvPr id="1893882194" name="Isosceles Triangle 1893882194"/>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844802" name="Isosceles Triangle 900844802"/>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7130899" name="Straight Connector 167130899"/>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302314631" name="Straight Connector 130231463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561070424" name="Straight Connector 561070424"/>
                        <wps:cNvCnPr/>
                        <wps:spPr>
                          <a:xfrm>
                            <a:off x="2598214" y="628630"/>
                            <a:ext cx="1466701" cy="0"/>
                          </a:xfrm>
                          <a:prstGeom prst="line">
                            <a:avLst/>
                          </a:prstGeom>
                        </wps:spPr>
                        <wps:style>
                          <a:lnRef idx="1">
                            <a:schemeClr val="dk1"/>
                          </a:lnRef>
                          <a:fillRef idx="0">
                            <a:schemeClr val="dk1"/>
                          </a:fillRef>
                          <a:effectRef idx="0">
                            <a:schemeClr val="dk1"/>
                          </a:effectRef>
                          <a:fontRef idx="minor">
                            <a:schemeClr val="tx1"/>
                          </a:fontRef>
                        </wps:style>
                        <wps:bodyPr/>
                      </wps:wsp>
                      <wpg:wgp>
                        <wpg:cNvPr id="1935283272" name="Group 1935283272"/>
                        <wpg:cNvGrpSpPr/>
                        <wpg:grpSpPr>
                          <a:xfrm rot="5400000">
                            <a:off x="3235048" y="404007"/>
                            <a:ext cx="312420" cy="346075"/>
                            <a:chOff x="0" y="0"/>
                            <a:chExt cx="313028" cy="347259"/>
                          </a:xfrm>
                        </wpg:grpSpPr>
                        <wps:wsp>
                          <wps:cNvPr id="537672405" name="Isosceles Triangle 53767240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511813" name="Isosceles Triangle 703511813"/>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0811536" name="Straight Connector 1390811536"/>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425905965" name="Straight Connector 1425905965"/>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1328547573" name="Text Box 1"/>
                        <wps:cNvSpPr txBox="1"/>
                        <wps:spPr>
                          <a:xfrm>
                            <a:off x="4086317" y="4"/>
                            <a:ext cx="295275" cy="282575"/>
                          </a:xfrm>
                          <a:prstGeom prst="rect">
                            <a:avLst/>
                          </a:prstGeom>
                          <a:noFill/>
                          <a:ln w="6350">
                            <a:noFill/>
                          </a:ln>
                        </wps:spPr>
                        <wps:txbx>
                          <w:txbxContent>
                            <w:p w14:paraId="763FA554" w14:textId="77777777" w:rsidR="00B54CAB" w:rsidRDefault="00B54CAB" w:rsidP="00B54CAB">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3374474" name="Text Box 1"/>
                        <wps:cNvSpPr txBox="1"/>
                        <wps:spPr>
                          <a:xfrm>
                            <a:off x="3269009" y="138206"/>
                            <a:ext cx="295275" cy="282575"/>
                          </a:xfrm>
                          <a:prstGeom prst="rect">
                            <a:avLst/>
                          </a:prstGeom>
                          <a:noFill/>
                          <a:ln w="6350">
                            <a:noFill/>
                          </a:ln>
                        </wps:spPr>
                        <wps:txbx>
                          <w:txbxContent>
                            <w:p w14:paraId="606C43D6" w14:textId="768E6AE3" w:rsidR="00B54CAB" w:rsidRDefault="00B54CAB" w:rsidP="00B54CAB">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5EBD1E6" id="_x0000_s1087" editas="canvas" style="width:6in;height:228.8pt;mso-position-horizontal-relative:char;mso-position-vertical-relative:line" coordsize="54864,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">
                <v:shape id="_x0000_s1088" type="#_x0000_t75" style="position:absolute;width:54864;height:29051;visibility:visible;mso-wrap-style:square" filled="t">
                  <v:fill o:detectmouseclick="t"/>
                  <v:path o:connecttype="none"/>
                </v:shape>
                <v:rect id="Rectangle 538220782" o:spid="_x0000_s1089" style="position:absolute;left:4913;top:10628;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" fillcolor="white [3201]" strokecolor="black [3200]" strokeweight="1pt">
                  <v:textbox>
                    <w:txbxContent>
                      <w:p w14:paraId="66498844" w14:textId="77777777" w:rsidR="00A56474" w:rsidRDefault="00A56474" w:rsidP="00A56474">
                        <w:pPr>
                          <w:jc w:val="center"/>
                        </w:pPr>
                        <w:r>
                          <w:t>1</w:t>
                        </w:r>
                      </w:p>
                    </w:txbxContent>
                  </v:textbox>
                </v:rect>
                <v:rect id="Rectangle 971338133" o:spid="_x0000_s1090" style="position:absolute;left:30351;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" fillcolor="white [3201]" strokecolor="black [3200]" strokeweight="1pt">
                  <v:textbox>
                    <w:txbxContent>
                      <w:p w14:paraId="718A145C" w14:textId="77777777" w:rsidR="00A56474" w:rsidRDefault="00A56474" w:rsidP="00A56474">
                        <w:pPr>
                          <w:jc w:val="center"/>
                          <w:rPr>
                            <w:rFonts w:eastAsia="Calibri"/>
                            <w:szCs w:val="28"/>
                          </w:rPr>
                        </w:pPr>
                        <w:r>
                          <w:rPr>
                            <w:rFonts w:eastAsia="Calibri"/>
                            <w:szCs w:val="28"/>
                          </w:rPr>
                          <w:t>2</w:t>
                        </w:r>
                      </w:p>
                    </w:txbxContent>
                  </v:textbox>
                </v:rect>
                <v:line id="Straight Connector 663931253" o:spid="_x0000_s1091" style="position:absolute;visibility:visible;mso-wrap-style:square" from="12555,12198" to="30351,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" strokecolor="black [3200]" strokeweight=".5pt">
                  <v:stroke joinstyle="miter"/>
                </v:line>
                <v:line id="Straight Connector 1519981701" o:spid="_x0000_s1092" style="position:absolute;visibility:visible;mso-wrap-style:square" from="25948,3466" to="25960,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" strokecolor="black [3200]" strokeweight=".5pt">
                  <v:stroke joinstyle="miter"/>
                </v:line>
                <v:rect id="Rectangle 570908309" o:spid="_x0000_s1093" style="position:absolute;left:24792;top:20329;width:242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" fillcolor="white [3201]" strokecolor="black [3200]" strokeweight="1pt"/>
                <v:group id="Group 1710074451" o:spid="_x0000_s1094" style="position:absolute;left:23853;top:14927;width:3131;height:3473"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">
                  <v:shape id="Isosceles Triangle 9417851" o:spid="_x0000_s1095"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" fillcolor="white [3201]" strokecolor="black [3200]" strokeweight="1pt"/>
                  <v:shape id="Isosceles Triangle 75431933" o:spid="_x0000_s1096"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" fillcolor="white [3201]" strokecolor="black [3200]" strokeweight="1pt"/>
                  <v:line id="Straight Connector 1186596485" o:spid="_x0000_s1097"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" strokecolor="black [3200]" strokeweight=".5pt">
                    <v:stroke joinstyle="miter"/>
                  </v:line>
                  <v:line id="Straight Connector 1198525315" o:spid="_x0000_s1098"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" strokecolor="black [3200]" strokeweight=".5pt">
                    <v:stroke joinstyle="miter"/>
                  </v:line>
                </v:group>
                <v:group id="Group 169402664" o:spid="_x0000_s1099" style="position:absolute;left:23860;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">
                  <v:shape id="Isosceles Triangle 1943638478" o:spid="_x0000_s1100"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" fillcolor="white [3201]" strokecolor="black [3200]" strokeweight="1pt"/>
                  <v:shape id="Isosceles Triangle 1479233911" o:spid="_x0000_s1101"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" fillcolor="white [3201]" strokecolor="black [3200]" strokeweight="1pt"/>
                  <v:line id="Straight Connector 1226793177" o:spid="_x0000_s1102"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" strokecolor="black [3200]" strokeweight=".5pt">
                    <v:stroke joinstyle="miter"/>
                  </v:line>
                  <v:line id="Straight Connector 211937941" o:spid="_x0000_s1103"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" strokecolor="black [3200]" strokeweight=".5pt">
                    <v:stroke joinstyle="miter"/>
                  </v:line>
                </v:group>
                <v:shape id="Text Box 2081401719" o:spid="_x0000_s1104" type="#_x0000_t202" style="position:absolute;left:21469;top:125;width:2952;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" filled="f" stroked="f" strokeweight=".5pt">
                  <v:textbox>
                    <w:txbxContent>
                      <w:p w14:paraId="6F456BE8" w14:textId="619C5254" w:rsidR="00A56474" w:rsidRPr="00130F97" w:rsidRDefault="00B54CAB" w:rsidP="00A56474">
                        <w:r>
                          <w:t>5</w:t>
                        </w:r>
                      </w:p>
                    </w:txbxContent>
                  </v:textbox>
                </v:shape>
                <v:shape id="Text Box 1" o:spid="_x0000_s1105" type="#_x0000_t202" style="position:absolute;left:21469;top:15132;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" filled="f" stroked="f" strokeweight=".5pt">
                  <v:textbox>
                    <w:txbxContent>
                      <w:p w14:paraId="047944BA" w14:textId="49846A7D" w:rsidR="00A56474" w:rsidRDefault="00E72819" w:rsidP="00A56474">
                        <w:pPr>
                          <w:rPr>
                            <w:rFonts w:eastAsia="Calibri"/>
                            <w:szCs w:val="28"/>
                          </w:rPr>
                        </w:pPr>
                        <w:r>
                          <w:rPr>
                            <w:rFonts w:eastAsia="Calibri"/>
                            <w:szCs w:val="28"/>
                          </w:rPr>
                          <w:t>4</w:t>
                        </w:r>
                      </w:p>
                    </w:txbxContent>
                  </v:textbox>
                </v:shape>
                <v:group id="Group 242177904" o:spid="_x0000_s1106" style="position:absolute;left:39486;top:12198;width:5242;height:16477" coordorigin="29229,8962" coordsize="5241,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">
                  <v:line id="Straight Connector 1328301152" o:spid="_x0000_s1107" style="position:absolute;visibility:visible;mso-wrap-style:square" from="30391,8962" to="30444,17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" strokecolor="black [3200]" strokeweight=".5pt">
                    <v:stroke joinstyle="miter"/>
                  </v:line>
                  <v:rect id="Rectangle 1582136497" o:spid="_x0000_s1108" style="position:absolute;left:29229;top:17087;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" fillcolor="white [3201]" strokecolor="black [3200]" strokeweight="1pt"/>
                  <v:rect id="Rectangle 1991867376" o:spid="_x0000_s1109" style="position:absolute;left:29229;top:18887;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" fillcolor="black [3200]" strokecolor="black [480]" strokeweight="1pt"/>
                  <v:line id="Straight Connector 1158146772" o:spid="_x0000_s1110" style="position:absolute;visibility:visible;mso-wrap-style:square" from="30444,20037" to="30444,2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" strokecolor="black [3200]" strokeweight="1pt">
                    <v:stroke joinstyle="miter"/>
                  </v:line>
                  <v:shape id="Text Box 1" o:spid="_x0000_s1111" type="#_x0000_t202" style="position:absolute;left:31518;top:1889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" filled="f" stroked="f" strokeweight=".5pt">
                    <v:textbox>
                      <w:txbxContent>
                        <w:p w14:paraId="454A860F" w14:textId="3A6E954D" w:rsidR="00A56474" w:rsidRDefault="00E72819" w:rsidP="00A56474">
                          <w:pPr>
                            <w:rPr>
                              <w:rFonts w:eastAsia="Calibri"/>
                              <w:szCs w:val="28"/>
                            </w:rPr>
                          </w:pPr>
                          <w:r>
                            <w:rPr>
                              <w:rFonts w:eastAsia="Calibri"/>
                              <w:szCs w:val="28"/>
                            </w:rPr>
                            <w:t>6</w:t>
                          </w:r>
                        </w:p>
                      </w:txbxContent>
                    </v:textbox>
                  </v:shape>
                </v:group>
                <v:shape id="Text Box 1" o:spid="_x0000_s1112" type="#_x0000_t202" style="position:absolute;left:22326;top:22087;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" filled="f" stroked="f" strokeweight=".5pt">
                  <v:textbox>
                    <w:txbxContent>
                      <w:p w14:paraId="10F53380" w14:textId="4609122C" w:rsidR="00A56474" w:rsidRDefault="00E72819" w:rsidP="00A56474">
                        <w:pPr>
                          <w:rPr>
                            <w:rFonts w:eastAsia="Calibri"/>
                            <w:szCs w:val="28"/>
                          </w:rPr>
                        </w:pPr>
                        <w:r>
                          <w:rPr>
                            <w:rFonts w:eastAsia="Calibri"/>
                            <w:szCs w:val="28"/>
                          </w:rPr>
                          <w:t>7</w:t>
                        </w:r>
                      </w:p>
                    </w:txbxContent>
                  </v:textbox>
                </v:shape>
                <v:group id="Group 1931881138" o:spid="_x0000_s1113" style="position:absolute;left:15311;top:14932;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">
                  <v:rect id="Rectangle 1510718365" o:spid="_x0000_s1114"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" fillcolor="white [3201]" strokecolor="black [3200]" strokeweight="1pt"/>
                  <v:group id="Group 577359883" o:spid="_x0000_s1115"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">
                    <v:shape id="Isosceles Triangle 468358534" o:spid="_x0000_s1116"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" fillcolor="white [3201]" strokecolor="black [3200]" strokeweight="1pt"/>
                    <v:shape id="Isosceles Triangle 1766152382" o:spid="_x0000_s1117"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" fillcolor="white [3201]" strokecolor="black [3200]" strokeweight="1pt"/>
                    <v:line id="Straight Connector 331340528" o:spid="_x0000_s1118"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" strokecolor="black [3200]" strokeweight=".5pt">
                      <v:stroke joinstyle="miter"/>
                    </v:line>
                    <v:line id="Straight Connector 1769698627" o:spid="_x0000_s1119"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" strokecolor="black [3200]" strokeweight=".5pt">
                      <v:stroke joinstyle="miter"/>
                    </v:line>
                  </v:group>
                  <v:shape id="Text Box 1" o:spid="_x0000_s1120"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" filled="f" stroked="f" strokeweight=".5pt">
                    <v:textbox>
                      <w:txbxContent>
                        <w:p w14:paraId="18588DF7" w14:textId="37EC5827" w:rsidR="00A56474" w:rsidRDefault="00E72819" w:rsidP="00A56474">
                          <w:pPr>
                            <w:rPr>
                              <w:rFonts w:eastAsia="Calibri"/>
                              <w:szCs w:val="28"/>
                            </w:rPr>
                          </w:pPr>
                          <w:r>
                            <w:rPr>
                              <w:rFonts w:eastAsia="Calibri"/>
                              <w:szCs w:val="28"/>
                            </w:rPr>
                            <w:t>4</w:t>
                          </w:r>
                        </w:p>
                      </w:txbxContent>
                    </v:textbox>
                  </v:shape>
                  <v:shape id="Text Box 1" o:spid="_x0000_s1121"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" filled="f" stroked="f" strokeweight=".5pt">
                    <v:textbox>
                      <w:txbxContent>
                        <w:p w14:paraId="0FB13EA0" w14:textId="72689F68" w:rsidR="00A56474" w:rsidRDefault="00E72819" w:rsidP="00A56474">
                          <w:pPr>
                            <w:rPr>
                              <w:rFonts w:eastAsia="Calibri"/>
                              <w:szCs w:val="28"/>
                            </w:rPr>
                          </w:pPr>
                          <w:r>
                            <w:rPr>
                              <w:rFonts w:eastAsia="Calibri"/>
                              <w:szCs w:val="28"/>
                            </w:rPr>
                            <w:t>8</w:t>
                          </w:r>
                        </w:p>
                      </w:txbxContent>
                    </v:textbox>
                  </v:shape>
                </v:group>
                <v:line id="Straight Connector 1594624343" o:spid="_x0000_s1122" style="position:absolute;visibility:visible;mso-wrap-style:square" from="19784,18400" to="19851,20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" strokecolor="black [3200]" strokeweight=".5pt">
                  <v:stroke joinstyle="miter"/>
                </v:line>
                <v:line id="Straight Connector 1652965590" o:spid="_x0000_s1123" style="position:absolute;flip:y;visibility:visible;mso-wrap-style:square" from="19784,12198" to="19784,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" strokecolor="black [3200]" strokeweight=".5pt">
                  <v:stroke joinstyle="miter"/>
                </v:line>
                <v:line id="Straight Connector 1035672976" o:spid="_x0000_s1124" style="position:absolute;visibility:visible;mso-wrap-style:square" from="14412,12192" to="14464,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" strokecolor="black [3200]" strokeweight=".5pt">
                  <v:stroke joinstyle="miter"/>
                </v:line>
                <v:rect id="Rectangle 211774652" o:spid="_x0000_s1125" style="position:absolute;left:13249;top:20314;width:2430;height:5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" fillcolor="white [3201]" strokecolor="black [3200]" strokeweight="1pt"/>
                <v:rect id="Rectangle 684255450" o:spid="_x0000_s1126" style="position:absolute;left:13249;top:22113;width:2430;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" fillcolor="black [3200]" strokecolor="black [480]" strokeweight="1pt"/>
                <v:line id="Straight Connector 1986570964" o:spid="_x0000_s1127" style="position:absolute;visibility:visible;mso-wrap-style:square" from="14464,23264" to="14464,2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" strokecolor="black [3200]" strokeweight="1pt">
                  <v:stroke joinstyle="miter"/>
                </v:line>
                <v:shape id="Text Box 1" o:spid="_x0000_s1128" type="#_x0000_t202" style="position:absolute;left:10687;top:21881;width:295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" filled="f" stroked="f" strokeweight=".5pt">
                  <v:textbox>
                    <w:txbxContent>
                      <w:p w14:paraId="33077601" w14:textId="77777777" w:rsidR="00E72819" w:rsidRDefault="00E72819" w:rsidP="00E72819">
                        <w:pPr>
                          <w:rPr>
                            <w:rFonts w:eastAsia="Calibri"/>
                            <w:szCs w:val="28"/>
                          </w:rPr>
                        </w:pPr>
                        <w:r>
                          <w:rPr>
                            <w:rFonts w:eastAsia="Calibri"/>
                            <w:szCs w:val="28"/>
                          </w:rPr>
                          <w:t>6</w:t>
                        </w:r>
                      </w:p>
                    </w:txbxContent>
                  </v:textbox>
                </v:shape>
                <v:line id="Straight Connector 1436406704" o:spid="_x0000_s1129" style="position:absolute;visibility:visible;mso-wrap-style:square" from="37990,12199" to="43305,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" strokecolor="black [3200]" strokeweight=".5pt">
                  <v:stroke joinstyle="miter"/>
                </v:line>
                <v:rect id="Rectangle 1856909313" o:spid="_x0000_s1130" style="position:absolute;left:43305;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" fillcolor="white [3201]" strokecolor="black [3200]" strokeweight="1pt">
                  <v:textbox>
                    <w:txbxContent>
                      <w:p w14:paraId="691364B8" w14:textId="77777777" w:rsidR="00E72819" w:rsidRDefault="00E72819" w:rsidP="00E72819">
                        <w:pPr>
                          <w:jc w:val="center"/>
                          <w:rPr>
                            <w:rFonts w:eastAsia="Calibri"/>
                            <w:szCs w:val="28"/>
                          </w:rPr>
                        </w:pPr>
                        <w:r>
                          <w:rPr>
                            <w:rFonts w:eastAsia="Calibri"/>
                            <w:szCs w:val="28"/>
                          </w:rPr>
                          <w:t>1</w:t>
                        </w:r>
                      </w:p>
                    </w:txbxContent>
                  </v:textbox>
                </v:rect>
                <v:line id="Straight Connector 1398420883" o:spid="_x0000_s1131" style="position:absolute;visibility:visible;mso-wrap-style:square" from="40637,3486" to="40649,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" strokecolor="black [3200]" strokeweight=".5pt">
                  <v:stroke joinstyle="miter"/>
                </v:line>
                <v:group id="Group 1124621639" o:spid="_x0000_s1132" style="position:absolute;left:38549;top:26;width:3124;height:346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">
                  <v:shape id="Isosceles Triangle 1893882194" o:spid="_x0000_s113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" fillcolor="white [3201]" strokecolor="black [3200]" strokeweight="1pt"/>
                  <v:shape id="Isosceles Triangle 900844802" o:spid="_x0000_s113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" fillcolor="white [3201]" strokecolor="black [3200]" strokeweight="1pt"/>
                  <v:line id="Straight Connector 167130899" o:spid="_x0000_s113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" strokecolor="black [3200]" strokeweight=".5pt">
                    <v:stroke joinstyle="miter"/>
                  </v:line>
                  <v:line id="Straight Connector 1302314631" o:spid="_x0000_s113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" strokecolor="black [3200]" strokeweight=".5pt">
                    <v:stroke joinstyle="miter"/>
                  </v:line>
                </v:group>
                <v:line id="Straight Connector 561070424" o:spid="_x0000_s1137" style="position:absolute;visibility:visible;mso-wrap-style:square" from="25982,6286" to="40649,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" strokecolor="black [3200]" strokeweight=".5pt">
                  <v:stroke joinstyle="miter"/>
                </v:line>
                <v:group id="Group 1935283272" o:spid="_x0000_s1138" style="position:absolute;left:32350;top:4040;width:3124;height:3460;rotation:9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">
                  <v:shape id="Isosceles Triangle 537672405" o:spid="_x0000_s1139"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" fillcolor="white [3201]" strokecolor="black [3200]" strokeweight="1pt"/>
                  <v:shape id="Isosceles Triangle 703511813" o:spid="_x0000_s1140"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" fillcolor="white [3201]" strokecolor="black [3200]" strokeweight="1pt"/>
                  <v:line id="Straight Connector 1390811536" o:spid="_x0000_s1141"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" strokecolor="black [3200]" strokeweight=".5pt">
                    <v:stroke joinstyle="miter"/>
                  </v:line>
                  <v:line id="Straight Connector 1425905965" o:spid="_x0000_s1142"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" strokecolor="black [3200]" strokeweight=".5pt">
                    <v:stroke joinstyle="miter"/>
                  </v:line>
                </v:group>
                <v:shape id="Text Box 1" o:spid="_x0000_s1143" type="#_x0000_t202" style="position:absolute;left:4086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" filled="f" stroked="f" strokeweight=".5pt">
                  <v:textbox>
                    <w:txbxContent>
                      <w:p w14:paraId="763FA554" w14:textId="77777777" w:rsidR="00B54CAB" w:rsidRDefault="00B54CAB" w:rsidP="00B54CAB">
                        <w:pPr>
                          <w:rPr>
                            <w:rFonts w:eastAsia="Calibri"/>
                            <w:szCs w:val="28"/>
                          </w:rPr>
                        </w:pPr>
                        <w:r>
                          <w:rPr>
                            <w:rFonts w:eastAsia="Calibri"/>
                            <w:szCs w:val="28"/>
                          </w:rPr>
                          <w:t>5</w:t>
                        </w:r>
                      </w:p>
                    </w:txbxContent>
                  </v:textbox>
                </v:shape>
                <v:shape id="Text Box 1" o:spid="_x0000_s1144" type="#_x0000_t202" style="position:absolute;left:32690;top:1382;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" filled="f" stroked="f" strokeweight=".5pt">
                  <v:textbox>
                    <w:txbxContent>
                      <w:p w14:paraId="606C43D6" w14:textId="768E6AE3" w:rsidR="00B54CAB" w:rsidRDefault="00B54CAB" w:rsidP="00B54CAB">
                        <w:pPr>
                          <w:rPr>
                            <w:rFonts w:eastAsia="Calibri"/>
                            <w:szCs w:val="28"/>
                          </w:rPr>
                        </w:pPr>
                        <w:r>
                          <w:rPr>
                            <w:rFonts w:eastAsia="Calibri"/>
                            <w:szCs w:val="28"/>
                          </w:rPr>
                          <w:t>3</w:t>
                        </w:r>
                      </w:p>
                    </w:txbxContent>
                  </v:textbox>
                </v:shape>
                <w10:anchorlock/>
              </v:group>
            </w:pict>
          </mc:Fallback>
        </mc:AlternateContent>
      </w:r>
    </w:p>
    <w:p w14:paraId="0B7C1A18" w14:textId="0C1D8225" w:rsidR="00CF1E80" w:rsidRPr="00CF1E80" w:rsidRDefault="00CF1E80" w:rsidP="00CF1E80">
      <w:pPr>
        <w:spacing w:before="60" w:after="60"/>
        <w:jc w:val="both"/>
        <w:rPr>
          <w:spacing w:val="6"/>
          <w:sz w:val="24"/>
          <w:szCs w:val="24"/>
        </w:rPr>
      </w:pPr>
      <w:r w:rsidRPr="00956B46">
        <w:rPr>
          <w:spacing w:val="6"/>
          <w:sz w:val="24"/>
          <w:szCs w:val="24"/>
        </w:rPr>
        <w:t xml:space="preserve">CHÚ </w:t>
      </w:r>
      <w:r w:rsidR="00E761EA">
        <w:rPr>
          <w:spacing w:val="6"/>
          <w:sz w:val="24"/>
          <w:szCs w:val="24"/>
        </w:rPr>
        <w:t>DẪN</w:t>
      </w:r>
      <w:r w:rsidRPr="00956B46">
        <w:rPr>
          <w:spacing w:val="6"/>
          <w:sz w:val="24"/>
          <w:szCs w:val="24"/>
        </w:rPr>
        <w:t>: 1- Áp kế chuẩn; 2-</w:t>
      </w:r>
      <w:r>
        <w:rPr>
          <w:spacing w:val="6"/>
          <w:sz w:val="24"/>
          <w:szCs w:val="24"/>
        </w:rPr>
        <w:t>DPI 610</w:t>
      </w:r>
      <w:r w:rsidRPr="00956B46">
        <w:rPr>
          <w:spacing w:val="6"/>
          <w:sz w:val="24"/>
          <w:szCs w:val="24"/>
        </w:rPr>
        <w:t>; 3-Van cân bằng áp suất; 4-Van điều áp; 5-Van xả áp; 6-Bộ phận điều chênh áp suất; 7-Nguồn áp suất; 8-Bơm hút chân không</w:t>
      </w:r>
      <w:r>
        <w:rPr>
          <w:spacing w:val="6"/>
          <w:sz w:val="24"/>
          <w:szCs w:val="24"/>
        </w:rPr>
        <w:t>.</w:t>
      </w:r>
    </w:p>
    <w:p w14:paraId="38B8AF1F" w14:textId="6DFFDADC"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spacing w:before="60" w:after="60"/>
        <w:jc w:val="both"/>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spacing w:before="60" w:after="60"/>
        <w:jc w:val="both"/>
      </w:pPr>
      <w:r w:rsidRPr="007B5401">
        <w:t>4.2.2.4 Đối với môi trường truyền áp suất là chất lỏng.</w:t>
      </w:r>
    </w:p>
    <w:p w14:paraId="0CB74F98" w14:textId="3910EFED" w:rsidR="0004257C" w:rsidRPr="007B5401" w:rsidRDefault="0004257C" w:rsidP="007B5401">
      <w:pPr>
        <w:spacing w:before="60" w:after="60"/>
        <w:jc w:val="both"/>
      </w:pPr>
      <w:r w:rsidRPr="007B5401">
        <w:t>- Cách thức lắp đặt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spacing w:before="60" w:after="60"/>
        <w:jc w:val="both"/>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7852BBA4"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657DC">
        <w:t>DPI 610</w:t>
      </w:r>
      <w:r w:rsidRPr="007B5401">
        <w:t xml:space="preserve"> khác nhau</w:t>
      </w:r>
      <w:r w:rsidR="007B5401" w:rsidRPr="007B5401">
        <w:t>;</w:t>
      </w:r>
    </w:p>
    <w:p w14:paraId="64D8705A" w14:textId="1E78DAE4" w:rsidR="00D301E8" w:rsidRPr="007B5401" w:rsidRDefault="0004257C" w:rsidP="007B5401">
      <w:pPr>
        <w:spacing w:before="60" w:after="60"/>
        <w:jc w:val="both"/>
      </w:pPr>
      <w:r w:rsidRPr="007B5401">
        <w:t>- Làm sạch các chất lỏ</w:t>
      </w:r>
      <w:r w:rsidR="000A229E" w:rsidRPr="007B5401">
        <w:t xml:space="preserve">ng khác trong </w:t>
      </w:r>
      <w:r w:rsidR="003657DC">
        <w:t>DPI 610</w:t>
      </w:r>
      <w:r w:rsidRPr="007B5401">
        <w:t xml:space="preserve"> và loại bỏ các bọt khí ra khỏi hệ thống tạo áp.</w:t>
      </w:r>
    </w:p>
    <w:p w14:paraId="652D64C6" w14:textId="49DBB906" w:rsidR="00F16367" w:rsidRDefault="009E51CA" w:rsidP="00E6261E">
      <w:pPr>
        <w:pStyle w:val="Heading1"/>
        <w:spacing w:before="60" w:after="60"/>
        <w:jc w:val="both"/>
      </w:pPr>
      <w:bookmarkStart w:id="14" w:name="_Toc138410103"/>
      <w:r>
        <w:t>5</w:t>
      </w:r>
      <w:r w:rsidR="00455F9C">
        <w:t xml:space="preserve"> Tiến hành kiểm định</w:t>
      </w:r>
      <w:bookmarkEnd w:id="14"/>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5" w:name="_Toc395855871"/>
      <w:bookmarkStart w:id="16" w:name="_Toc138410104"/>
      <w:r w:rsidRPr="002F6B37">
        <w:t>5.1 Kiểm tra bên ngoài</w:t>
      </w:r>
      <w:bookmarkEnd w:id="15"/>
      <w:bookmarkEnd w:id="16"/>
    </w:p>
    <w:p w14:paraId="60822AC5" w14:textId="77777777" w:rsidR="009E51CA" w:rsidRDefault="009E51CA" w:rsidP="00E6261E">
      <w:pPr>
        <w:spacing w:before="60" w:after="60"/>
        <w:jc w:val="both"/>
      </w:pPr>
      <w:r>
        <w:t>Phải kiểm tra bên ngoài theo các nội dung và yêu cầu sau:</w:t>
      </w:r>
    </w:p>
    <w:p w14:paraId="7CAFB69B" w14:textId="3CBFE84F" w:rsidR="009E51CA" w:rsidRDefault="00E139B5" w:rsidP="00E139B5">
      <w:pPr>
        <w:pStyle w:val="ColorfulList-Accent11"/>
        <w:spacing w:before="60" w:after="60" w:line="240" w:lineRule="auto"/>
        <w:ind w:left="0"/>
        <w:contextualSpacing w:val="0"/>
        <w:jc w:val="both"/>
      </w:pPr>
      <w:r>
        <w:lastRenderedPageBreak/>
        <w:t xml:space="preserve">- </w:t>
      </w:r>
      <w:r w:rsidR="009E51CA" w:rsidRPr="00A75C39">
        <w:t xml:space="preserve">Kiểm tra bằng mắt để xác định sự phù hợp của </w:t>
      </w:r>
      <w:r w:rsidR="003657DC">
        <w:t>DPI 610</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15C9FC55"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rsidR="003657DC">
        <w:t>DPI 610</w:t>
      </w:r>
      <w:r w:rsidRPr="009464F8">
        <w:rPr>
          <w:szCs w:val="28"/>
        </w:rPr>
        <w:t xml:space="preserve"> phải nguyên vẹn, đầy đủ ký hiệu, nhãn mác và các núm nút theo thuyết minh kỹ thuậ</w:t>
      </w:r>
      <w:r w:rsidR="00E139B5">
        <w:rPr>
          <w:szCs w:val="28"/>
        </w:rPr>
        <w:t>t;</w:t>
      </w:r>
    </w:p>
    <w:p w14:paraId="42531EAA" w14:textId="211B9442" w:rsidR="009E51CA" w:rsidRPr="009464F8" w:rsidRDefault="009E51CA" w:rsidP="00E6261E">
      <w:pPr>
        <w:pStyle w:val="ListParagraph"/>
        <w:spacing w:before="60" w:after="60"/>
        <w:ind w:left="0"/>
        <w:contextualSpacing w:val="0"/>
        <w:jc w:val="both"/>
        <w:rPr>
          <w:szCs w:val="28"/>
        </w:rPr>
      </w:pPr>
      <w:r w:rsidRPr="009464F8">
        <w:rPr>
          <w:szCs w:val="28"/>
        </w:rPr>
        <w:t>- Bộ phận chỉ thị phải đầy đủ các nét, cá</w:t>
      </w:r>
      <w:r>
        <w:rPr>
          <w:szCs w:val="28"/>
        </w:rPr>
        <w:t>c chữ số hiển thị rõ ràng,</w:t>
      </w:r>
      <w:r w:rsidRPr="009464F8">
        <w:rPr>
          <w:szCs w:val="28"/>
        </w:rPr>
        <w:t xml:space="preserve"> </w:t>
      </w:r>
      <w:r w:rsidR="003461D3">
        <w:rPr>
          <w:szCs w:val="28"/>
        </w:rPr>
        <w:t>màn hình</w:t>
      </w:r>
      <w:r w:rsidRPr="009464F8">
        <w:rPr>
          <w:szCs w:val="28"/>
        </w:rPr>
        <w:t xml:space="preserve"> không bị mờ, mốc hoặc rạn nứ</w:t>
      </w:r>
      <w:r>
        <w:rPr>
          <w:szCs w:val="28"/>
        </w:rPr>
        <w:t>t làm ảnh hưởng đến kết quả đọc</w:t>
      </w:r>
      <w:r w:rsidR="003461D3">
        <w:rPr>
          <w:szCs w:val="28"/>
        </w:rPr>
        <w:t>.</w:t>
      </w:r>
    </w:p>
    <w:p w14:paraId="09CC2BF7" w14:textId="77777777" w:rsidR="009E51CA" w:rsidRDefault="009E51CA" w:rsidP="00E6261E">
      <w:pPr>
        <w:pStyle w:val="Heading2"/>
        <w:spacing w:before="60" w:after="60"/>
        <w:jc w:val="both"/>
      </w:pPr>
      <w:bookmarkStart w:id="17" w:name="_Toc395855872"/>
      <w:bookmarkStart w:id="18" w:name="_Toc138410105"/>
      <w:r w:rsidRPr="002F6B37">
        <w:t>5.2 Kiểm tra kỹ thuật</w:t>
      </w:r>
      <w:bookmarkEnd w:id="17"/>
      <w:bookmarkEnd w:id="18"/>
    </w:p>
    <w:p w14:paraId="5DCB72E7" w14:textId="3765DE8C" w:rsidR="009E51CA" w:rsidRPr="00CC0E23" w:rsidRDefault="009E51CA" w:rsidP="00CC0E23">
      <w:pPr>
        <w:spacing w:before="60" w:after="60"/>
      </w:pPr>
      <w:r>
        <w:t>Phải kiểm tra kỹ thuật theo các nội dung và yêu cầu sau:</w:t>
      </w:r>
    </w:p>
    <w:p w14:paraId="1F3C75FD" w14:textId="7CE7EF32" w:rsidR="00CC0E23" w:rsidRDefault="009E51CA" w:rsidP="00E6261E">
      <w:pPr>
        <w:spacing w:before="60" w:after="60"/>
        <w:jc w:val="both"/>
        <w:rPr>
          <w:szCs w:val="28"/>
        </w:rPr>
      </w:pPr>
      <w:r>
        <w:rPr>
          <w:szCs w:val="28"/>
        </w:rPr>
        <w:t>- Bộ phận chỉ thị củ</w:t>
      </w:r>
      <w:r w:rsidR="000A229E">
        <w:rPr>
          <w:szCs w:val="28"/>
        </w:rPr>
        <w:t xml:space="preserve">a </w:t>
      </w:r>
      <w:r w:rsidR="003657DC">
        <w:rPr>
          <w:szCs w:val="28"/>
        </w:rPr>
        <w:t>DPI 610</w:t>
      </w:r>
      <w:r w:rsidRPr="009464F8">
        <w:rPr>
          <w:szCs w:val="28"/>
        </w:rPr>
        <w:t xml:space="preserve"> phải hoạt động và chỉ thị được ít nhất đến giới hạn đo trên của áp kế; </w:t>
      </w:r>
    </w:p>
    <w:p w14:paraId="6C85A652" w14:textId="03B704B6"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22CC0521" w14:textId="19EB4A94" w:rsidR="009751C3" w:rsidRDefault="009751C3" w:rsidP="00E6261E">
      <w:pPr>
        <w:spacing w:before="60" w:after="60"/>
        <w:jc w:val="both"/>
        <w:rPr>
          <w:szCs w:val="28"/>
        </w:rPr>
      </w:pPr>
      <w:r>
        <w:rPr>
          <w:szCs w:val="28"/>
        </w:rPr>
        <w:t xml:space="preserve">- Các phím chức năng của </w:t>
      </w:r>
      <w:r w:rsidR="003657DC">
        <w:rPr>
          <w:szCs w:val="28"/>
        </w:rPr>
        <w:t>DPI 610</w:t>
      </w:r>
      <w:r>
        <w:rPr>
          <w:szCs w:val="28"/>
        </w:rPr>
        <w:t xml:space="preserve"> phải hoạt động theo </w:t>
      </w:r>
      <w:r w:rsidR="00BE340B">
        <w:rPr>
          <w:szCs w:val="28"/>
        </w:rPr>
        <w:t>đúng thuyết minh kỹ thuật;</w:t>
      </w:r>
    </w:p>
    <w:p w14:paraId="17F8DE05" w14:textId="6C193594" w:rsidR="00BE340B" w:rsidRDefault="00BE340B" w:rsidP="00E6261E">
      <w:pPr>
        <w:spacing w:before="60" w:after="60"/>
        <w:jc w:val="both"/>
        <w:rPr>
          <w:szCs w:val="28"/>
        </w:rPr>
      </w:pPr>
      <w:r>
        <w:rPr>
          <w:szCs w:val="28"/>
        </w:rPr>
        <w:t xml:space="preserve">- Bộ phận điều chỉnh áp suất của </w:t>
      </w:r>
      <w:r w:rsidR="003657DC">
        <w:rPr>
          <w:szCs w:val="28"/>
        </w:rPr>
        <w:t>DPI 610</w:t>
      </w:r>
      <w:r>
        <w:rPr>
          <w:szCs w:val="28"/>
        </w:rPr>
        <w:t xml:space="preserve"> phải </w:t>
      </w:r>
      <w:r w:rsidR="000D2D1B">
        <w:rPr>
          <w:szCs w:val="28"/>
        </w:rPr>
        <w:t>hoạt động bình thường.</w:t>
      </w:r>
    </w:p>
    <w:p w14:paraId="59E6633D" w14:textId="77777777" w:rsidR="009E51CA" w:rsidRDefault="009E51CA" w:rsidP="00BA26F7">
      <w:pPr>
        <w:pStyle w:val="Heading2"/>
        <w:widowControl w:val="0"/>
        <w:spacing w:before="60" w:after="60"/>
        <w:jc w:val="both"/>
        <w:rPr>
          <w:lang w:val="fr-FR"/>
        </w:rPr>
      </w:pPr>
      <w:bookmarkStart w:id="19" w:name="_Toc395855877"/>
      <w:bookmarkStart w:id="20" w:name="_Toc83647081"/>
      <w:bookmarkStart w:id="21" w:name="_Toc138410106"/>
      <w:r w:rsidRPr="007D4757">
        <w:rPr>
          <w:lang w:val="fr-FR"/>
        </w:rPr>
        <w:t>5.3 Kiểm tra đo lường</w:t>
      </w:r>
      <w:bookmarkEnd w:id="19"/>
      <w:bookmarkEnd w:id="20"/>
      <w:bookmarkEnd w:id="21"/>
    </w:p>
    <w:p w14:paraId="7679FE36" w14:textId="57532003" w:rsidR="009E51CA" w:rsidRDefault="008A1D95" w:rsidP="00BA26F7">
      <w:pPr>
        <w:widowControl w:val="0"/>
        <w:spacing w:before="60" w:after="60"/>
        <w:jc w:val="both"/>
        <w:rPr>
          <w:lang w:val="fr-FR"/>
        </w:rPr>
      </w:pPr>
      <w:r w:rsidRPr="008A1D95">
        <w:rPr>
          <w:lang w:val="fr-FR"/>
        </w:rPr>
        <w:t>Thiết bị hiệu chuẩn áp suất kiểu DPI 610</w:t>
      </w:r>
      <w:r w:rsidR="009E51CA" w:rsidRPr="00C02AE1">
        <w:rPr>
          <w:lang w:val="fr-FR"/>
        </w:rPr>
        <w:t xml:space="preserve"> </w:t>
      </w:r>
      <w:r w:rsidR="009E51CA" w:rsidRPr="001C5E9C">
        <w:rPr>
          <w:lang w:val="fr-FR"/>
        </w:rPr>
        <w:t>được kiểm tra đo lường theo trình tự, nội dung, phương pháp và yêu cầu sau:</w:t>
      </w:r>
    </w:p>
    <w:p w14:paraId="633520C9" w14:textId="46BE684F" w:rsidR="00DF6D7A" w:rsidRPr="00B90555" w:rsidRDefault="00DF6D7A" w:rsidP="00B90555">
      <w:pPr>
        <w:pStyle w:val="Heading3"/>
      </w:pPr>
      <w:bookmarkStart w:id="22" w:name="_Toc138410107"/>
      <w:r w:rsidRPr="00B90555">
        <w:t>5.3.1 Xác định</w:t>
      </w:r>
      <w:r w:rsidR="00D57AAC" w:rsidRPr="00B90555">
        <w:t xml:space="preserve"> độ tăng/giảm áp</w:t>
      </w:r>
      <w:bookmarkEnd w:id="22"/>
    </w:p>
    <w:p w14:paraId="55B75E54" w14:textId="12DAB91C" w:rsidR="00D57AAC" w:rsidRDefault="00DF62BC" w:rsidP="00BA26F7">
      <w:pPr>
        <w:widowControl w:val="0"/>
        <w:spacing w:before="60" w:after="60"/>
        <w:jc w:val="both"/>
        <w:rPr>
          <w:szCs w:val="28"/>
          <w:lang w:val="fr-FR"/>
        </w:rPr>
      </w:pPr>
      <w:r>
        <w:rPr>
          <w:szCs w:val="28"/>
          <w:lang w:val="fr-FR"/>
        </w:rPr>
        <w:t xml:space="preserve">- </w:t>
      </w:r>
      <w:r w:rsidR="00AB6D94" w:rsidRPr="00AB6D94">
        <w:rPr>
          <w:szCs w:val="28"/>
          <w:lang w:val="fr-FR"/>
        </w:rPr>
        <w:t>Lắp áp kế chuẩn</w:t>
      </w:r>
      <w:r w:rsidR="00AB6D94">
        <w:rPr>
          <w:szCs w:val="28"/>
          <w:lang w:val="fr-FR"/>
        </w:rPr>
        <w:t xml:space="preserve"> quy định tại Mục 2, Bảng 2</w:t>
      </w:r>
      <w:r w:rsidR="00700AC0">
        <w:rPr>
          <w:szCs w:val="28"/>
          <w:lang w:val="fr-FR"/>
        </w:rPr>
        <w:t xml:space="preserve"> vào </w:t>
      </w:r>
      <w:r w:rsidR="003657DC">
        <w:rPr>
          <w:szCs w:val="28"/>
          <w:lang w:val="fr-FR"/>
        </w:rPr>
        <w:t>DPI 610</w:t>
      </w:r>
      <w:r>
        <w:rPr>
          <w:szCs w:val="28"/>
          <w:lang w:val="fr-FR"/>
        </w:rPr>
        <w:t>.</w:t>
      </w:r>
    </w:p>
    <w:p w14:paraId="04CA7AA5" w14:textId="63C27930" w:rsidR="00DF62BC" w:rsidRDefault="00DF62BC" w:rsidP="00DF62BC">
      <w:pPr>
        <w:jc w:val="both"/>
        <w:rPr>
          <w:lang w:val="vi-VN"/>
        </w:rPr>
      </w:pPr>
      <w:r>
        <w:t xml:space="preserve">- Tạo áp suất (áp suất dư hoặc chân không) đến áp suất làm việc </w:t>
      </w:r>
      <w:r w:rsidR="006158FD">
        <w:t>giới hạn</w:t>
      </w:r>
      <w:r>
        <w:t xml:space="preserve"> của </w:t>
      </w:r>
      <w:r w:rsidR="003657DC">
        <w:rPr>
          <w:szCs w:val="28"/>
          <w:lang w:val="fr-FR"/>
        </w:rPr>
        <w:t>DPI 610</w:t>
      </w:r>
      <w:r>
        <w:t xml:space="preserve"> và duy trì áp suất </w:t>
      </w:r>
      <w:r>
        <w:rPr>
          <w:lang w:val="vi-VN"/>
        </w:rPr>
        <w:t xml:space="preserve">này trong </w:t>
      </w:r>
      <w:r w:rsidR="00B35482">
        <w:t>15</w:t>
      </w:r>
      <w:r>
        <w:rPr>
          <w:lang w:val="vi-VN"/>
        </w:rPr>
        <w:t xml:space="preserve"> min. </w:t>
      </w:r>
      <w:r w:rsidR="006158FD">
        <w:t>Nếu giá trị áp suất thay đổi thì</w:t>
      </w:r>
      <w:r>
        <w:rPr>
          <w:lang w:val="vi-VN"/>
        </w:rPr>
        <w:t xml:space="preserve"> điều chỉnh giá trị áp suất đến đúng giá trị áp suất làm việc </w:t>
      </w:r>
      <w:r w:rsidR="006158FD">
        <w:t>giới hạn</w:t>
      </w:r>
      <w:r>
        <w:rPr>
          <w:lang w:val="vi-VN"/>
        </w:rPr>
        <w:t xml:space="preserve"> của </w:t>
      </w:r>
      <w:r w:rsidR="003657DC">
        <w:rPr>
          <w:szCs w:val="28"/>
          <w:lang w:val="fr-FR"/>
        </w:rPr>
        <w:t>DPI 610</w:t>
      </w:r>
      <w:r>
        <w:rPr>
          <w:lang w:val="vi-VN"/>
        </w:rPr>
        <w:t xml:space="preserve">. Giữ nguyên trạng thái và quan sát độ </w:t>
      </w:r>
      <w:r>
        <w:t>giảm</w:t>
      </w:r>
      <w:r>
        <w:rPr>
          <w:lang w:val="vi-VN"/>
        </w:rPr>
        <w:t xml:space="preserve"> áp</w:t>
      </w:r>
      <w:r>
        <w:t xml:space="preserve"> suất hoặc tăng áp suất</w:t>
      </w:r>
      <w:r>
        <w:rPr>
          <w:lang w:val="vi-VN"/>
        </w:rPr>
        <w:t xml:space="preserve"> trên áp kế chuẩn sau thời gian 5 min.</w:t>
      </w:r>
    </w:p>
    <w:p w14:paraId="66CFAD6F" w14:textId="4AE07054" w:rsidR="00DF62BC" w:rsidRDefault="00DF62BC" w:rsidP="00DF62BC">
      <w:pPr>
        <w:jc w:val="both"/>
        <w:rPr>
          <w:lang w:val="vi-VN"/>
        </w:rPr>
      </w:pPr>
      <w:r>
        <w:t xml:space="preserve">- </w:t>
      </w:r>
      <w:r>
        <w:rPr>
          <w:lang w:val="vi-VN"/>
        </w:rPr>
        <w:t xml:space="preserve">Sau 5 min đọc giá trị </w:t>
      </w:r>
      <w:r>
        <w:t>giảm</w:t>
      </w:r>
      <w:r>
        <w:rPr>
          <w:lang w:val="vi-VN"/>
        </w:rPr>
        <w:t xml:space="preserve"> áp</w:t>
      </w:r>
      <w:r>
        <w:t xml:space="preserve"> suất hoặc tăng áp suất</w:t>
      </w:r>
      <w:r>
        <w:rPr>
          <w:lang w:val="vi-VN"/>
        </w:rPr>
        <w:t xml:space="preserve"> và ghi vào biên bản kiểm định theo mẫu </w:t>
      </w:r>
      <w:r w:rsidR="00B11967">
        <w:t>P</w:t>
      </w:r>
      <w:r>
        <w:rPr>
          <w:lang w:val="vi-VN"/>
        </w:rPr>
        <w:t xml:space="preserve">hụ lục </w:t>
      </w:r>
      <w:r w:rsidR="005C56C6">
        <w:t xml:space="preserve">A hoặc Phụ lục </w:t>
      </w:r>
      <w:r>
        <w:rPr>
          <w:lang w:val="vi-VN"/>
        </w:rPr>
        <w:t>B.</w:t>
      </w:r>
    </w:p>
    <w:p w14:paraId="483D5C95" w14:textId="4EBD5853" w:rsidR="00DF62BC" w:rsidRDefault="00DF62BC" w:rsidP="00DF62BC">
      <w:pPr>
        <w:jc w:val="both"/>
        <w:rPr>
          <w:lang w:val="vi-VN"/>
        </w:rPr>
      </w:pPr>
      <w:r>
        <w:t xml:space="preserve">- </w:t>
      </w:r>
      <w:r>
        <w:rPr>
          <w:lang w:val="vi-VN"/>
        </w:rPr>
        <w:t xml:space="preserve">Độ </w:t>
      </w:r>
      <w:r w:rsidR="006158FD">
        <w:t>tăng/</w:t>
      </w:r>
      <w:r>
        <w:t>giảm</w:t>
      </w:r>
      <w:r>
        <w:rPr>
          <w:lang w:val="vi-VN"/>
        </w:rPr>
        <w:t xml:space="preserve"> áp sau 5 min không được vượt quá 5</w:t>
      </w:r>
      <w:r w:rsidR="003657DC">
        <w:t xml:space="preserve"> </w:t>
      </w:r>
      <w:r>
        <w:rPr>
          <w:lang w:val="vi-VN"/>
        </w:rPr>
        <w:t>% giới hạn áp suất làm việc tối đa.</w:t>
      </w:r>
    </w:p>
    <w:p w14:paraId="6CAEB108" w14:textId="5091AFC4" w:rsidR="00DF62BC" w:rsidRPr="00DF62BC" w:rsidRDefault="00DF62BC" w:rsidP="00DF62BC">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w:t>
      </w:r>
      <w:r w:rsidR="003657DC">
        <w:rPr>
          <w:szCs w:val="28"/>
          <w:lang w:val="fr-FR"/>
        </w:rPr>
        <w:t>DPI 610</w:t>
      </w:r>
      <w:r>
        <w:rPr>
          <w:lang w:val="vi-VN"/>
        </w:rPr>
        <w:t>.</w:t>
      </w:r>
    </w:p>
    <w:p w14:paraId="411A62C4" w14:textId="37E80EA7" w:rsidR="009E51CA" w:rsidRPr="00B90555" w:rsidRDefault="009E51CA" w:rsidP="00B90555">
      <w:pPr>
        <w:pStyle w:val="Heading3"/>
      </w:pPr>
      <w:bookmarkStart w:id="23" w:name="_Toc395855878"/>
      <w:bookmarkStart w:id="24" w:name="_Toc83647082"/>
      <w:bookmarkStart w:id="25" w:name="_Toc138410108"/>
      <w:r w:rsidRPr="00B90555">
        <w:t>5.3.</w:t>
      </w:r>
      <w:r w:rsidR="00DF6D7A" w:rsidRPr="00B90555">
        <w:t>2</w:t>
      </w:r>
      <w:r w:rsidRPr="00B90555">
        <w:t xml:space="preserve"> Xác định </w:t>
      </w:r>
      <w:bookmarkEnd w:id="23"/>
      <w:r w:rsidR="006C2F7C" w:rsidRPr="00B90555">
        <w:t>sai số</w:t>
      </w:r>
      <w:bookmarkEnd w:id="24"/>
      <w:bookmarkEnd w:id="25"/>
    </w:p>
    <w:p w14:paraId="18891894" w14:textId="24997618" w:rsidR="00DD2066" w:rsidRPr="00FD70A5" w:rsidRDefault="009E51CA" w:rsidP="00BA26F7">
      <w:pPr>
        <w:spacing w:before="60" w:after="60"/>
        <w:jc w:val="both"/>
        <w:rPr>
          <w:lang w:val="fr-FR"/>
        </w:rPr>
      </w:pPr>
      <w:r>
        <w:rPr>
          <w:lang w:val="fr-FR"/>
        </w:rPr>
        <w:t>5.3.</w:t>
      </w:r>
      <w:r w:rsidR="00DF6D7A">
        <w:rPr>
          <w:lang w:val="fr-FR"/>
        </w:rPr>
        <w:t>2</w:t>
      </w:r>
      <w:r>
        <w:rPr>
          <w:lang w:val="fr-FR"/>
        </w:rPr>
        <w:t xml:space="preserve">.1 </w:t>
      </w:r>
      <w:r w:rsidR="003060B7">
        <w:rPr>
          <w:lang w:val="fr-FR"/>
        </w:rPr>
        <w:t>C</w:t>
      </w:r>
      <w:r w:rsidR="00935B80">
        <w:rPr>
          <w:lang w:val="fr-FR"/>
        </w:rPr>
        <w:t>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8"/>
        <w:gridCol w:w="1843"/>
        <w:gridCol w:w="2268"/>
        <w:gridCol w:w="1873"/>
        <w:gridCol w:w="1245"/>
        <w:gridCol w:w="1276"/>
      </w:tblGrid>
      <w:tr w:rsidR="006D2E40" w:rsidRPr="0037621C" w14:paraId="328C6ED0" w14:textId="77777777" w:rsidTr="006D2E40">
        <w:trPr>
          <w:trHeight w:val="296"/>
          <w:tblHeader/>
        </w:trPr>
        <w:tc>
          <w:tcPr>
            <w:tcW w:w="1418" w:type="dxa"/>
            <w:vMerge w:val="restart"/>
            <w:vAlign w:val="center"/>
          </w:tcPr>
          <w:p w14:paraId="49533B9E" w14:textId="3E44B9FA" w:rsidR="006D2E40" w:rsidRPr="0037621C" w:rsidRDefault="006D2E40" w:rsidP="000F7410">
            <w:pPr>
              <w:jc w:val="center"/>
              <w:rPr>
                <w:b/>
                <w:sz w:val="26"/>
                <w:szCs w:val="26"/>
              </w:rPr>
            </w:pPr>
            <w:r>
              <w:rPr>
                <w:b/>
                <w:sz w:val="26"/>
                <w:szCs w:val="26"/>
              </w:rPr>
              <w:t>Số lượng điểm đo tối thiểu</w:t>
            </w:r>
          </w:p>
        </w:tc>
        <w:tc>
          <w:tcPr>
            <w:tcW w:w="1843" w:type="dxa"/>
            <w:vMerge w:val="restart"/>
            <w:shd w:val="clear" w:color="auto" w:fill="auto"/>
            <w:vAlign w:val="center"/>
          </w:tcPr>
          <w:p w14:paraId="1922F4BE" w14:textId="77777777" w:rsidR="006D2E40" w:rsidRPr="0037621C" w:rsidRDefault="006D2E40" w:rsidP="000F7410">
            <w:pPr>
              <w:jc w:val="center"/>
              <w:rPr>
                <w:b/>
                <w:sz w:val="26"/>
                <w:szCs w:val="26"/>
              </w:rPr>
            </w:pPr>
            <w:r>
              <w:rPr>
                <w:b/>
                <w:sz w:val="26"/>
                <w:szCs w:val="26"/>
              </w:rPr>
              <w:t>Số lần tăng giảm áp suất trước khi đo</w:t>
            </w:r>
          </w:p>
        </w:tc>
        <w:tc>
          <w:tcPr>
            <w:tcW w:w="2268" w:type="dxa"/>
            <w:vMerge w:val="restart"/>
            <w:vAlign w:val="center"/>
          </w:tcPr>
          <w:p w14:paraId="629E06F9" w14:textId="34D899E2" w:rsidR="006D2E40" w:rsidRDefault="006D2E40" w:rsidP="000F7410">
            <w:pPr>
              <w:jc w:val="center"/>
              <w:rPr>
                <w:b/>
                <w:sz w:val="26"/>
                <w:szCs w:val="26"/>
              </w:rPr>
            </w:pPr>
            <w:r>
              <w:rPr>
                <w:b/>
                <w:sz w:val="26"/>
                <w:szCs w:val="26"/>
              </w:rPr>
              <w:t xml:space="preserve">Thời gian thay đổi giá trị đo + Thời gian chờ tối thiểu, </w:t>
            </w:r>
          </w:p>
          <w:p w14:paraId="6B81BFF2" w14:textId="5977C3C3" w:rsidR="006D2E40" w:rsidRPr="00982125" w:rsidRDefault="006D2E40" w:rsidP="000F7410">
            <w:pPr>
              <w:jc w:val="center"/>
              <w:rPr>
                <w:bCs/>
                <w:sz w:val="26"/>
                <w:szCs w:val="26"/>
              </w:rPr>
            </w:pPr>
            <w:r w:rsidRPr="00982125">
              <w:rPr>
                <w:bCs/>
                <w:sz w:val="26"/>
                <w:szCs w:val="26"/>
              </w:rPr>
              <w:t>s</w:t>
            </w:r>
          </w:p>
        </w:tc>
        <w:tc>
          <w:tcPr>
            <w:tcW w:w="1873" w:type="dxa"/>
            <w:vMerge w:val="restart"/>
            <w:tcBorders>
              <w:right w:val="single" w:sz="4" w:space="0" w:color="auto"/>
            </w:tcBorders>
            <w:vAlign w:val="center"/>
          </w:tcPr>
          <w:p w14:paraId="76BD64D3" w14:textId="379D43A9" w:rsidR="006D2E40" w:rsidRPr="0037621C" w:rsidRDefault="006D2E40" w:rsidP="000F7410">
            <w:pPr>
              <w:jc w:val="center"/>
              <w:rPr>
                <w:b/>
                <w:sz w:val="26"/>
                <w:szCs w:val="26"/>
              </w:rPr>
            </w:pPr>
            <w:r>
              <w:rPr>
                <w:b/>
                <w:sz w:val="26"/>
                <w:szCs w:val="26"/>
              </w:rPr>
              <w:t xml:space="preserve">Thời gian chờ ở điểm giới hạn đo trên, </w:t>
            </w:r>
            <w:r w:rsidRPr="00982125">
              <w:rPr>
                <w:bCs/>
                <w:sz w:val="26"/>
                <w:szCs w:val="26"/>
              </w:rPr>
              <w:t>min</w:t>
            </w:r>
          </w:p>
        </w:tc>
        <w:tc>
          <w:tcPr>
            <w:tcW w:w="2521" w:type="dxa"/>
            <w:gridSpan w:val="2"/>
            <w:shd w:val="clear" w:color="auto" w:fill="auto"/>
            <w:vAlign w:val="center"/>
          </w:tcPr>
          <w:p w14:paraId="6D13D66B" w14:textId="0079EA75" w:rsidR="006D2E40" w:rsidRPr="0037621C" w:rsidRDefault="006D2E40" w:rsidP="000F7410">
            <w:pPr>
              <w:jc w:val="center"/>
              <w:rPr>
                <w:b/>
                <w:sz w:val="26"/>
                <w:szCs w:val="26"/>
              </w:rPr>
            </w:pPr>
            <w:r w:rsidRPr="0037621C">
              <w:rPr>
                <w:b/>
                <w:sz w:val="26"/>
                <w:szCs w:val="26"/>
              </w:rPr>
              <w:t>Số loạt đo</w:t>
            </w:r>
          </w:p>
        </w:tc>
      </w:tr>
      <w:tr w:rsidR="006D2E40" w:rsidRPr="0037621C" w14:paraId="7670AB8F" w14:textId="77777777" w:rsidTr="006D2E40">
        <w:trPr>
          <w:trHeight w:val="1349"/>
          <w:tblHeader/>
        </w:trPr>
        <w:tc>
          <w:tcPr>
            <w:tcW w:w="1418" w:type="dxa"/>
            <w:vMerge/>
            <w:tcBorders>
              <w:bottom w:val="single" w:sz="4" w:space="0" w:color="000000"/>
            </w:tcBorders>
            <w:vAlign w:val="center"/>
          </w:tcPr>
          <w:p w14:paraId="77ACF150" w14:textId="77777777" w:rsidR="006D2E40" w:rsidRPr="0037621C" w:rsidRDefault="006D2E40" w:rsidP="000F7410">
            <w:pPr>
              <w:jc w:val="center"/>
              <w:rPr>
                <w:sz w:val="26"/>
                <w:szCs w:val="26"/>
              </w:rPr>
            </w:pPr>
          </w:p>
        </w:tc>
        <w:tc>
          <w:tcPr>
            <w:tcW w:w="1843" w:type="dxa"/>
            <w:vMerge/>
            <w:tcBorders>
              <w:bottom w:val="single" w:sz="4" w:space="0" w:color="000000"/>
            </w:tcBorders>
            <w:shd w:val="clear" w:color="auto" w:fill="auto"/>
            <w:vAlign w:val="center"/>
          </w:tcPr>
          <w:p w14:paraId="40B28878" w14:textId="77777777" w:rsidR="006D2E40" w:rsidRPr="0037621C" w:rsidRDefault="006D2E40" w:rsidP="000F7410">
            <w:pPr>
              <w:jc w:val="center"/>
              <w:rPr>
                <w:sz w:val="26"/>
                <w:szCs w:val="26"/>
              </w:rPr>
            </w:pPr>
          </w:p>
        </w:tc>
        <w:tc>
          <w:tcPr>
            <w:tcW w:w="2268" w:type="dxa"/>
            <w:vMerge/>
            <w:tcBorders>
              <w:bottom w:val="single" w:sz="4" w:space="0" w:color="000000"/>
            </w:tcBorders>
            <w:vAlign w:val="center"/>
          </w:tcPr>
          <w:p w14:paraId="7DC354BB" w14:textId="77777777" w:rsidR="006D2E40" w:rsidRPr="0037621C" w:rsidRDefault="006D2E40" w:rsidP="000F7410">
            <w:pPr>
              <w:jc w:val="center"/>
              <w:rPr>
                <w:b/>
                <w:sz w:val="26"/>
                <w:szCs w:val="26"/>
              </w:rPr>
            </w:pPr>
          </w:p>
        </w:tc>
        <w:tc>
          <w:tcPr>
            <w:tcW w:w="1873" w:type="dxa"/>
            <w:vMerge/>
            <w:tcBorders>
              <w:bottom w:val="single" w:sz="4" w:space="0" w:color="000000"/>
              <w:right w:val="single" w:sz="4" w:space="0" w:color="auto"/>
            </w:tcBorders>
            <w:vAlign w:val="center"/>
          </w:tcPr>
          <w:p w14:paraId="42AC5553" w14:textId="77777777" w:rsidR="006D2E40" w:rsidRPr="0037621C" w:rsidRDefault="006D2E40" w:rsidP="000F7410">
            <w:pPr>
              <w:jc w:val="center"/>
              <w:rPr>
                <w:b/>
                <w:sz w:val="26"/>
                <w:szCs w:val="26"/>
              </w:rPr>
            </w:pPr>
          </w:p>
        </w:tc>
        <w:tc>
          <w:tcPr>
            <w:tcW w:w="1245" w:type="dxa"/>
            <w:tcBorders>
              <w:bottom w:val="single" w:sz="4" w:space="0" w:color="000000"/>
            </w:tcBorders>
            <w:shd w:val="clear" w:color="auto" w:fill="auto"/>
            <w:vAlign w:val="center"/>
          </w:tcPr>
          <w:p w14:paraId="1C2A278E" w14:textId="4D752216" w:rsidR="006D2E40" w:rsidRPr="0037621C" w:rsidRDefault="006D2E40" w:rsidP="000F7410">
            <w:pPr>
              <w:jc w:val="center"/>
              <w:rPr>
                <w:b/>
                <w:sz w:val="26"/>
                <w:szCs w:val="26"/>
              </w:rPr>
            </w:pPr>
            <w:r w:rsidRPr="0037621C">
              <w:rPr>
                <w:b/>
                <w:sz w:val="26"/>
                <w:szCs w:val="26"/>
              </w:rPr>
              <w:t>Chiều tăng</w:t>
            </w:r>
          </w:p>
        </w:tc>
        <w:tc>
          <w:tcPr>
            <w:tcW w:w="1276" w:type="dxa"/>
            <w:tcBorders>
              <w:bottom w:val="single" w:sz="4" w:space="0" w:color="000000"/>
            </w:tcBorders>
            <w:shd w:val="clear" w:color="auto" w:fill="auto"/>
            <w:vAlign w:val="center"/>
          </w:tcPr>
          <w:p w14:paraId="183C42C3" w14:textId="77777777" w:rsidR="006D2E40" w:rsidRPr="0037621C" w:rsidRDefault="006D2E40" w:rsidP="000F7410">
            <w:pPr>
              <w:jc w:val="center"/>
              <w:rPr>
                <w:b/>
                <w:sz w:val="26"/>
                <w:szCs w:val="26"/>
              </w:rPr>
            </w:pPr>
            <w:r w:rsidRPr="0037621C">
              <w:rPr>
                <w:b/>
                <w:sz w:val="26"/>
                <w:szCs w:val="26"/>
              </w:rPr>
              <w:t>Chiều giảm</w:t>
            </w:r>
          </w:p>
        </w:tc>
      </w:tr>
      <w:tr w:rsidR="006D2E40" w:rsidRPr="0037621C" w14:paraId="118ECD1F" w14:textId="77777777" w:rsidTr="006D2E40">
        <w:trPr>
          <w:trHeight w:val="541"/>
        </w:trPr>
        <w:tc>
          <w:tcPr>
            <w:tcW w:w="1418" w:type="dxa"/>
            <w:vAlign w:val="center"/>
          </w:tcPr>
          <w:p w14:paraId="38DFEADB" w14:textId="20346A77" w:rsidR="006D2E40" w:rsidRPr="000F7410" w:rsidRDefault="006D2E40" w:rsidP="000F7410">
            <w:pPr>
              <w:jc w:val="center"/>
              <w:rPr>
                <w:sz w:val="26"/>
                <w:szCs w:val="26"/>
              </w:rPr>
            </w:pPr>
            <w:r w:rsidRPr="000F7410">
              <w:rPr>
                <w:sz w:val="26"/>
                <w:szCs w:val="26"/>
              </w:rPr>
              <w:t>9</w:t>
            </w:r>
          </w:p>
        </w:tc>
        <w:tc>
          <w:tcPr>
            <w:tcW w:w="1843" w:type="dxa"/>
            <w:shd w:val="clear" w:color="auto" w:fill="auto"/>
            <w:vAlign w:val="center"/>
          </w:tcPr>
          <w:p w14:paraId="0141A4DC" w14:textId="0C5C68D8" w:rsidR="006D2E40" w:rsidRPr="000F7410" w:rsidRDefault="006D2E40" w:rsidP="000F7410">
            <w:pPr>
              <w:jc w:val="center"/>
              <w:rPr>
                <w:sz w:val="26"/>
                <w:szCs w:val="26"/>
              </w:rPr>
            </w:pPr>
            <w:r w:rsidRPr="000F7410">
              <w:rPr>
                <w:sz w:val="26"/>
                <w:szCs w:val="26"/>
              </w:rPr>
              <w:t>3</w:t>
            </w:r>
          </w:p>
        </w:tc>
        <w:tc>
          <w:tcPr>
            <w:tcW w:w="2268" w:type="dxa"/>
            <w:vAlign w:val="center"/>
          </w:tcPr>
          <w:p w14:paraId="2F4F71B0" w14:textId="08D8E776" w:rsidR="006D2E40" w:rsidRPr="000F7410" w:rsidRDefault="006D2E40" w:rsidP="000F7410">
            <w:pPr>
              <w:jc w:val="center"/>
              <w:rPr>
                <w:sz w:val="26"/>
                <w:szCs w:val="26"/>
              </w:rPr>
            </w:pPr>
            <w:r w:rsidRPr="000F7410">
              <w:rPr>
                <w:sz w:val="26"/>
                <w:szCs w:val="26"/>
              </w:rPr>
              <w:t>&gt;</w:t>
            </w:r>
            <w:r>
              <w:rPr>
                <w:sz w:val="26"/>
                <w:szCs w:val="26"/>
              </w:rPr>
              <w:t xml:space="preserve"> </w:t>
            </w:r>
            <w:r w:rsidRPr="000F7410">
              <w:rPr>
                <w:sz w:val="26"/>
                <w:szCs w:val="26"/>
              </w:rPr>
              <w:t>30</w:t>
            </w:r>
          </w:p>
        </w:tc>
        <w:tc>
          <w:tcPr>
            <w:tcW w:w="1873" w:type="dxa"/>
            <w:vAlign w:val="center"/>
          </w:tcPr>
          <w:p w14:paraId="7654E531" w14:textId="66A612EF" w:rsidR="006D2E40" w:rsidRPr="000F7410" w:rsidRDefault="006D2E40" w:rsidP="000F7410">
            <w:pPr>
              <w:jc w:val="center"/>
              <w:rPr>
                <w:sz w:val="26"/>
                <w:szCs w:val="26"/>
              </w:rPr>
            </w:pPr>
            <w:r w:rsidRPr="000F7410">
              <w:rPr>
                <w:sz w:val="26"/>
                <w:szCs w:val="26"/>
              </w:rPr>
              <w:t>5</w:t>
            </w:r>
          </w:p>
        </w:tc>
        <w:tc>
          <w:tcPr>
            <w:tcW w:w="1245" w:type="dxa"/>
            <w:shd w:val="clear" w:color="auto" w:fill="auto"/>
            <w:vAlign w:val="center"/>
          </w:tcPr>
          <w:p w14:paraId="4E5E4278" w14:textId="0B4522CE" w:rsidR="006D2E40" w:rsidRPr="000F7410" w:rsidRDefault="006D2E40" w:rsidP="000F7410">
            <w:pPr>
              <w:jc w:val="center"/>
              <w:rPr>
                <w:sz w:val="26"/>
                <w:szCs w:val="26"/>
              </w:rPr>
            </w:pPr>
            <w:r w:rsidRPr="000F7410">
              <w:rPr>
                <w:sz w:val="26"/>
                <w:szCs w:val="26"/>
              </w:rPr>
              <w:t>3</w:t>
            </w:r>
          </w:p>
        </w:tc>
        <w:tc>
          <w:tcPr>
            <w:tcW w:w="1276" w:type="dxa"/>
            <w:shd w:val="clear" w:color="auto" w:fill="auto"/>
            <w:vAlign w:val="center"/>
          </w:tcPr>
          <w:p w14:paraId="1128D86E" w14:textId="77777777" w:rsidR="006D2E40" w:rsidRPr="000F7410" w:rsidRDefault="006D2E40" w:rsidP="000F7410">
            <w:pPr>
              <w:jc w:val="center"/>
              <w:rPr>
                <w:sz w:val="26"/>
                <w:szCs w:val="26"/>
              </w:rPr>
            </w:pPr>
            <w:r w:rsidRPr="000F7410">
              <w:rPr>
                <w:sz w:val="26"/>
                <w:szCs w:val="26"/>
              </w:rPr>
              <w:t>3</w:t>
            </w:r>
          </w:p>
        </w:tc>
      </w:tr>
    </w:tbl>
    <w:p w14:paraId="694DD4AB" w14:textId="09C47A6E" w:rsidR="006C2F7C" w:rsidRPr="0003251D" w:rsidRDefault="00366EEE" w:rsidP="00BA26F7">
      <w:pPr>
        <w:pStyle w:val="ColorfulList-Accent11"/>
        <w:spacing w:before="60" w:after="60" w:line="240" w:lineRule="auto"/>
        <w:ind w:left="0"/>
        <w:contextualSpacing w:val="0"/>
        <w:jc w:val="both"/>
        <w:rPr>
          <w:bCs/>
          <w:szCs w:val="28"/>
        </w:rPr>
      </w:pPr>
      <w:r>
        <w:rPr>
          <w:spacing w:val="-4"/>
          <w:szCs w:val="28"/>
          <w:lang w:val="fr-FR"/>
        </w:rPr>
        <w:t>C</w:t>
      </w:r>
      <w:r w:rsidR="00FD70A5" w:rsidRPr="00D22DC4">
        <w:rPr>
          <w:spacing w:val="-4"/>
          <w:szCs w:val="28"/>
          <w:lang w:val="fr-FR"/>
        </w:rPr>
        <w:t xml:space="preserve">hu trình kiểm định </w:t>
      </w:r>
      <w:r>
        <w:rPr>
          <w:spacing w:val="-4"/>
          <w:szCs w:val="28"/>
          <w:lang w:val="fr-FR"/>
        </w:rPr>
        <w:t xml:space="preserve">dành cho </w:t>
      </w:r>
      <w:r w:rsidR="003657DC">
        <w:rPr>
          <w:spacing w:val="-4"/>
          <w:szCs w:val="28"/>
          <w:lang w:val="fr-FR"/>
        </w:rPr>
        <w:t>DPI 610</w:t>
      </w:r>
      <w:r>
        <w:rPr>
          <w:spacing w:val="-4"/>
          <w:szCs w:val="28"/>
          <w:lang w:val="fr-FR"/>
        </w:rPr>
        <w:t xml:space="preserve"> </w:t>
      </w:r>
      <w:r w:rsidR="00FD70A5" w:rsidRPr="00D22DC4">
        <w:rPr>
          <w:spacing w:val="-4"/>
          <w:szCs w:val="28"/>
          <w:lang w:val="fr-FR"/>
        </w:rPr>
        <w:t xml:space="preserve">bao gồm (số loạt đo và số lượng điểm đo, các điểm đo phủ phạm vi đo) theo Bảng </w:t>
      </w:r>
      <w:r>
        <w:rPr>
          <w:spacing w:val="-4"/>
          <w:szCs w:val="28"/>
          <w:lang w:val="fr-FR"/>
        </w:rPr>
        <w:t>3</w:t>
      </w:r>
      <w:r w:rsidR="00FD70A5" w:rsidRPr="00D22DC4">
        <w:rPr>
          <w:spacing w:val="-4"/>
          <w:szCs w:val="28"/>
          <w:lang w:val="fr-FR"/>
        </w:rPr>
        <w:t xml:space="preserve"> và Hình </w:t>
      </w:r>
      <w:r w:rsidR="0003251D">
        <w:rPr>
          <w:spacing w:val="-4"/>
          <w:szCs w:val="28"/>
          <w:lang w:val="fr-FR"/>
        </w:rPr>
        <w:t>4</w:t>
      </w:r>
      <w:r w:rsidR="00FD70A5" w:rsidRPr="00D22DC4">
        <w:rPr>
          <w:spacing w:val="-4"/>
          <w:szCs w:val="28"/>
          <w:lang w:val="fr-FR"/>
        </w:rPr>
        <w:t>.</w:t>
      </w:r>
    </w:p>
    <w:p w14:paraId="4A974DA1" w14:textId="52AE834A" w:rsidR="00721C4D" w:rsidRDefault="006C2F7C" w:rsidP="00BA26F7">
      <w:pPr>
        <w:pStyle w:val="ColorfulList-Accent11"/>
        <w:spacing w:before="60" w:after="60" w:line="240" w:lineRule="auto"/>
        <w:ind w:left="0"/>
        <w:contextualSpacing w:val="0"/>
        <w:jc w:val="both"/>
      </w:pPr>
      <w:r>
        <w:lastRenderedPageBreak/>
        <w:t>Thực hiện các loạt đo M1, M2, M3, M4 và thêm các loạt đo M5, M6 khi cần xác định độ tái lặp lại.</w:t>
      </w:r>
    </w:p>
    <w:p w14:paraId="4BEE8E8B" w14:textId="774EAB2D" w:rsidR="005F2AD8" w:rsidRDefault="005F2AD8" w:rsidP="00BA26F7">
      <w:pPr>
        <w:pStyle w:val="ColorfulList-Accent11"/>
        <w:spacing w:before="60" w:after="60" w:line="240" w:lineRule="auto"/>
        <w:ind w:left="0"/>
        <w:contextualSpacing w:val="0"/>
        <w:jc w:val="both"/>
        <w:rPr>
          <w:bCs/>
          <w:szCs w:val="28"/>
        </w:rPr>
      </w:pPr>
      <w:r>
        <w:rPr>
          <w:bCs/>
          <w:noProof/>
          <w:szCs w:val="28"/>
        </w:rPr>
        <mc:AlternateContent>
          <mc:Choice Requires="wpc">
            <w:drawing>
              <wp:inline distT="0" distB="0" distL="0" distR="0" wp14:anchorId="2009C62D" wp14:editId="4DFA5957">
                <wp:extent cx="6305550" cy="5005809"/>
                <wp:effectExtent l="0" t="0" r="0" b="4445"/>
                <wp:docPr id="165004752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58199247" name="Picture 105819924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361690" y="0"/>
                            <a:ext cx="2391410" cy="1703070"/>
                          </a:xfrm>
                          <a:prstGeom prst="rect">
                            <a:avLst/>
                          </a:prstGeom>
                          <a:noFill/>
                          <a:ln>
                            <a:noFill/>
                          </a:ln>
                        </pic:spPr>
                      </pic:pic>
                      <pic:pic xmlns:pic="http://schemas.openxmlformats.org/drawingml/2006/picture">
                        <pic:nvPicPr>
                          <pic:cNvPr id="1835355094" name="Picture 1835355094"/>
                          <pic:cNvPicPr>
                            <a:picLocks noChangeAspect="1"/>
                          </pic:cNvPicPr>
                        </pic:nvPicPr>
                        <pic:blipFill>
                          <a:blip r:embed="rId12"/>
                          <a:stretch>
                            <a:fillRect/>
                          </a:stretch>
                        </pic:blipFill>
                        <pic:spPr>
                          <a:xfrm>
                            <a:off x="1395350" y="1769423"/>
                            <a:ext cx="4231949" cy="3200400"/>
                          </a:xfrm>
                          <a:prstGeom prst="rect">
                            <a:avLst/>
                          </a:prstGeom>
                        </pic:spPr>
                      </pic:pic>
                      <wps:wsp>
                        <wps:cNvPr id="1477512570" name="Straight Arrow Connector 1477512570"/>
                        <wps:cNvCnPr/>
                        <wps:spPr>
                          <a:xfrm flipV="1">
                            <a:off x="4552950" y="1352550"/>
                            <a:ext cx="127000" cy="5397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7190C9D" id="Canvas 2" o:spid="_x0000_s1026" editas="canvas" style="width:496.5pt;height:394.15pt;mso-position-horizontal-relative:char;mso-position-vertical-relative:line" coordsize="63055,50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">
                <v:shape id="_x0000_s1027" type="#_x0000_t75" style="position:absolute;width:63055;height:50057;visibility:visible;mso-wrap-style:square" filled="t">
                  <v:fill o:detectmouseclick="t"/>
                  <v:path o:connecttype="none"/>
                </v:shape>
                <v:shape id="Picture 1058199247" o:spid="_x0000_s1028" type="#_x0000_t75" style="position:absolute;left:33616;width:23915;height:17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">
                  <v:imagedata r:id="rId13" o:title=""/>
                </v:shape>
                <v:shape id="Picture 1835355094" o:spid="_x0000_s1029" type="#_x0000_t75" style="position:absolute;left:13953;top:17694;width:42319;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">
                  <v:imagedata r:id="rId14" o:title=""/>
                </v:shape>
                <v:shapetype id="_x0000_t32" coordsize="21600,21600" o:spt="32" o:oned="t" path="m,l21600,21600e" filled="f">
                  <v:path arrowok="t" fillok="f" o:connecttype="none"/>
                  <o:lock v:ext="edit" shapetype="t"/>
                </v:shapetype>
                <v:shape id="Straight Arrow Connector 1477512570" o:spid="_x0000_s1030" type="#_x0000_t32" style="position:absolute;left:45529;top:13525;width:1270;height: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" strokecolor="black [3200]" strokeweight=".5pt">
                  <v:stroke endarrow="block" joinstyle="miter"/>
                </v:shape>
                <w10:anchorlock/>
              </v:group>
            </w:pict>
          </mc:Fallback>
        </mc:AlternateContent>
      </w:r>
    </w:p>
    <w:p w14:paraId="6EF67EA4" w14:textId="11C553C2"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w:t>
      </w:r>
      <w:r w:rsidR="0003251D">
        <w:rPr>
          <w:b/>
          <w:bCs/>
          <w:sz w:val="26"/>
          <w:szCs w:val="26"/>
        </w:rPr>
        <w:t xml:space="preserve"> </w:t>
      </w:r>
      <w:r w:rsidR="003657DC">
        <w:rPr>
          <w:b/>
          <w:bCs/>
          <w:sz w:val="26"/>
          <w:szCs w:val="26"/>
        </w:rPr>
        <w:t>DPI 610</w:t>
      </w:r>
    </w:p>
    <w:p w14:paraId="2993A613" w14:textId="75F97F70" w:rsidR="00B00F2B" w:rsidRDefault="00B00F2B" w:rsidP="00D86701">
      <w:pPr>
        <w:pStyle w:val="ColorfulList-Accent11"/>
        <w:spacing w:before="120" w:after="0"/>
        <w:ind w:left="0"/>
        <w:jc w:val="center"/>
        <w:rPr>
          <w:bCs/>
          <w:szCs w:val="28"/>
        </w:rPr>
      </w:pPr>
    </w:p>
    <w:p w14:paraId="290637FA" w14:textId="46964275" w:rsidR="009E51CA" w:rsidRDefault="009E51CA" w:rsidP="00797F81">
      <w:pPr>
        <w:pStyle w:val="ColorfulList-Accent11"/>
        <w:spacing w:before="60" w:after="60" w:line="240" w:lineRule="auto"/>
        <w:ind w:left="0"/>
        <w:contextualSpacing w:val="0"/>
        <w:jc w:val="both"/>
        <w:rPr>
          <w:bCs/>
          <w:szCs w:val="28"/>
        </w:rPr>
      </w:pPr>
      <w:r w:rsidRPr="000D0F99">
        <w:rPr>
          <w:bCs/>
          <w:szCs w:val="28"/>
        </w:rPr>
        <w:t>5.3.</w:t>
      </w:r>
      <w:r w:rsidR="008954A7">
        <w:rPr>
          <w:bCs/>
          <w:szCs w:val="28"/>
        </w:rPr>
        <w:t>2</w:t>
      </w:r>
      <w:r w:rsidRPr="000D0F99">
        <w:rPr>
          <w:bCs/>
          <w:szCs w:val="28"/>
        </w:rPr>
        <w:t xml:space="preserve">.2 </w:t>
      </w:r>
      <w:r w:rsidRPr="00A15494">
        <w:rPr>
          <w:bCs/>
          <w:szCs w:val="28"/>
        </w:rPr>
        <w:t xml:space="preserve">Xác định </w:t>
      </w:r>
      <w:r w:rsidR="006C2F7C">
        <w:rPr>
          <w:bCs/>
          <w:szCs w:val="28"/>
        </w:rPr>
        <w:t>sai số</w:t>
      </w:r>
    </w:p>
    <w:p w14:paraId="70F8600A" w14:textId="1EA3AF88" w:rsidR="00004EA2" w:rsidRDefault="00004EA2" w:rsidP="00797F81">
      <w:pPr>
        <w:pStyle w:val="ColorfulList-Accent11"/>
        <w:spacing w:before="60" w:after="60" w:line="240" w:lineRule="auto"/>
        <w:ind w:left="0"/>
        <w:contextualSpacing w:val="0"/>
        <w:jc w:val="both"/>
      </w:pPr>
      <w:r>
        <w:t xml:space="preserve">- Mở tất cả các van của hệ thống để áp suất trở về 0, khi hệ thống </w:t>
      </w:r>
      <w:r w:rsidR="007F5148">
        <w:t>đã</w:t>
      </w:r>
      <w:r>
        <w:t xml:space="preserve"> ổn định thực hiện việc điều chỉnh điểm “0”. </w:t>
      </w:r>
      <w:r w:rsidR="005C6BAA">
        <w:t>G</w:t>
      </w:r>
      <w:r>
        <w:t xml:space="preserve">hi lại giá trị áp suất vào </w:t>
      </w:r>
      <w:r w:rsidR="006158FD">
        <w:t>B</w:t>
      </w:r>
      <w:r>
        <w:t>iên bả</w:t>
      </w:r>
      <w:r w:rsidR="006C2F7C">
        <w:t>n kiểm định</w:t>
      </w:r>
      <w:r>
        <w:t xml:space="preserve"> theo Phụ lục </w:t>
      </w:r>
      <w:r w:rsidR="00344FEB">
        <w:t>A</w:t>
      </w:r>
      <w:r>
        <w:t xml:space="preserve"> hoặc Phụ lụ</w:t>
      </w:r>
      <w:r w:rsidR="00097B26">
        <w:t xml:space="preserve">c </w:t>
      </w:r>
      <w:r w:rsidR="00FB70CB">
        <w:t>B</w:t>
      </w:r>
      <w:r w:rsidR="00097B26">
        <w:t>;</w:t>
      </w:r>
    </w:p>
    <w:p w14:paraId="3AA025F6" w14:textId="49DDBA02"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w:t>
      </w:r>
      <w:r w:rsidR="003657DC">
        <w:t>DPI 610</w:t>
      </w:r>
      <w:r>
        <w:t xml:space="preserve"> chịu tải 2 min.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863F674" w:rsidR="00004EA2" w:rsidRDefault="00004EA2" w:rsidP="00797F81">
      <w:pPr>
        <w:pStyle w:val="ColorfulList-Accent11"/>
        <w:spacing w:before="60" w:after="60" w:line="240" w:lineRule="auto"/>
        <w:ind w:left="0"/>
        <w:contextualSpacing w:val="0"/>
        <w:jc w:val="both"/>
      </w:pPr>
      <w:r>
        <w:t xml:space="preserve">- </w:t>
      </w:r>
      <w:r w:rsidR="00170F5A">
        <w:t xml:space="preserve">Lưu ý </w:t>
      </w:r>
      <w:r w:rsidR="00F51255">
        <w:t xml:space="preserve">có thể kết hợp với </w:t>
      </w:r>
      <w:r w:rsidR="00D4678B">
        <w:t xml:space="preserve">bộ phận điều chỉnh áp suất trên </w:t>
      </w:r>
      <w:r w:rsidR="003657DC">
        <w:t>DPI 610</w:t>
      </w:r>
      <w:r w:rsidR="00D4678B">
        <w:t xml:space="preserve"> để điều chỉnh áp suất chung của cả hệ thống</w:t>
      </w:r>
      <w:r w:rsidR="00097B26">
        <w:t>;</w:t>
      </w:r>
    </w:p>
    <w:p w14:paraId="2F440964" w14:textId="7F2243CF" w:rsidR="00004EA2" w:rsidRDefault="00004EA2" w:rsidP="00797F81">
      <w:pPr>
        <w:pStyle w:val="ColorfulList-Accent11"/>
        <w:spacing w:before="60" w:after="60" w:line="240" w:lineRule="auto"/>
        <w:ind w:left="0"/>
        <w:contextualSpacing w:val="0"/>
        <w:jc w:val="both"/>
      </w:pPr>
      <w:r>
        <w:t>- Khi điều chỉnh áp suất chú ý không được điều chỉnh quá giá trị áp suất ở từng điểm đo đã quy đị</w:t>
      </w:r>
      <w:r w:rsidR="00097B26">
        <w:t>nh;</w:t>
      </w:r>
    </w:p>
    <w:p w14:paraId="3B82AD24" w14:textId="5B8C44A5" w:rsidR="00004EA2" w:rsidRDefault="00004EA2" w:rsidP="00797F81">
      <w:pPr>
        <w:pStyle w:val="ColorfulList-Accent11"/>
        <w:spacing w:before="60" w:after="60" w:line="240" w:lineRule="auto"/>
        <w:ind w:left="0"/>
        <w:contextualSpacing w:val="0"/>
        <w:jc w:val="both"/>
      </w:pPr>
      <w:r>
        <w:t xml:space="preserve">- </w:t>
      </w:r>
      <w:r w:rsidR="009F511F">
        <w:t>Ghi kết quả đo vào</w:t>
      </w:r>
      <w:r w:rsidR="003463E1">
        <w:t xml:space="preserve"> Phụ lục A</w:t>
      </w:r>
      <w:r w:rsidR="000A79CF">
        <w:t xml:space="preserve"> hoặc Phụ lục B</w:t>
      </w:r>
      <w:r w:rsidR="00097B26">
        <w:t>;</w:t>
      </w:r>
    </w:p>
    <w:p w14:paraId="3CD6C5E7" w14:textId="110F729C"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lastRenderedPageBreak/>
        <w:t xml:space="preserve">- </w:t>
      </w:r>
      <w:r w:rsidR="00065EEF">
        <w:rPr>
          <w:spacing w:val="4"/>
        </w:rPr>
        <w:t xml:space="preserve">Kết hợp với </w:t>
      </w:r>
      <w:r w:rsidR="00065EEF" w:rsidRPr="0067049C">
        <w:rPr>
          <w:spacing w:val="4"/>
        </w:rPr>
        <w:t>phương pháp</w:t>
      </w:r>
      <w:r w:rsidR="00065EEF">
        <w:rPr>
          <w:spacing w:val="4"/>
        </w:rPr>
        <w:t xml:space="preserve"> được trình bày tại </w:t>
      </w:r>
      <w:r w:rsidR="00065EEF" w:rsidRPr="0067049C">
        <w:rPr>
          <w:spacing w:val="4"/>
        </w:rPr>
        <w:t xml:space="preserve">Phụ lục </w:t>
      </w:r>
      <w:r w:rsidR="00065EEF">
        <w:rPr>
          <w:spacing w:val="4"/>
        </w:rPr>
        <w:t>D để x</w:t>
      </w:r>
      <w:r w:rsidRPr="0067049C">
        <w:rPr>
          <w:spacing w:val="4"/>
        </w:rPr>
        <w:t>ử lý kết quả</w:t>
      </w:r>
      <w:r w:rsidR="00EE2EAD" w:rsidRPr="0067049C">
        <w:rPr>
          <w:spacing w:val="4"/>
        </w:rPr>
        <w:t xml:space="preserve"> kiểm định</w:t>
      </w:r>
      <w:r w:rsidR="00097B26" w:rsidRPr="0067049C">
        <w:rPr>
          <w:spacing w:val="4"/>
        </w:rPr>
        <w:t>;</w:t>
      </w:r>
    </w:p>
    <w:p w14:paraId="6537E3AE" w14:textId="39C342C4" w:rsidR="00004EA2" w:rsidRDefault="00C272F6" w:rsidP="00797F81">
      <w:pPr>
        <w:pStyle w:val="ColorfulList-Accent11"/>
        <w:spacing w:before="60" w:after="60" w:line="240" w:lineRule="auto"/>
        <w:ind w:left="0"/>
        <w:contextualSpacing w:val="0"/>
        <w:jc w:val="both"/>
        <w:rPr>
          <w:bCs/>
          <w:szCs w:val="28"/>
        </w:rPr>
      </w:pPr>
      <w:r w:rsidRPr="00C272F6">
        <w:t xml:space="preserve">- Trường hợp sử dụng chuẩn là áp kế chuẩn, chân không kế chuẩn kiểu </w:t>
      </w:r>
      <w:r w:rsidR="006158FD">
        <w:t>pít tông</w:t>
      </w:r>
      <w:r w:rsidRPr="00C272F6">
        <w:t xml:space="preserve"> để kiểm định các </w:t>
      </w:r>
      <w:r w:rsidR="003657DC">
        <w:t>DPI 610</w:t>
      </w:r>
      <w:r w:rsidRPr="00C272F6">
        <w:t xml:space="preserve"> thì phải áp dụng phương trình cơ bản của áp kế </w:t>
      </w:r>
      <w:r w:rsidR="006158FD">
        <w:t>pít tông</w:t>
      </w:r>
      <w:r w:rsidRPr="00C272F6">
        <w:t xml:space="preserve"> tính giá trị áp suất tạo bởi chuẩn</w:t>
      </w:r>
      <w:r w:rsidR="00685702">
        <w:t>.</w:t>
      </w:r>
    </w:p>
    <w:p w14:paraId="2C26883E" w14:textId="6E5B9AFB" w:rsidR="00004EA2" w:rsidRPr="007A7B34" w:rsidRDefault="00000000" w:rsidP="009E51CA">
      <w:pPr>
        <w:pStyle w:val="ColorfulList-Accent11"/>
        <w:spacing w:before="120" w:after="0"/>
        <w:ind w:left="0"/>
        <w:jc w:val="both"/>
        <w:rPr>
          <w:bCs/>
          <w:sz w:val="26"/>
          <w:szCs w:val="26"/>
        </w:rPr>
      </w:pPr>
      <m:oMathPara>
        <m:oMathParaPr>
          <m:jc m:val="right"/>
        </m:oMathParaPr>
      </m:oMathPara>
    </w:p>
    <w:p w14:paraId="1421C6E0" w14:textId="6C68827C" w:rsidR="00EE2EAD"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2B4DF68A" w14:textId="767A981E" w:rsidR="00065EEF" w:rsidRPr="00797F81" w:rsidRDefault="00065EEF" w:rsidP="00797F81">
      <w:pPr>
        <w:pStyle w:val="ColorfulList-Accent11"/>
        <w:spacing w:before="60" w:after="60" w:line="240" w:lineRule="auto"/>
        <w:ind w:left="0"/>
        <w:contextualSpacing w:val="0"/>
        <w:jc w:val="both"/>
        <w:rPr>
          <w:sz w:val="26"/>
          <w:szCs w:val="26"/>
        </w:rPr>
      </w:pPr>
      <w:r>
        <w:rPr>
          <w:sz w:val="26"/>
          <w:szCs w:val="26"/>
        </w:rPr>
        <w:tab/>
      </w:r>
      <w:r w:rsidRPr="00065EEF">
        <w:rPr>
          <w:i/>
          <w:iCs/>
          <w:sz w:val="26"/>
          <w:szCs w:val="26"/>
        </w:rPr>
        <w:t>P</w:t>
      </w:r>
      <w:r w:rsidRPr="00065EEF">
        <w:rPr>
          <w:i/>
          <w:iCs/>
          <w:sz w:val="26"/>
          <w:szCs w:val="26"/>
          <w:vertAlign w:val="subscript"/>
        </w:rPr>
        <w:t>c</w:t>
      </w:r>
      <w:r>
        <w:rPr>
          <w:sz w:val="26"/>
          <w:szCs w:val="26"/>
        </w:rPr>
        <w:t xml:space="preserve"> là giá trị áp suất tạo bởi chuẩn, Pa;</w:t>
      </w:r>
    </w:p>
    <w:p w14:paraId="1151B049" w14:textId="6246B244"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826496">
        <w:rPr>
          <w:sz w:val="26"/>
          <w:szCs w:val="26"/>
        </w:rPr>
        <w:t>là k</w:t>
      </w:r>
      <w:r w:rsidRPr="00797F81">
        <w:rPr>
          <w:sz w:val="26"/>
          <w:szCs w:val="26"/>
        </w:rPr>
        <w:t xml:space="preserve">hối lượng của các quả cân, đĩa cân gốc, </w:t>
      </w:r>
      <w:r w:rsidR="006158FD">
        <w:rPr>
          <w:sz w:val="26"/>
          <w:szCs w:val="26"/>
        </w:rPr>
        <w:t>pít tông</w:t>
      </w:r>
      <w:r w:rsidRPr="00797F81">
        <w:rPr>
          <w:sz w:val="26"/>
          <w:szCs w:val="26"/>
        </w:rPr>
        <w:t xml:space="preserve"> chuẩ</w:t>
      </w:r>
      <w:r w:rsidR="00E57740" w:rsidRPr="00797F81">
        <w:rPr>
          <w:sz w:val="26"/>
          <w:szCs w:val="26"/>
        </w:rPr>
        <w:t>n, kg</w:t>
      </w:r>
      <w:r w:rsidRPr="00797F81">
        <w:rPr>
          <w:sz w:val="26"/>
          <w:szCs w:val="26"/>
        </w:rPr>
        <w:t xml:space="preserve">; </w:t>
      </w:r>
    </w:p>
    <w:p w14:paraId="5ECB4696" w14:textId="0A82C0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các quả cân, đĩa cân, </w:t>
      </w:r>
      <w:r w:rsidR="006158FD">
        <w:rPr>
          <w:sz w:val="26"/>
          <w:szCs w:val="26"/>
        </w:rPr>
        <w:t>pít tông</w:t>
      </w:r>
      <w:r w:rsidRPr="00797F81">
        <w:rPr>
          <w:sz w:val="26"/>
          <w:szCs w:val="26"/>
        </w:rPr>
        <w:t xml:space="preserve">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2273EB68"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826496">
        <w:rPr>
          <w:sz w:val="26"/>
          <w:szCs w:val="26"/>
        </w:rPr>
        <w:t>là</w:t>
      </w:r>
      <w:r w:rsidR="00EE2EAD" w:rsidRPr="00797F81">
        <w:rPr>
          <w:sz w:val="26"/>
          <w:szCs w:val="26"/>
        </w:rPr>
        <w:t xml:space="preserve"> </w:t>
      </w:r>
      <w:r w:rsidR="00826496">
        <w:rPr>
          <w:sz w:val="26"/>
          <w:szCs w:val="26"/>
        </w:rPr>
        <w:t>d</w:t>
      </w:r>
      <w:r w:rsidR="00EE2EAD" w:rsidRPr="00797F81">
        <w:rPr>
          <w:sz w:val="26"/>
          <w:szCs w:val="26"/>
        </w:rPr>
        <w:t xml:space="preserve">iện tích hiệu dụng của </w:t>
      </w:r>
      <w:r w:rsidR="006158FD">
        <w:rPr>
          <w:sz w:val="26"/>
          <w:szCs w:val="26"/>
        </w:rPr>
        <w:t>pít tông</w:t>
      </w:r>
      <w:r w:rsidR="00EE2EAD" w:rsidRPr="00797F81">
        <w:rPr>
          <w:sz w:val="26"/>
          <w:szCs w:val="26"/>
        </w:rPr>
        <w:t xml:space="preserve"> của áp kế </w:t>
      </w:r>
      <w:r w:rsidR="006158FD">
        <w:rPr>
          <w:sz w:val="26"/>
          <w:szCs w:val="26"/>
        </w:rPr>
        <w:t>pít tông</w:t>
      </w:r>
      <w:r w:rsidR="00EE2EAD" w:rsidRPr="00797F81">
        <w:rPr>
          <w:sz w:val="26"/>
          <w:szCs w:val="26"/>
        </w:rPr>
        <w:t xml:space="preserve">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1EAA12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do áp suất của </w:t>
      </w:r>
      <w:r w:rsidR="006158FD">
        <w:rPr>
          <w:sz w:val="26"/>
          <w:szCs w:val="26"/>
        </w:rPr>
        <w:t>pít tông</w:t>
      </w:r>
      <w:r w:rsidR="0041217C">
        <w:rPr>
          <w:sz w:val="26"/>
          <w:szCs w:val="26"/>
        </w:rPr>
        <w:t>/xylanh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CE2B62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nhiệt của </w:t>
      </w:r>
      <w:r w:rsidR="006158FD">
        <w:rPr>
          <w:sz w:val="26"/>
          <w:szCs w:val="26"/>
        </w:rPr>
        <w:t>pít tông</w:t>
      </w:r>
      <w:r w:rsidRPr="00797F81">
        <w:rPr>
          <w:sz w:val="26"/>
          <w:szCs w:val="26"/>
        </w:rPr>
        <w:t xml:space="preserve">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766D4905"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1C8D1390"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n</w:t>
      </w:r>
      <w:r w:rsidR="00EE2EAD" w:rsidRPr="00797F81">
        <w:rPr>
          <w:sz w:val="26"/>
          <w:szCs w:val="26"/>
        </w:rPr>
        <w:t xml:space="preserve">hiệt độ của </w:t>
      </w:r>
      <w:r w:rsidR="006158FD">
        <w:rPr>
          <w:sz w:val="26"/>
          <w:szCs w:val="26"/>
        </w:rPr>
        <w:t>pít tông</w:t>
      </w:r>
      <w:r w:rsidR="0041217C">
        <w:rPr>
          <w:sz w:val="26"/>
          <w:szCs w:val="26"/>
        </w:rPr>
        <w:t>/xylanh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50073E1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w:t>
      </w:r>
      <w:r w:rsidRPr="00675DBF">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68768F05"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32A0CD41"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c</w:t>
      </w:r>
      <w:r w:rsidR="00EE2EAD" w:rsidRPr="00797F81">
        <w:rPr>
          <w:sz w:val="26"/>
          <w:szCs w:val="26"/>
        </w:rPr>
        <w:t xml:space="preserve">hu vi của </w:t>
      </w:r>
      <w:r w:rsidR="006158FD">
        <w:rPr>
          <w:sz w:val="26"/>
          <w:szCs w:val="26"/>
        </w:rPr>
        <w:t>pít tông</w:t>
      </w:r>
      <w:r w:rsidR="00EE2EAD" w:rsidRPr="00797F81">
        <w:rPr>
          <w:sz w:val="26"/>
          <w:szCs w:val="26"/>
        </w:rPr>
        <w:t xml:space="preserve"> chuẩn</w:t>
      </w:r>
      <w:r w:rsidRPr="00797F81">
        <w:rPr>
          <w:sz w:val="26"/>
          <w:szCs w:val="26"/>
        </w:rPr>
        <w:t>, m</w:t>
      </w:r>
      <w:r w:rsidR="00EE2EAD" w:rsidRPr="00797F81">
        <w:rPr>
          <w:sz w:val="26"/>
          <w:szCs w:val="26"/>
        </w:rPr>
        <w:t>;</w:t>
      </w:r>
    </w:p>
    <w:p w14:paraId="630FB504" w14:textId="3648CFF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3A49BACE"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c</w:t>
      </w:r>
      <w:r w:rsidRPr="00797F81">
        <w:rPr>
          <w:sz w:val="26"/>
          <w:szCs w:val="26"/>
        </w:rPr>
        <w:t>hênh lệch chiều cao giữa 2 điểm mốc cở sở của chuẩ</w:t>
      </w:r>
      <w:r w:rsidR="00097B26">
        <w:rPr>
          <w:sz w:val="26"/>
          <w:szCs w:val="26"/>
        </w:rPr>
        <w:t xml:space="preserve">n và </w:t>
      </w:r>
      <w:r w:rsidR="003657DC">
        <w:rPr>
          <w:sz w:val="26"/>
          <w:szCs w:val="26"/>
        </w:rPr>
        <w:t>DPI 610</w:t>
      </w:r>
      <w:r w:rsidR="006D13C3">
        <w:rPr>
          <w:sz w:val="26"/>
          <w:szCs w:val="26"/>
        </w:rPr>
        <w:t xml:space="preserve">, </w:t>
      </w:r>
      <w:r w:rsidRPr="00797F81">
        <w:rPr>
          <w:sz w:val="26"/>
          <w:szCs w:val="26"/>
        </w:rPr>
        <w:t>m;</w:t>
      </w:r>
    </w:p>
    <w:p w14:paraId="58E48493" w14:textId="710ECF3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212B9285"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6270BA9"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không khí được tính theo công thức </w:t>
      </w:r>
      <w:r w:rsidR="00064870">
        <w:rPr>
          <w:sz w:val="26"/>
          <w:szCs w:val="26"/>
        </w:rPr>
        <w:t>(3)</w:t>
      </w:r>
      <w:r w:rsidRPr="00797F81">
        <w:rPr>
          <w:sz w:val="26"/>
          <w:szCs w:val="26"/>
        </w:rPr>
        <w:t>:</w:t>
      </w:r>
    </w:p>
    <w:p w14:paraId="4D637D45" w14:textId="77E2F151" w:rsidR="00004EA2" w:rsidRPr="007A7B34" w:rsidRDefault="00000000" w:rsidP="009E51CA">
      <w:pPr>
        <w:pStyle w:val="ColorfulList-Accent11"/>
        <w:spacing w:before="120" w:after="0"/>
        <w:ind w:left="0"/>
        <w:jc w:val="both"/>
        <w:rPr>
          <w:bCs/>
          <w:sz w:val="26"/>
          <w:szCs w:val="26"/>
        </w:rPr>
      </w:pPr>
      <m:oMathPara>
        <m:oMathParaPr>
          <m:jc m:val="right"/>
        </m:oMathParaPr>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6D636F98"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133E0DB"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w:t>
      </w:r>
      <w:r w:rsidR="00826496">
        <w:rPr>
          <w:sz w:val="26"/>
          <w:szCs w:val="26"/>
        </w:rPr>
        <w:t>là</w:t>
      </w:r>
      <w:r w:rsidRPr="00797F81">
        <w:rPr>
          <w:sz w:val="26"/>
          <w:szCs w:val="26"/>
        </w:rPr>
        <w:t xml:space="preserve"> </w:t>
      </w:r>
      <w:r w:rsidR="00826496">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3F4D03F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5CEBF383" w:rsidR="00797113" w:rsidRDefault="00797113" w:rsidP="00797F81">
      <w:pPr>
        <w:pStyle w:val="Footer"/>
        <w:tabs>
          <w:tab w:val="left" w:pos="1120"/>
        </w:tabs>
        <w:spacing w:before="60" w:after="60"/>
        <w:jc w:val="both"/>
        <w:rPr>
          <w:szCs w:val="28"/>
        </w:rPr>
      </w:pPr>
      <w:r w:rsidRPr="009464F8">
        <w:rPr>
          <w:szCs w:val="28"/>
        </w:rPr>
        <w:t xml:space="preserve">- </w:t>
      </w:r>
      <w:r w:rsidR="00522B0F">
        <w:rPr>
          <w:szCs w:val="28"/>
        </w:rPr>
        <w:t>Độ lệch</w:t>
      </w:r>
      <w:r w:rsidRPr="009464F8">
        <w:rPr>
          <w:szCs w:val="28"/>
        </w:rPr>
        <w:t xml:space="preserve"> đư</w:t>
      </w:r>
      <w:r>
        <w:rPr>
          <w:szCs w:val="28"/>
        </w:rPr>
        <w:t xml:space="preserve">ợc xác định theo công thức </w:t>
      </w:r>
      <w:r w:rsidR="00064870">
        <w:rPr>
          <w:szCs w:val="28"/>
        </w:rPr>
        <w:t>(4)</w:t>
      </w:r>
      <w:r>
        <w:rPr>
          <w:szCs w:val="28"/>
        </w:rPr>
        <w:t>:</w:t>
      </w:r>
    </w:p>
    <w:p w14:paraId="3C0555FA" w14:textId="2733A146" w:rsidR="00797113" w:rsidRPr="007A7B34" w:rsidRDefault="00B43229" w:rsidP="003C74A8">
      <w:pPr>
        <w:rPr>
          <w:sz w:val="26"/>
          <w:szCs w:val="26"/>
        </w:rPr>
      </w:pPr>
      <m:oMathPara>
        <m:oMathParaPr>
          <m:jc m:val="right"/>
        </m:oMathParaPr>
      </m:oMathPara>
    </w:p>
    <w:p w14:paraId="0BE3297C" w14:textId="254801D4" w:rsidR="00E57740" w:rsidRDefault="000C0EFE" w:rsidP="00B02F05">
      <w:pPr>
        <w:spacing w:before="60" w:after="60"/>
        <w:rPr>
          <w:sz w:val="26"/>
          <w:szCs w:val="26"/>
        </w:rPr>
      </w:pPr>
      <w:r w:rsidRPr="00B02F05">
        <w:rPr>
          <w:sz w:val="26"/>
          <w:szCs w:val="26"/>
        </w:rPr>
        <w:t>t</w:t>
      </w:r>
      <w:r w:rsidR="00E57740" w:rsidRPr="00B02F05">
        <w:rPr>
          <w:sz w:val="26"/>
          <w:szCs w:val="26"/>
        </w:rPr>
        <w:t>rong đó:</w:t>
      </w:r>
    </w:p>
    <w:p w14:paraId="7FFA0251" w14:textId="1775EB55" w:rsidR="00402CA9" w:rsidRPr="00B02F05" w:rsidRDefault="00402CA9" w:rsidP="00B02F05">
      <w:pPr>
        <w:spacing w:before="60" w:after="60"/>
        <w:rPr>
          <w:sz w:val="26"/>
          <w:szCs w:val="26"/>
        </w:rPr>
      </w:pPr>
      <w:r>
        <w:rPr>
          <w:sz w:val="26"/>
          <w:szCs w:val="26"/>
        </w:rPr>
        <w:tab/>
      </w:r>
      <w:r>
        <w:rPr>
          <w:rFonts w:cs="Times New Roman"/>
          <w:i/>
          <w:iCs/>
          <w:sz w:val="26"/>
          <w:szCs w:val="26"/>
        </w:rPr>
        <w:t>ρ</w:t>
      </w:r>
      <w:r>
        <w:rPr>
          <w:sz w:val="26"/>
          <w:szCs w:val="26"/>
        </w:rPr>
        <w:t xml:space="preserve"> là độ lệch</w:t>
      </w:r>
      <w:r w:rsidR="00BD53E2">
        <w:rPr>
          <w:sz w:val="26"/>
          <w:szCs w:val="26"/>
        </w:rPr>
        <w:t>, Pa</w:t>
      </w:r>
      <w:r>
        <w:rPr>
          <w:sz w:val="26"/>
          <w:szCs w:val="26"/>
        </w:rPr>
        <w:t>;</w:t>
      </w:r>
    </w:p>
    <w:p w14:paraId="1174C403" w14:textId="0EF86494"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826496">
        <w:rPr>
          <w:sz w:val="26"/>
          <w:szCs w:val="26"/>
        </w:rPr>
        <w:t>là</w:t>
      </w:r>
      <w:r>
        <w:rPr>
          <w:sz w:val="26"/>
          <w:szCs w:val="26"/>
        </w:rPr>
        <w:t xml:space="preserve"> </w:t>
      </w:r>
      <w:r w:rsidR="00826496">
        <w:rPr>
          <w:sz w:val="26"/>
          <w:szCs w:val="26"/>
        </w:rPr>
        <w:t>t</w:t>
      </w:r>
      <w:r>
        <w:rPr>
          <w:sz w:val="26"/>
          <w:szCs w:val="26"/>
        </w:rPr>
        <w:t>ổng số loạt đo;</w:t>
      </w:r>
    </w:p>
    <w:p w14:paraId="5537B5FA" w14:textId="6258C4D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3657DC">
        <w:rPr>
          <w:sz w:val="26"/>
          <w:szCs w:val="26"/>
        </w:rPr>
        <w:t>DPI 610</w:t>
      </w:r>
      <w:r w:rsidR="00DC46C2">
        <w:rPr>
          <w:sz w:val="26"/>
          <w:szCs w:val="26"/>
        </w:rPr>
        <w:t xml:space="preserve"> tại loạt đo thứ i</w:t>
      </w:r>
      <w:r w:rsidRPr="000C0EFE">
        <w:rPr>
          <w:sz w:val="26"/>
          <w:szCs w:val="26"/>
        </w:rPr>
        <w:t>, Pa;</w:t>
      </w:r>
    </w:p>
    <w:p w14:paraId="6A213443" w14:textId="125D39DA"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7D704C">
        <w:rPr>
          <w:sz w:val="26"/>
          <w:szCs w:val="26"/>
        </w:rPr>
        <w:t>AKC</w:t>
      </w:r>
      <w:r w:rsidRPr="000C0EFE">
        <w:rPr>
          <w:sz w:val="26"/>
          <w:szCs w:val="26"/>
        </w:rPr>
        <w:t>, Pa</w:t>
      </w:r>
      <w:r w:rsidR="00977660">
        <w:rPr>
          <w:sz w:val="26"/>
          <w:szCs w:val="26"/>
        </w:rPr>
        <w:t>;</w:t>
      </w:r>
    </w:p>
    <w:p w14:paraId="27720DDB" w14:textId="7F320AC3" w:rsidR="00E51A73" w:rsidRDefault="00944743" w:rsidP="00F523F1">
      <w:pPr>
        <w:pStyle w:val="Footer"/>
        <w:numPr>
          <w:ilvl w:val="0"/>
          <w:numId w:val="2"/>
        </w:numPr>
        <w:tabs>
          <w:tab w:val="left" w:pos="1120"/>
        </w:tabs>
        <w:spacing w:before="60" w:after="60"/>
        <w:ind w:left="142" w:hanging="142"/>
        <w:jc w:val="both"/>
        <w:rPr>
          <w:szCs w:val="28"/>
          <w:lang w:val="sv-SE"/>
        </w:rPr>
      </w:pPr>
      <w:r>
        <w:rPr>
          <w:szCs w:val="28"/>
          <w:lang w:val="sv-SE"/>
        </w:rPr>
        <w:t>S</w:t>
      </w:r>
      <w:r w:rsidR="00E57740">
        <w:rPr>
          <w:szCs w:val="28"/>
          <w:lang w:val="sv-SE"/>
        </w:rPr>
        <w:t xml:space="preserve">ai số </w:t>
      </w:r>
      <w:r w:rsidR="00E51A73">
        <w:rPr>
          <w:szCs w:val="28"/>
          <w:lang w:val="sv-SE"/>
        </w:rPr>
        <w:t>được xác định bằng công thức (5):</w:t>
      </w:r>
    </w:p>
    <w:p w14:paraId="27A2073E" w14:textId="37C9311D" w:rsidR="00E51A73" w:rsidRPr="007A7B34" w:rsidRDefault="00E51A73" w:rsidP="00E51A73">
      <w:pPr>
        <w:rPr>
          <w:sz w:val="26"/>
          <w:szCs w:val="26"/>
        </w:rPr>
      </w:pPr>
      <m:oMathPara>
        <m:oMathParaPr>
          <m:jc m:val="right"/>
        </m:oMathParaPr>
      </m:oMathPara>
    </w:p>
    <w:p w14:paraId="0DFCAEEB" w14:textId="3DF479D6" w:rsidR="00E51A73" w:rsidRDefault="00E51A73" w:rsidP="00E51A73">
      <w:pPr>
        <w:spacing w:before="60" w:after="60"/>
        <w:rPr>
          <w:sz w:val="26"/>
          <w:szCs w:val="26"/>
        </w:rPr>
      </w:pPr>
      <w:r w:rsidRPr="00B02F05">
        <w:rPr>
          <w:sz w:val="26"/>
          <w:szCs w:val="26"/>
        </w:rPr>
        <w:lastRenderedPageBreak/>
        <w:t>trong đó:</w:t>
      </w:r>
    </w:p>
    <w:p w14:paraId="02BCEEFB" w14:textId="18D32A80" w:rsidR="00BD53E2" w:rsidRPr="00B02F05" w:rsidRDefault="00BD53E2" w:rsidP="00E51A73">
      <w:pPr>
        <w:spacing w:before="60" w:after="60"/>
        <w:rPr>
          <w:sz w:val="26"/>
          <w:szCs w:val="26"/>
        </w:rPr>
      </w:pPr>
      <w:r>
        <w:rPr>
          <w:sz w:val="26"/>
          <w:szCs w:val="26"/>
        </w:rPr>
        <w:tab/>
      </w:r>
      <w:r w:rsidRPr="00BD53E2">
        <w:rPr>
          <w:i/>
          <w:iCs/>
          <w:sz w:val="26"/>
          <w:szCs w:val="26"/>
        </w:rPr>
        <w:t>∆P</w:t>
      </w:r>
      <w:r>
        <w:rPr>
          <w:sz w:val="26"/>
          <w:szCs w:val="26"/>
        </w:rPr>
        <w:t xml:space="preserve"> là sai số, Pa;</w:t>
      </w:r>
    </w:p>
    <w:p w14:paraId="455D4EBA" w14:textId="203BD645" w:rsidR="00E51A73" w:rsidRDefault="00C6590B" w:rsidP="00C6590B">
      <w:pPr>
        <w:spacing w:before="60" w:after="60"/>
        <w:ind w:firstLine="720"/>
        <w:jc w:val="both"/>
        <w:rPr>
          <w:szCs w:val="28"/>
          <w:lang w:val="sv-SE"/>
        </w:rPr>
      </w:pPr>
      <w:r>
        <w:rPr>
          <w:i/>
          <w:iCs/>
          <w:sz w:val="26"/>
          <w:szCs w:val="26"/>
        </w:rPr>
        <w:t>U</w:t>
      </w:r>
      <w:r w:rsidR="00E51A73">
        <w:rPr>
          <w:sz w:val="26"/>
          <w:szCs w:val="26"/>
        </w:rPr>
        <w:t xml:space="preserve"> </w:t>
      </w:r>
      <w:r w:rsidR="00F009FA">
        <w:rPr>
          <w:sz w:val="26"/>
          <w:szCs w:val="26"/>
        </w:rPr>
        <w:t>là độ không đảm bảo đo mở rộng</w:t>
      </w:r>
      <w:r w:rsidR="00DB06F7">
        <w:rPr>
          <w:sz w:val="26"/>
          <w:szCs w:val="26"/>
        </w:rPr>
        <w:t xml:space="preserve"> (k = 2, P = 95 %)</w:t>
      </w:r>
      <w:r w:rsidR="00570E22">
        <w:rPr>
          <w:sz w:val="26"/>
          <w:szCs w:val="26"/>
        </w:rPr>
        <w:t>, Pa</w:t>
      </w:r>
      <w:r w:rsidR="00532BA2">
        <w:rPr>
          <w:sz w:val="26"/>
          <w:szCs w:val="26"/>
        </w:rPr>
        <w:t>.</w:t>
      </w:r>
    </w:p>
    <w:p w14:paraId="77822D42" w14:textId="4BB3516B" w:rsidR="00E57740" w:rsidRPr="00D032B7" w:rsidRDefault="00F974CA" w:rsidP="00F974CA">
      <w:pPr>
        <w:pStyle w:val="Footer"/>
        <w:tabs>
          <w:tab w:val="left" w:pos="1120"/>
        </w:tabs>
        <w:spacing w:before="60" w:after="60"/>
        <w:jc w:val="both"/>
        <w:rPr>
          <w:szCs w:val="28"/>
          <w:lang w:val="sv-SE"/>
        </w:rPr>
      </w:pPr>
      <w:r>
        <w:rPr>
          <w:szCs w:val="28"/>
          <w:lang w:val="sv-SE"/>
        </w:rPr>
        <w:t>Sai số</w:t>
      </w:r>
      <w:r w:rsidR="00D51E7F">
        <w:rPr>
          <w:szCs w:val="28"/>
          <w:lang w:val="sv-SE"/>
        </w:rPr>
        <w:t xml:space="preserve"> </w:t>
      </w:r>
      <w:r w:rsidR="00E57740">
        <w:rPr>
          <w:szCs w:val="28"/>
          <w:lang w:val="sv-SE"/>
        </w:rPr>
        <w:t xml:space="preserve">của </w:t>
      </w:r>
      <w:r w:rsidR="003657DC">
        <w:rPr>
          <w:szCs w:val="28"/>
          <w:lang w:val="sv-SE"/>
        </w:rPr>
        <w:t>DPI 610</w:t>
      </w:r>
      <w:r w:rsidR="00E57740" w:rsidRPr="00D032B7">
        <w:rPr>
          <w:szCs w:val="28"/>
          <w:lang w:val="sv-SE"/>
        </w:rPr>
        <w:t xml:space="preserve"> không được vượt quá sai số cơ bản cho phép</w:t>
      </w:r>
      <w:r w:rsidR="007D704C">
        <w:rPr>
          <w:szCs w:val="28"/>
          <w:lang w:val="sv-SE"/>
        </w:rPr>
        <w:t>.</w:t>
      </w:r>
    </w:p>
    <w:p w14:paraId="0E6D476F" w14:textId="197F0C00" w:rsidR="00455F9C" w:rsidRPr="001C5E9C" w:rsidRDefault="009F511F" w:rsidP="009F511F">
      <w:pPr>
        <w:pStyle w:val="Heading1"/>
        <w:spacing w:before="60" w:after="60"/>
        <w:jc w:val="both"/>
        <w:rPr>
          <w:lang w:val="sv-SE"/>
        </w:rPr>
      </w:pPr>
      <w:bookmarkStart w:id="26" w:name="_Toc138410109"/>
      <w:r w:rsidRPr="001C5E9C">
        <w:rPr>
          <w:lang w:val="sv-SE"/>
        </w:rPr>
        <w:t xml:space="preserve">6 </w:t>
      </w:r>
      <w:r w:rsidR="00455F9C" w:rsidRPr="001C5E9C">
        <w:rPr>
          <w:lang w:val="sv-SE"/>
        </w:rPr>
        <w:t>Xử lý chung</w:t>
      </w:r>
      <w:bookmarkEnd w:id="26"/>
    </w:p>
    <w:p w14:paraId="115A2719" w14:textId="02F51777"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3657DC">
        <w:rPr>
          <w:lang w:val="sv-SE"/>
        </w:rPr>
        <w:t>Thiết bị hiệu chuẩn áp suất kiểu DPI 610</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6676961A" w:rsidR="00976B8F" w:rsidRDefault="009F511F" w:rsidP="009F511F">
      <w:pPr>
        <w:spacing w:before="60" w:after="60"/>
        <w:jc w:val="both"/>
        <w:rPr>
          <w:lang w:val="sv-SE"/>
        </w:rPr>
      </w:pPr>
      <w:r w:rsidRPr="001C5E9C">
        <w:rPr>
          <w:lang w:val="sv-SE"/>
        </w:rPr>
        <w:t xml:space="preserve">- </w:t>
      </w:r>
      <w:r w:rsidR="00976B8F" w:rsidRPr="001C5E9C">
        <w:rPr>
          <w:lang w:val="sv-SE"/>
        </w:rPr>
        <w:t xml:space="preserve">Nếu sau khi kiểm định </w:t>
      </w:r>
      <w:r w:rsidR="003657DC">
        <w:rPr>
          <w:lang w:val="sv-SE"/>
        </w:rPr>
        <w:t>Thiết bị hiệu chuẩn áp suất kiểu DPI 610</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6E695842" w:rsidR="00FD5CD9" w:rsidRPr="001C5E9C" w:rsidRDefault="00FD5CD9" w:rsidP="009F511F">
      <w:pPr>
        <w:spacing w:before="60" w:after="60"/>
        <w:jc w:val="both"/>
        <w:rPr>
          <w:lang w:val="sv-SE"/>
        </w:rPr>
      </w:pPr>
      <w:r w:rsidRPr="001C5E9C">
        <w:rPr>
          <w:lang w:val="sv-SE"/>
        </w:rPr>
        <w:t xml:space="preserve">- Chu kỳ kiểm định của </w:t>
      </w:r>
      <w:r w:rsidR="003657DC">
        <w:rPr>
          <w:lang w:val="sv-SE"/>
        </w:rPr>
        <w:t>Thiết bị hiệu chuẩn áp suất kiểu DPI 610</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spacing w:before="0"/>
        <w:jc w:val="center"/>
        <w:rPr>
          <w:szCs w:val="28"/>
        </w:rPr>
      </w:pPr>
      <w:bookmarkStart w:id="27" w:name="_Toc83647084"/>
      <w:bookmarkStart w:id="28" w:name="_Toc138410110"/>
      <w:bookmarkStart w:id="29" w:name="OLE_LINK3"/>
      <w:r w:rsidRPr="009A4676">
        <w:rPr>
          <w:szCs w:val="28"/>
        </w:rPr>
        <w:lastRenderedPageBreak/>
        <w:t>Phụ lục A</w:t>
      </w:r>
      <w:bookmarkEnd w:id="27"/>
      <w:bookmarkEnd w:id="28"/>
    </w:p>
    <w:p w14:paraId="19DB01B3" w14:textId="77777777" w:rsidR="00442926" w:rsidRPr="009A4676" w:rsidRDefault="00442926" w:rsidP="001C611A">
      <w:pPr>
        <w:pStyle w:val="Heading1"/>
        <w:spacing w:before="0"/>
        <w:jc w:val="center"/>
        <w:rPr>
          <w:b w:val="0"/>
          <w:bCs/>
          <w:szCs w:val="28"/>
        </w:rPr>
      </w:pPr>
      <w:bookmarkStart w:id="30" w:name="_Toc83647085"/>
      <w:bookmarkStart w:id="31" w:name="_Toc138410111"/>
      <w:r w:rsidRPr="009A4676">
        <w:rPr>
          <w:b w:val="0"/>
          <w:bCs/>
          <w:szCs w:val="28"/>
        </w:rPr>
        <w:t>(Quy định)</w:t>
      </w:r>
      <w:bookmarkEnd w:id="30"/>
      <w:bookmarkEnd w:id="31"/>
    </w:p>
    <w:p w14:paraId="01DCE169" w14:textId="723078FA" w:rsidR="00442926" w:rsidRPr="009A4676" w:rsidRDefault="0027087B" w:rsidP="00AC433E">
      <w:pPr>
        <w:pStyle w:val="Heading1"/>
        <w:spacing w:before="0" w:after="360"/>
        <w:jc w:val="center"/>
        <w:rPr>
          <w:b w:val="0"/>
          <w:bCs/>
          <w:szCs w:val="28"/>
        </w:rPr>
      </w:pPr>
      <w:bookmarkStart w:id="32" w:name="_toc81666985"/>
      <w:bookmarkStart w:id="33" w:name="_toc83040948"/>
      <w:bookmarkStart w:id="34" w:name="_Toc83647086"/>
      <w:bookmarkStart w:id="35" w:name="_Toc138410112"/>
      <w:bookmarkEnd w:id="29"/>
      <w:r w:rsidRPr="009A4676">
        <w:rPr>
          <w:bCs/>
          <w:szCs w:val="28"/>
        </w:rPr>
        <w:t xml:space="preserve">Mẫu </w:t>
      </w:r>
      <w:r w:rsidR="003657DC">
        <w:rPr>
          <w:bCs/>
          <w:szCs w:val="28"/>
        </w:rPr>
        <w:t>B</w:t>
      </w:r>
      <w:r w:rsidRPr="009A4676">
        <w:rPr>
          <w:bCs/>
          <w:szCs w:val="28"/>
        </w:rPr>
        <w:t>iên bản kiểm định</w:t>
      </w:r>
      <w:bookmarkEnd w:id="32"/>
      <w:bookmarkEnd w:id="33"/>
      <w:bookmarkEnd w:id="34"/>
      <w:bookmarkEnd w:id="35"/>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5107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94831" id="Straight Arrow Connector 13" o:spid="_x0000_s1026" type="#_x0000_t32" style="position:absolute;margin-left:67.95pt;margin-top:1.6pt;width:39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49024"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26377" id="Straight Arrow Connector 6" o:spid="_x0000_s1026" type="#_x0000_t32" style="position:absolute;margin-left:47.65pt;margin-top:2.95pt;width:182.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spacing w:after="240"/>
        <w:jc w:val="both"/>
        <w:rPr>
          <w:bCs/>
        </w:rPr>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57216"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7B159" id="Rectangle 17" o:spid="_x0000_s1026" style="position:absolute;margin-left:90.15pt;margin-top:2.1pt;width:17.1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pPr>
      <w:r>
        <w:rPr>
          <w:noProof/>
        </w:rPr>
        <mc:AlternateContent>
          <mc:Choice Requires="wps">
            <w:drawing>
              <wp:anchor distT="0" distB="0" distL="114300" distR="114300" simplePos="0" relativeHeight="251659264"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6E40A" id="Rectangle 16" o:spid="_x0000_s1026" style="position:absolute;margin-left:90.15pt;margin-top:2.1pt;width:17.1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36" w:name="OLE_LINK4"/>
      <w:r>
        <w:rPr>
          <w:noProof/>
        </w:rPr>
        <mc:AlternateContent>
          <mc:Choice Requires="wps">
            <w:drawing>
              <wp:anchor distT="0" distB="0" distL="114300" distR="114300" simplePos="0" relativeHeight="25165312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5798E" id="Rectangle 15" o:spid="_x0000_s1026" style="position:absolute;margin-left:90.15pt;margin-top:2.1pt;width:17.1pt;height: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pPr>
      <w:r>
        <w:rPr>
          <w:noProof/>
        </w:rPr>
        <mc:AlternateContent>
          <mc:Choice Requires="wps">
            <w:drawing>
              <wp:anchor distT="0" distB="0" distL="114300" distR="114300" simplePos="0" relativeHeight="251655168"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C28B2" id="Rectangle 14" o:spid="_x0000_s1026" style="position:absolute;margin-left:90.15pt;margin-top:2.1pt;width:17.1pt;height: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bookmarkEnd w:id="36"/>
    </w:p>
    <w:p w14:paraId="30765482" w14:textId="2C6EA596" w:rsidR="00C467D2" w:rsidRDefault="00A41099" w:rsidP="00D90A9E">
      <w:pPr>
        <w:spacing w:after="120"/>
        <w:jc w:val="both"/>
        <w:rPr>
          <w:b/>
          <w:bCs/>
        </w:rPr>
      </w:pPr>
      <w:r>
        <w:rPr>
          <w:b/>
          <w:bCs/>
        </w:rPr>
        <w:t>A.3 Kiểm tra đo lường</w:t>
      </w:r>
      <w:r w:rsidR="00734DA8">
        <w:rPr>
          <w:b/>
          <w:bCs/>
        </w:rPr>
        <w:t>:</w:t>
      </w:r>
    </w:p>
    <w:p w14:paraId="218720FC" w14:textId="3E8FB27C" w:rsidR="001A7596" w:rsidRDefault="000F3A18" w:rsidP="00D90A9E">
      <w:pPr>
        <w:spacing w:after="120"/>
        <w:jc w:val="both"/>
        <w:rPr>
          <w:b/>
          <w:bCs/>
          <w:sz w:val="26"/>
          <w:szCs w:val="26"/>
        </w:rPr>
      </w:pPr>
      <w:r w:rsidRPr="00965804">
        <w:rPr>
          <w:b/>
          <w:bCs/>
          <w:sz w:val="26"/>
          <w:szCs w:val="26"/>
        </w:rPr>
        <w:t>A.3.1</w:t>
      </w:r>
      <w:r w:rsidR="00D022AA" w:rsidRPr="00965804">
        <w:rPr>
          <w:b/>
          <w:bCs/>
          <w:sz w:val="26"/>
          <w:szCs w:val="26"/>
        </w:rPr>
        <w:t xml:space="preserve">  Xác định độ tăng/giảm áp</w:t>
      </w:r>
    </w:p>
    <w:p w14:paraId="177084F5" w14:textId="035BAFB6"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A.1-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410"/>
        <w:gridCol w:w="2410"/>
        <w:gridCol w:w="2551"/>
      </w:tblGrid>
      <w:tr w:rsidR="00D17741" w:rsidRPr="00493504" w14:paraId="1350A23F" w14:textId="77777777" w:rsidTr="00D17741">
        <w:trPr>
          <w:cantSplit/>
          <w:trHeight w:val="227"/>
        </w:trPr>
        <w:tc>
          <w:tcPr>
            <w:tcW w:w="2410" w:type="dxa"/>
            <w:vMerge w:val="restart"/>
            <w:vAlign w:val="center"/>
          </w:tcPr>
          <w:p w14:paraId="0102EAFF" w14:textId="77777777" w:rsidR="00D17741" w:rsidRPr="00493504" w:rsidRDefault="00D17741" w:rsidP="00DF2A94">
            <w:pPr>
              <w:jc w:val="center"/>
              <w:rPr>
                <w:szCs w:val="28"/>
                <w:lang w:val="en-AU"/>
              </w:rPr>
            </w:pPr>
            <w:r w:rsidRPr="00493504">
              <w:rPr>
                <w:szCs w:val="28"/>
                <w:lang w:val="en-AU"/>
              </w:rPr>
              <w:t>Áp suất kiểm tra,</w:t>
            </w:r>
          </w:p>
          <w:p w14:paraId="67FDE85D" w14:textId="77777777" w:rsidR="00D17741" w:rsidRPr="00493504" w:rsidRDefault="00D17741" w:rsidP="00DF2A94">
            <w:pPr>
              <w:jc w:val="center"/>
              <w:rPr>
                <w:i/>
                <w:szCs w:val="28"/>
                <w:lang w:val="en-AU"/>
              </w:rPr>
            </w:pPr>
          </w:p>
        </w:tc>
        <w:tc>
          <w:tcPr>
            <w:tcW w:w="2410" w:type="dxa"/>
            <w:vMerge w:val="restart"/>
            <w:vAlign w:val="center"/>
          </w:tcPr>
          <w:p w14:paraId="12C82CAD" w14:textId="77777777" w:rsidR="00D17741" w:rsidRPr="00493504" w:rsidRDefault="00D17741" w:rsidP="00DF2A94">
            <w:pPr>
              <w:jc w:val="center"/>
              <w:rPr>
                <w:szCs w:val="28"/>
                <w:lang w:val="en-AU"/>
              </w:rPr>
            </w:pPr>
            <w:r w:rsidRPr="00493504">
              <w:rPr>
                <w:szCs w:val="28"/>
                <w:lang w:val="en-AU"/>
              </w:rPr>
              <w:t>Áp suất hệ thống sau 5 min,</w:t>
            </w:r>
          </w:p>
        </w:tc>
        <w:tc>
          <w:tcPr>
            <w:tcW w:w="4961" w:type="dxa"/>
            <w:gridSpan w:val="2"/>
            <w:vAlign w:val="center"/>
          </w:tcPr>
          <w:p w14:paraId="2466B594"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7A4BB066" w14:textId="77777777" w:rsidTr="00D17741">
        <w:trPr>
          <w:cantSplit/>
          <w:trHeight w:val="361"/>
        </w:trPr>
        <w:tc>
          <w:tcPr>
            <w:tcW w:w="2410" w:type="dxa"/>
            <w:vMerge/>
          </w:tcPr>
          <w:p w14:paraId="176CF633" w14:textId="77777777" w:rsidR="00D17741" w:rsidRPr="00493504" w:rsidRDefault="00D17741" w:rsidP="00DF2A94">
            <w:pPr>
              <w:rPr>
                <w:szCs w:val="28"/>
                <w:lang w:val="en-AU"/>
              </w:rPr>
            </w:pPr>
          </w:p>
        </w:tc>
        <w:tc>
          <w:tcPr>
            <w:tcW w:w="2410" w:type="dxa"/>
            <w:vMerge/>
          </w:tcPr>
          <w:p w14:paraId="4A2DB58E" w14:textId="77777777" w:rsidR="00D17741" w:rsidRPr="00493504" w:rsidRDefault="00D17741" w:rsidP="00DF2A94">
            <w:pPr>
              <w:rPr>
                <w:szCs w:val="28"/>
                <w:lang w:val="en-AU"/>
              </w:rPr>
            </w:pPr>
          </w:p>
        </w:tc>
        <w:tc>
          <w:tcPr>
            <w:tcW w:w="2410" w:type="dxa"/>
            <w:vAlign w:val="center"/>
          </w:tcPr>
          <w:p w14:paraId="569AD6CF"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551" w:type="dxa"/>
            <w:vAlign w:val="center"/>
          </w:tcPr>
          <w:p w14:paraId="0D2FB552"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7CD30077" w14:textId="77777777" w:rsidTr="00D17741">
        <w:trPr>
          <w:cantSplit/>
          <w:trHeight w:val="380"/>
        </w:trPr>
        <w:tc>
          <w:tcPr>
            <w:tcW w:w="2410" w:type="dxa"/>
            <w:vAlign w:val="center"/>
          </w:tcPr>
          <w:p w14:paraId="44BB404D" w14:textId="77777777" w:rsidR="00D17741" w:rsidRPr="00493504" w:rsidRDefault="00D17741" w:rsidP="00DF2A94">
            <w:pPr>
              <w:jc w:val="center"/>
              <w:rPr>
                <w:szCs w:val="28"/>
                <w:lang w:val="en-AU"/>
              </w:rPr>
            </w:pPr>
          </w:p>
        </w:tc>
        <w:tc>
          <w:tcPr>
            <w:tcW w:w="2410" w:type="dxa"/>
            <w:vAlign w:val="center"/>
          </w:tcPr>
          <w:p w14:paraId="5E9E9E91" w14:textId="77777777" w:rsidR="00D17741" w:rsidRPr="00493504" w:rsidRDefault="00D17741" w:rsidP="00DF2A94">
            <w:pPr>
              <w:jc w:val="center"/>
              <w:rPr>
                <w:szCs w:val="28"/>
                <w:lang w:val="en-AU"/>
              </w:rPr>
            </w:pPr>
          </w:p>
        </w:tc>
        <w:tc>
          <w:tcPr>
            <w:tcW w:w="2410" w:type="dxa"/>
            <w:vAlign w:val="center"/>
          </w:tcPr>
          <w:p w14:paraId="0635FD4A" w14:textId="77777777" w:rsidR="00D17741" w:rsidRPr="00493504" w:rsidRDefault="00D17741" w:rsidP="00DF2A94">
            <w:pPr>
              <w:jc w:val="center"/>
              <w:rPr>
                <w:szCs w:val="28"/>
                <w:lang w:val="en-AU"/>
              </w:rPr>
            </w:pPr>
          </w:p>
        </w:tc>
        <w:tc>
          <w:tcPr>
            <w:tcW w:w="2551" w:type="dxa"/>
            <w:vAlign w:val="center"/>
          </w:tcPr>
          <w:p w14:paraId="6042C6D7" w14:textId="77777777" w:rsidR="00D17741" w:rsidRPr="00493504" w:rsidRDefault="00D17741" w:rsidP="00DF2A94">
            <w:pPr>
              <w:jc w:val="center"/>
              <w:rPr>
                <w:szCs w:val="28"/>
                <w:lang w:val="en-AU"/>
              </w:rPr>
            </w:pPr>
          </w:p>
        </w:tc>
      </w:tr>
      <w:tr w:rsidR="00D17741" w:rsidRPr="00493504" w14:paraId="473CC498" w14:textId="77777777" w:rsidTr="00D17741">
        <w:trPr>
          <w:cantSplit/>
          <w:trHeight w:val="413"/>
        </w:trPr>
        <w:tc>
          <w:tcPr>
            <w:tcW w:w="2410" w:type="dxa"/>
            <w:vAlign w:val="center"/>
          </w:tcPr>
          <w:p w14:paraId="45C5D7AE" w14:textId="77777777" w:rsidR="00D17741" w:rsidRPr="00493504" w:rsidRDefault="00D17741" w:rsidP="00DF2A94">
            <w:pPr>
              <w:jc w:val="center"/>
              <w:rPr>
                <w:szCs w:val="28"/>
                <w:lang w:val="en-AU"/>
              </w:rPr>
            </w:pPr>
          </w:p>
        </w:tc>
        <w:tc>
          <w:tcPr>
            <w:tcW w:w="2410" w:type="dxa"/>
            <w:vAlign w:val="center"/>
          </w:tcPr>
          <w:p w14:paraId="51F01131" w14:textId="77777777" w:rsidR="00D17741" w:rsidRPr="00493504" w:rsidRDefault="00D17741" w:rsidP="00DF2A94">
            <w:pPr>
              <w:jc w:val="center"/>
              <w:rPr>
                <w:szCs w:val="28"/>
                <w:lang w:val="en-AU"/>
              </w:rPr>
            </w:pPr>
          </w:p>
        </w:tc>
        <w:tc>
          <w:tcPr>
            <w:tcW w:w="2410" w:type="dxa"/>
            <w:vAlign w:val="center"/>
          </w:tcPr>
          <w:p w14:paraId="01D05C9F" w14:textId="77777777" w:rsidR="00D17741" w:rsidRPr="00493504" w:rsidRDefault="00D17741" w:rsidP="00DF2A94">
            <w:pPr>
              <w:jc w:val="center"/>
              <w:rPr>
                <w:szCs w:val="28"/>
                <w:lang w:val="en-AU"/>
              </w:rPr>
            </w:pPr>
          </w:p>
        </w:tc>
        <w:tc>
          <w:tcPr>
            <w:tcW w:w="2551" w:type="dxa"/>
            <w:vAlign w:val="center"/>
          </w:tcPr>
          <w:p w14:paraId="317DEEBE" w14:textId="77777777" w:rsidR="00D17741" w:rsidRPr="00493504" w:rsidRDefault="00D17741" w:rsidP="00DF2A94">
            <w:pPr>
              <w:jc w:val="center"/>
              <w:rPr>
                <w:szCs w:val="28"/>
                <w:lang w:val="en-AU"/>
              </w:rPr>
            </w:pPr>
          </w:p>
        </w:tc>
      </w:tr>
    </w:tbl>
    <w:p w14:paraId="20D4A90A" w14:textId="77777777" w:rsidR="00D022AA" w:rsidRPr="00965804" w:rsidRDefault="00D022AA" w:rsidP="00D90A9E">
      <w:pPr>
        <w:spacing w:after="120"/>
        <w:jc w:val="both"/>
        <w:rPr>
          <w:b/>
          <w:bCs/>
          <w:sz w:val="26"/>
          <w:szCs w:val="26"/>
        </w:rPr>
      </w:pPr>
    </w:p>
    <w:p w14:paraId="6B71E5DB" w14:textId="40B55C2E" w:rsidR="00D022AA" w:rsidRPr="00965804" w:rsidRDefault="00D022AA" w:rsidP="00D90A9E">
      <w:pPr>
        <w:spacing w:after="120"/>
        <w:jc w:val="both"/>
        <w:rPr>
          <w:b/>
          <w:bCs/>
          <w:sz w:val="26"/>
          <w:szCs w:val="26"/>
        </w:rPr>
      </w:pPr>
      <w:r w:rsidRPr="00965804">
        <w:rPr>
          <w:b/>
          <w:bCs/>
          <w:sz w:val="26"/>
          <w:szCs w:val="26"/>
        </w:rPr>
        <w:t>A.3.2 Xác định sai số</w:t>
      </w:r>
    </w:p>
    <w:p w14:paraId="1DD1200A" w14:textId="595260DA" w:rsidR="001A7596" w:rsidRPr="00004B9E" w:rsidRDefault="001A7596" w:rsidP="001A7596">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E9341C">
        <w:rPr>
          <w:b/>
          <w:bCs/>
          <w:sz w:val="26"/>
          <w:szCs w:val="26"/>
        </w:rPr>
        <w:t xml:space="preserve"> (áp kế hiện số hoặc áp kế chất lỏng)</w:t>
      </w:r>
    </w:p>
    <w:p w14:paraId="7AC6EFE1" w14:textId="77777777" w:rsidR="001A7596" w:rsidRDefault="001A7596" w:rsidP="001A7596">
      <w:pPr>
        <w:jc w:val="center"/>
        <w:rPr>
          <w:b/>
          <w:bCs/>
          <w:sz w:val="26"/>
          <w:szCs w:val="20"/>
        </w:rPr>
      </w:pPr>
    </w:p>
    <w:p w14:paraId="3CED792F" w14:textId="0BDF76BF" w:rsidR="001A7596" w:rsidRPr="00A41099" w:rsidRDefault="001A7596" w:rsidP="001A7596">
      <w:pPr>
        <w:jc w:val="center"/>
        <w:rPr>
          <w:b/>
          <w:bCs/>
          <w:sz w:val="26"/>
          <w:szCs w:val="20"/>
        </w:rPr>
      </w:pPr>
      <w:r w:rsidRPr="00A41099">
        <w:rPr>
          <w:b/>
          <w:bCs/>
          <w:sz w:val="26"/>
          <w:szCs w:val="20"/>
        </w:rPr>
        <w:t>Bả</w:t>
      </w:r>
      <w:r>
        <w:rPr>
          <w:b/>
          <w:bCs/>
          <w:sz w:val="26"/>
          <w:szCs w:val="20"/>
        </w:rPr>
        <w:t>ng A.</w:t>
      </w:r>
      <w:r w:rsidR="00B81325">
        <w:rPr>
          <w:b/>
          <w:bCs/>
          <w:sz w:val="26"/>
          <w:szCs w:val="20"/>
        </w:rPr>
        <w:t>2</w:t>
      </w:r>
      <w:r>
        <w:rPr>
          <w:b/>
          <w:bCs/>
          <w:sz w:val="26"/>
          <w:szCs w:val="20"/>
        </w:rPr>
        <w:t>- Kết quả đo</w:t>
      </w: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8E211A" w14:paraId="3AE6CE2F" w14:textId="6634B6A4" w:rsidTr="0047331A">
        <w:tc>
          <w:tcPr>
            <w:tcW w:w="959" w:type="dxa"/>
            <w:vMerge w:val="restart"/>
            <w:vAlign w:val="center"/>
          </w:tcPr>
          <w:p w14:paraId="7D4ED005" w14:textId="77777777" w:rsidR="008E211A" w:rsidRPr="00D9130C" w:rsidRDefault="008E211A" w:rsidP="008E6D5B">
            <w:pPr>
              <w:jc w:val="center"/>
              <w:rPr>
                <w:sz w:val="26"/>
                <w:szCs w:val="26"/>
              </w:rPr>
            </w:pPr>
            <w:r w:rsidRPr="00D9130C">
              <w:rPr>
                <w:sz w:val="26"/>
                <w:szCs w:val="26"/>
              </w:rPr>
              <w:t>Giá trị áp suất chuẩn</w:t>
            </w:r>
          </w:p>
        </w:tc>
        <w:tc>
          <w:tcPr>
            <w:tcW w:w="6804" w:type="dxa"/>
            <w:gridSpan w:val="6"/>
            <w:vAlign w:val="center"/>
          </w:tcPr>
          <w:p w14:paraId="538F48C0" w14:textId="77777777" w:rsidR="008E211A" w:rsidRPr="00D9130C" w:rsidRDefault="008E211A" w:rsidP="008E6D5B">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5CBEAF9A" w14:textId="140B3EB8" w:rsidR="008E211A" w:rsidRPr="00D9130C" w:rsidRDefault="0047331A" w:rsidP="0047331A">
            <w:pPr>
              <w:jc w:val="center"/>
              <w:rPr>
                <w:sz w:val="26"/>
                <w:szCs w:val="26"/>
              </w:rPr>
            </w:pPr>
            <w:r>
              <w:rPr>
                <w:sz w:val="26"/>
                <w:szCs w:val="26"/>
              </w:rPr>
              <w:t>Độ lệch</w:t>
            </w:r>
          </w:p>
        </w:tc>
        <w:tc>
          <w:tcPr>
            <w:tcW w:w="1134" w:type="dxa"/>
            <w:vMerge w:val="restart"/>
            <w:vAlign w:val="center"/>
          </w:tcPr>
          <w:p w14:paraId="0F4FA319" w14:textId="212064F6" w:rsidR="008E211A" w:rsidRPr="00D9130C" w:rsidRDefault="0047331A" w:rsidP="0047331A">
            <w:pPr>
              <w:jc w:val="center"/>
              <w:rPr>
                <w:sz w:val="26"/>
                <w:szCs w:val="26"/>
              </w:rPr>
            </w:pPr>
            <w:r>
              <w:rPr>
                <w:sz w:val="26"/>
                <w:szCs w:val="26"/>
              </w:rPr>
              <w:t>Độ không đảm bảo đo mở rộng</w:t>
            </w:r>
          </w:p>
        </w:tc>
      </w:tr>
      <w:tr w:rsidR="008E211A" w14:paraId="3EB50A72" w14:textId="470A8CD7" w:rsidTr="00206A22">
        <w:tc>
          <w:tcPr>
            <w:tcW w:w="959" w:type="dxa"/>
            <w:vMerge/>
            <w:vAlign w:val="center"/>
          </w:tcPr>
          <w:p w14:paraId="4380B226" w14:textId="77777777" w:rsidR="008E211A" w:rsidRPr="00D9130C" w:rsidRDefault="008E211A" w:rsidP="008E6D5B">
            <w:pPr>
              <w:jc w:val="center"/>
              <w:rPr>
                <w:sz w:val="26"/>
                <w:szCs w:val="26"/>
              </w:rPr>
            </w:pPr>
          </w:p>
        </w:tc>
        <w:tc>
          <w:tcPr>
            <w:tcW w:w="4536" w:type="dxa"/>
            <w:gridSpan w:val="4"/>
            <w:vAlign w:val="center"/>
          </w:tcPr>
          <w:p w14:paraId="3B3F23D0" w14:textId="77777777" w:rsidR="008E211A" w:rsidRPr="00D9130C" w:rsidRDefault="008E211A" w:rsidP="008E6D5B">
            <w:pPr>
              <w:jc w:val="center"/>
              <w:rPr>
                <w:sz w:val="26"/>
                <w:szCs w:val="26"/>
              </w:rPr>
            </w:pPr>
            <w:r w:rsidRPr="00D9130C">
              <w:rPr>
                <w:sz w:val="26"/>
                <w:szCs w:val="26"/>
              </w:rPr>
              <w:t>Chu trình kiểm định A</w:t>
            </w:r>
          </w:p>
        </w:tc>
        <w:tc>
          <w:tcPr>
            <w:tcW w:w="2268" w:type="dxa"/>
            <w:gridSpan w:val="2"/>
            <w:vMerge w:val="restart"/>
            <w:vAlign w:val="center"/>
          </w:tcPr>
          <w:p w14:paraId="004DAB66" w14:textId="77777777" w:rsidR="008E211A" w:rsidRPr="00D9130C" w:rsidRDefault="008E211A" w:rsidP="008E6D5B">
            <w:pPr>
              <w:jc w:val="center"/>
              <w:rPr>
                <w:sz w:val="26"/>
                <w:szCs w:val="26"/>
              </w:rPr>
            </w:pPr>
            <w:r w:rsidRPr="00D9130C">
              <w:rPr>
                <w:sz w:val="26"/>
                <w:szCs w:val="26"/>
              </w:rPr>
              <w:t>Chu trình kiểm tra khi xác định độ tái lặp lại</w:t>
            </w:r>
          </w:p>
        </w:tc>
        <w:tc>
          <w:tcPr>
            <w:tcW w:w="992" w:type="dxa"/>
            <w:vMerge/>
          </w:tcPr>
          <w:p w14:paraId="59B4420D" w14:textId="77777777" w:rsidR="008E211A" w:rsidRPr="00D9130C" w:rsidRDefault="008E211A" w:rsidP="008E6D5B">
            <w:pPr>
              <w:jc w:val="center"/>
              <w:rPr>
                <w:sz w:val="26"/>
                <w:szCs w:val="26"/>
              </w:rPr>
            </w:pPr>
          </w:p>
        </w:tc>
        <w:tc>
          <w:tcPr>
            <w:tcW w:w="1134" w:type="dxa"/>
            <w:vMerge/>
          </w:tcPr>
          <w:p w14:paraId="7AC9E686" w14:textId="77777777" w:rsidR="008E211A" w:rsidRPr="00D9130C" w:rsidRDefault="008E211A" w:rsidP="008E6D5B">
            <w:pPr>
              <w:jc w:val="center"/>
              <w:rPr>
                <w:sz w:val="26"/>
                <w:szCs w:val="26"/>
              </w:rPr>
            </w:pPr>
          </w:p>
        </w:tc>
      </w:tr>
      <w:tr w:rsidR="008E211A" w14:paraId="545B7B12" w14:textId="2DF9CD20" w:rsidTr="00206A22">
        <w:tc>
          <w:tcPr>
            <w:tcW w:w="959" w:type="dxa"/>
            <w:vMerge/>
            <w:vAlign w:val="center"/>
          </w:tcPr>
          <w:p w14:paraId="425E9F91" w14:textId="77777777" w:rsidR="008E211A" w:rsidRPr="00D9130C" w:rsidRDefault="008E211A" w:rsidP="008E6D5B">
            <w:pPr>
              <w:jc w:val="center"/>
              <w:rPr>
                <w:sz w:val="26"/>
                <w:szCs w:val="26"/>
              </w:rPr>
            </w:pPr>
          </w:p>
        </w:tc>
        <w:tc>
          <w:tcPr>
            <w:tcW w:w="3402" w:type="dxa"/>
            <w:gridSpan w:val="3"/>
            <w:vAlign w:val="center"/>
          </w:tcPr>
          <w:p w14:paraId="431C51F8" w14:textId="77777777" w:rsidR="008E211A" w:rsidRPr="00D9130C" w:rsidRDefault="008E211A" w:rsidP="008E6D5B">
            <w:pPr>
              <w:jc w:val="center"/>
              <w:rPr>
                <w:sz w:val="26"/>
                <w:szCs w:val="26"/>
              </w:rPr>
            </w:pPr>
            <w:r w:rsidRPr="00D9130C">
              <w:rPr>
                <w:sz w:val="26"/>
                <w:szCs w:val="26"/>
              </w:rPr>
              <w:t>Chu trình kiểm định B</w:t>
            </w:r>
          </w:p>
        </w:tc>
        <w:tc>
          <w:tcPr>
            <w:tcW w:w="1134" w:type="dxa"/>
            <w:vAlign w:val="center"/>
          </w:tcPr>
          <w:p w14:paraId="72D31B9A" w14:textId="50D52E6A" w:rsidR="008E211A" w:rsidRPr="00D9130C" w:rsidRDefault="008E211A" w:rsidP="008E6D5B">
            <w:pPr>
              <w:jc w:val="center"/>
              <w:rPr>
                <w:sz w:val="26"/>
                <w:szCs w:val="26"/>
              </w:rPr>
            </w:pPr>
          </w:p>
        </w:tc>
        <w:tc>
          <w:tcPr>
            <w:tcW w:w="2268" w:type="dxa"/>
            <w:gridSpan w:val="2"/>
            <w:vMerge/>
            <w:vAlign w:val="center"/>
          </w:tcPr>
          <w:p w14:paraId="30D41CA4" w14:textId="7782B60F" w:rsidR="008E211A" w:rsidRPr="00D9130C" w:rsidRDefault="008E211A" w:rsidP="008E6D5B">
            <w:pPr>
              <w:jc w:val="center"/>
              <w:rPr>
                <w:sz w:val="26"/>
                <w:szCs w:val="26"/>
              </w:rPr>
            </w:pPr>
          </w:p>
        </w:tc>
        <w:tc>
          <w:tcPr>
            <w:tcW w:w="992" w:type="dxa"/>
            <w:vMerge/>
          </w:tcPr>
          <w:p w14:paraId="2368806F" w14:textId="77777777" w:rsidR="008E211A" w:rsidRPr="00D9130C" w:rsidRDefault="008E211A" w:rsidP="008E6D5B">
            <w:pPr>
              <w:jc w:val="center"/>
              <w:rPr>
                <w:sz w:val="26"/>
                <w:szCs w:val="26"/>
              </w:rPr>
            </w:pPr>
          </w:p>
        </w:tc>
        <w:tc>
          <w:tcPr>
            <w:tcW w:w="1134" w:type="dxa"/>
            <w:vMerge/>
          </w:tcPr>
          <w:p w14:paraId="633F0FC7" w14:textId="77777777" w:rsidR="008E211A" w:rsidRPr="00D9130C" w:rsidRDefault="008E211A" w:rsidP="008E6D5B">
            <w:pPr>
              <w:jc w:val="center"/>
              <w:rPr>
                <w:sz w:val="26"/>
                <w:szCs w:val="26"/>
              </w:rPr>
            </w:pPr>
          </w:p>
        </w:tc>
      </w:tr>
      <w:tr w:rsidR="008E211A" w14:paraId="27635B53" w14:textId="3FDD642F" w:rsidTr="00206A22">
        <w:tc>
          <w:tcPr>
            <w:tcW w:w="959" w:type="dxa"/>
            <w:vMerge/>
            <w:vAlign w:val="center"/>
          </w:tcPr>
          <w:p w14:paraId="548D43EB" w14:textId="77777777" w:rsidR="008E211A" w:rsidRPr="00D9130C" w:rsidRDefault="008E211A" w:rsidP="008E6D5B">
            <w:pPr>
              <w:jc w:val="center"/>
              <w:rPr>
                <w:sz w:val="26"/>
                <w:szCs w:val="26"/>
              </w:rPr>
            </w:pPr>
          </w:p>
        </w:tc>
        <w:tc>
          <w:tcPr>
            <w:tcW w:w="1134" w:type="dxa"/>
            <w:vAlign w:val="center"/>
          </w:tcPr>
          <w:p w14:paraId="4A737B2B"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1</w:t>
            </w:r>
          </w:p>
          <w:p w14:paraId="4B48F092"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4841E39C"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2</w:t>
            </w:r>
          </w:p>
          <w:p w14:paraId="22C5B7F5" w14:textId="77777777" w:rsidR="008E211A" w:rsidRPr="00D9130C" w:rsidRDefault="008E211A" w:rsidP="008E6D5B">
            <w:pPr>
              <w:jc w:val="center"/>
              <w:rPr>
                <w:sz w:val="26"/>
                <w:szCs w:val="26"/>
              </w:rPr>
            </w:pPr>
            <w:r w:rsidRPr="00D9130C">
              <w:rPr>
                <w:sz w:val="26"/>
                <w:szCs w:val="26"/>
              </w:rPr>
              <w:t>(chiều giảm)</w:t>
            </w:r>
          </w:p>
        </w:tc>
        <w:tc>
          <w:tcPr>
            <w:tcW w:w="1134" w:type="dxa"/>
            <w:vAlign w:val="center"/>
          </w:tcPr>
          <w:p w14:paraId="162EF524"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3</w:t>
            </w:r>
          </w:p>
          <w:p w14:paraId="227F3654"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1D6268F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4</w:t>
            </w:r>
          </w:p>
          <w:p w14:paraId="0553FC9A" w14:textId="6361E628" w:rsidR="008E211A" w:rsidRPr="00D9130C" w:rsidRDefault="008E211A" w:rsidP="004B05C5">
            <w:pPr>
              <w:jc w:val="center"/>
              <w:rPr>
                <w:sz w:val="26"/>
                <w:szCs w:val="26"/>
              </w:rPr>
            </w:pPr>
            <w:r w:rsidRPr="00D9130C">
              <w:rPr>
                <w:sz w:val="26"/>
                <w:szCs w:val="26"/>
              </w:rPr>
              <w:t>(chiều giảm)</w:t>
            </w:r>
          </w:p>
        </w:tc>
        <w:tc>
          <w:tcPr>
            <w:tcW w:w="1134" w:type="dxa"/>
            <w:vAlign w:val="center"/>
          </w:tcPr>
          <w:p w14:paraId="3FEC316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5</w:t>
            </w:r>
          </w:p>
          <w:p w14:paraId="020E4963" w14:textId="63305173" w:rsidR="008E211A" w:rsidRPr="00D9130C" w:rsidRDefault="008E211A" w:rsidP="004B05C5">
            <w:pPr>
              <w:jc w:val="center"/>
              <w:rPr>
                <w:sz w:val="26"/>
                <w:szCs w:val="26"/>
              </w:rPr>
            </w:pPr>
            <w:r w:rsidRPr="00D9130C">
              <w:rPr>
                <w:sz w:val="26"/>
                <w:szCs w:val="26"/>
              </w:rPr>
              <w:t>(chiều tăng)</w:t>
            </w:r>
          </w:p>
        </w:tc>
        <w:tc>
          <w:tcPr>
            <w:tcW w:w="1134" w:type="dxa"/>
            <w:vAlign w:val="center"/>
          </w:tcPr>
          <w:p w14:paraId="6C8F50FC"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6</w:t>
            </w:r>
          </w:p>
          <w:p w14:paraId="7921F93C" w14:textId="5122D758" w:rsidR="008E211A" w:rsidRPr="00D9130C" w:rsidRDefault="008E211A" w:rsidP="004B05C5">
            <w:pPr>
              <w:jc w:val="center"/>
              <w:rPr>
                <w:sz w:val="26"/>
                <w:szCs w:val="26"/>
              </w:rPr>
            </w:pPr>
            <w:r w:rsidRPr="00D9130C">
              <w:rPr>
                <w:sz w:val="26"/>
                <w:szCs w:val="26"/>
              </w:rPr>
              <w:t>(chiều giảm)</w:t>
            </w:r>
          </w:p>
        </w:tc>
        <w:tc>
          <w:tcPr>
            <w:tcW w:w="992" w:type="dxa"/>
            <w:vMerge/>
          </w:tcPr>
          <w:p w14:paraId="662A3CF4" w14:textId="77777777" w:rsidR="008E211A" w:rsidRPr="00D9130C" w:rsidRDefault="008E211A" w:rsidP="004B05C5">
            <w:pPr>
              <w:jc w:val="center"/>
              <w:rPr>
                <w:sz w:val="26"/>
                <w:szCs w:val="26"/>
              </w:rPr>
            </w:pPr>
          </w:p>
        </w:tc>
        <w:tc>
          <w:tcPr>
            <w:tcW w:w="1134" w:type="dxa"/>
            <w:vMerge/>
          </w:tcPr>
          <w:p w14:paraId="2B592A87" w14:textId="77777777" w:rsidR="008E211A" w:rsidRPr="00D9130C" w:rsidRDefault="008E211A" w:rsidP="004B05C5">
            <w:pPr>
              <w:jc w:val="center"/>
              <w:rPr>
                <w:sz w:val="26"/>
                <w:szCs w:val="26"/>
              </w:rPr>
            </w:pPr>
          </w:p>
        </w:tc>
      </w:tr>
      <w:tr w:rsidR="00206A22" w14:paraId="60589AB8" w14:textId="4B04013D" w:rsidTr="00206A22">
        <w:tc>
          <w:tcPr>
            <w:tcW w:w="7763" w:type="dxa"/>
            <w:gridSpan w:val="7"/>
            <w:vAlign w:val="center"/>
          </w:tcPr>
          <w:p w14:paraId="29B3588B" w14:textId="77777777" w:rsidR="00206A22" w:rsidRPr="00D9130C" w:rsidRDefault="00206A22" w:rsidP="008E6D5B">
            <w:pPr>
              <w:jc w:val="center"/>
              <w:rPr>
                <w:sz w:val="26"/>
                <w:szCs w:val="26"/>
              </w:rPr>
            </w:pPr>
            <w:r w:rsidRPr="00D9130C">
              <w:rPr>
                <w:sz w:val="26"/>
                <w:szCs w:val="26"/>
              </w:rPr>
              <w:t>Pa</w:t>
            </w:r>
          </w:p>
        </w:tc>
        <w:tc>
          <w:tcPr>
            <w:tcW w:w="992" w:type="dxa"/>
          </w:tcPr>
          <w:p w14:paraId="5F501B31" w14:textId="77777777" w:rsidR="00206A22" w:rsidRPr="00D9130C" w:rsidRDefault="00206A22" w:rsidP="008E6D5B">
            <w:pPr>
              <w:jc w:val="center"/>
              <w:rPr>
                <w:sz w:val="26"/>
                <w:szCs w:val="26"/>
              </w:rPr>
            </w:pPr>
          </w:p>
        </w:tc>
        <w:tc>
          <w:tcPr>
            <w:tcW w:w="1134" w:type="dxa"/>
          </w:tcPr>
          <w:p w14:paraId="73B064E3" w14:textId="77777777" w:rsidR="00206A22" w:rsidRPr="00D9130C" w:rsidRDefault="00206A22" w:rsidP="008E6D5B">
            <w:pPr>
              <w:jc w:val="center"/>
              <w:rPr>
                <w:sz w:val="26"/>
                <w:szCs w:val="26"/>
              </w:rPr>
            </w:pPr>
          </w:p>
        </w:tc>
      </w:tr>
      <w:tr w:rsidR="00206A22" w14:paraId="566BA55D" w14:textId="14161D1C" w:rsidTr="00206A22">
        <w:tc>
          <w:tcPr>
            <w:tcW w:w="959" w:type="dxa"/>
            <w:vAlign w:val="center"/>
          </w:tcPr>
          <w:p w14:paraId="423476F6" w14:textId="77777777" w:rsidR="00206A22" w:rsidRDefault="00206A22" w:rsidP="008E6D5B">
            <w:pPr>
              <w:jc w:val="center"/>
            </w:pPr>
          </w:p>
        </w:tc>
        <w:tc>
          <w:tcPr>
            <w:tcW w:w="1134" w:type="dxa"/>
            <w:vAlign w:val="center"/>
          </w:tcPr>
          <w:p w14:paraId="71C48757" w14:textId="77777777" w:rsidR="00206A22" w:rsidRDefault="00206A22" w:rsidP="008E6D5B">
            <w:pPr>
              <w:jc w:val="center"/>
            </w:pPr>
          </w:p>
        </w:tc>
        <w:tc>
          <w:tcPr>
            <w:tcW w:w="1134" w:type="dxa"/>
            <w:vAlign w:val="center"/>
          </w:tcPr>
          <w:p w14:paraId="1B891BDB" w14:textId="77777777" w:rsidR="00206A22" w:rsidRDefault="00206A22" w:rsidP="008E6D5B">
            <w:pPr>
              <w:jc w:val="center"/>
            </w:pPr>
          </w:p>
        </w:tc>
        <w:tc>
          <w:tcPr>
            <w:tcW w:w="1134" w:type="dxa"/>
            <w:vAlign w:val="center"/>
          </w:tcPr>
          <w:p w14:paraId="75FE4EC9" w14:textId="77777777" w:rsidR="00206A22" w:rsidRDefault="00206A22" w:rsidP="008E6D5B">
            <w:pPr>
              <w:jc w:val="center"/>
            </w:pPr>
          </w:p>
        </w:tc>
        <w:tc>
          <w:tcPr>
            <w:tcW w:w="1134" w:type="dxa"/>
            <w:vAlign w:val="center"/>
          </w:tcPr>
          <w:p w14:paraId="382177FF" w14:textId="77777777" w:rsidR="00206A22" w:rsidRDefault="00206A22" w:rsidP="008E6D5B">
            <w:pPr>
              <w:jc w:val="center"/>
            </w:pPr>
          </w:p>
        </w:tc>
        <w:tc>
          <w:tcPr>
            <w:tcW w:w="1134" w:type="dxa"/>
            <w:vAlign w:val="center"/>
          </w:tcPr>
          <w:p w14:paraId="77053897" w14:textId="77777777" w:rsidR="00206A22" w:rsidRDefault="00206A22" w:rsidP="008E6D5B">
            <w:pPr>
              <w:jc w:val="center"/>
            </w:pPr>
          </w:p>
        </w:tc>
        <w:tc>
          <w:tcPr>
            <w:tcW w:w="1134" w:type="dxa"/>
            <w:vAlign w:val="center"/>
          </w:tcPr>
          <w:p w14:paraId="1E58F996" w14:textId="77777777" w:rsidR="00206A22" w:rsidRDefault="00206A22" w:rsidP="008E6D5B">
            <w:pPr>
              <w:jc w:val="center"/>
            </w:pPr>
          </w:p>
        </w:tc>
        <w:tc>
          <w:tcPr>
            <w:tcW w:w="992" w:type="dxa"/>
          </w:tcPr>
          <w:p w14:paraId="78257318" w14:textId="77777777" w:rsidR="00206A22" w:rsidRDefault="00206A22" w:rsidP="008E6D5B">
            <w:pPr>
              <w:jc w:val="center"/>
            </w:pPr>
          </w:p>
        </w:tc>
        <w:tc>
          <w:tcPr>
            <w:tcW w:w="1134" w:type="dxa"/>
          </w:tcPr>
          <w:p w14:paraId="2F677A30" w14:textId="77777777" w:rsidR="00206A22" w:rsidRDefault="00206A22" w:rsidP="008E6D5B">
            <w:pPr>
              <w:jc w:val="center"/>
            </w:pPr>
          </w:p>
        </w:tc>
      </w:tr>
      <w:tr w:rsidR="00206A22" w14:paraId="0BBEE8B9" w14:textId="085E5412" w:rsidTr="00206A22">
        <w:tc>
          <w:tcPr>
            <w:tcW w:w="959" w:type="dxa"/>
            <w:vAlign w:val="center"/>
          </w:tcPr>
          <w:p w14:paraId="7AB3D1A0" w14:textId="77777777" w:rsidR="00206A22" w:rsidRDefault="00206A22" w:rsidP="008E6D5B">
            <w:pPr>
              <w:jc w:val="center"/>
            </w:pPr>
          </w:p>
        </w:tc>
        <w:tc>
          <w:tcPr>
            <w:tcW w:w="1134" w:type="dxa"/>
            <w:vAlign w:val="center"/>
          </w:tcPr>
          <w:p w14:paraId="5F7DD618" w14:textId="77777777" w:rsidR="00206A22" w:rsidRDefault="00206A22" w:rsidP="008E6D5B">
            <w:pPr>
              <w:jc w:val="center"/>
            </w:pPr>
          </w:p>
        </w:tc>
        <w:tc>
          <w:tcPr>
            <w:tcW w:w="1134" w:type="dxa"/>
            <w:vAlign w:val="center"/>
          </w:tcPr>
          <w:p w14:paraId="798B3101" w14:textId="77777777" w:rsidR="00206A22" w:rsidRDefault="00206A22" w:rsidP="008E6D5B">
            <w:pPr>
              <w:jc w:val="center"/>
            </w:pPr>
          </w:p>
        </w:tc>
        <w:tc>
          <w:tcPr>
            <w:tcW w:w="1134" w:type="dxa"/>
            <w:vAlign w:val="center"/>
          </w:tcPr>
          <w:p w14:paraId="6BE3EED8" w14:textId="77777777" w:rsidR="00206A22" w:rsidRDefault="00206A22" w:rsidP="008E6D5B">
            <w:pPr>
              <w:jc w:val="center"/>
            </w:pPr>
          </w:p>
        </w:tc>
        <w:tc>
          <w:tcPr>
            <w:tcW w:w="1134" w:type="dxa"/>
            <w:vAlign w:val="center"/>
          </w:tcPr>
          <w:p w14:paraId="224EBB7F" w14:textId="77777777" w:rsidR="00206A22" w:rsidRDefault="00206A22" w:rsidP="008E6D5B">
            <w:pPr>
              <w:jc w:val="center"/>
            </w:pPr>
          </w:p>
        </w:tc>
        <w:tc>
          <w:tcPr>
            <w:tcW w:w="1134" w:type="dxa"/>
            <w:vAlign w:val="center"/>
          </w:tcPr>
          <w:p w14:paraId="417BC7AF" w14:textId="77777777" w:rsidR="00206A22" w:rsidRDefault="00206A22" w:rsidP="008E6D5B">
            <w:pPr>
              <w:jc w:val="center"/>
            </w:pPr>
          </w:p>
        </w:tc>
        <w:tc>
          <w:tcPr>
            <w:tcW w:w="1134" w:type="dxa"/>
            <w:vAlign w:val="center"/>
          </w:tcPr>
          <w:p w14:paraId="44A86887" w14:textId="77777777" w:rsidR="00206A22" w:rsidRDefault="00206A22" w:rsidP="008E6D5B">
            <w:pPr>
              <w:jc w:val="center"/>
            </w:pPr>
          </w:p>
        </w:tc>
        <w:tc>
          <w:tcPr>
            <w:tcW w:w="992" w:type="dxa"/>
          </w:tcPr>
          <w:p w14:paraId="279593E1" w14:textId="77777777" w:rsidR="00206A22" w:rsidRDefault="00206A22" w:rsidP="008E6D5B">
            <w:pPr>
              <w:jc w:val="center"/>
            </w:pPr>
          </w:p>
        </w:tc>
        <w:tc>
          <w:tcPr>
            <w:tcW w:w="1134" w:type="dxa"/>
          </w:tcPr>
          <w:p w14:paraId="25CBFD0C" w14:textId="77777777" w:rsidR="00206A22" w:rsidRDefault="00206A22" w:rsidP="008E6D5B">
            <w:pPr>
              <w:jc w:val="center"/>
            </w:pPr>
          </w:p>
        </w:tc>
      </w:tr>
      <w:tr w:rsidR="00206A22" w14:paraId="0D5A329E" w14:textId="38FF812F" w:rsidTr="00206A22">
        <w:tc>
          <w:tcPr>
            <w:tcW w:w="959" w:type="dxa"/>
            <w:vAlign w:val="center"/>
          </w:tcPr>
          <w:p w14:paraId="35F2C757" w14:textId="77777777" w:rsidR="00206A22" w:rsidRDefault="00206A22" w:rsidP="008E6D5B">
            <w:pPr>
              <w:jc w:val="center"/>
            </w:pPr>
          </w:p>
        </w:tc>
        <w:tc>
          <w:tcPr>
            <w:tcW w:w="1134" w:type="dxa"/>
            <w:vAlign w:val="center"/>
          </w:tcPr>
          <w:p w14:paraId="3DD62F0B" w14:textId="77777777" w:rsidR="00206A22" w:rsidRDefault="00206A22" w:rsidP="008E6D5B">
            <w:pPr>
              <w:jc w:val="center"/>
            </w:pPr>
          </w:p>
        </w:tc>
        <w:tc>
          <w:tcPr>
            <w:tcW w:w="1134" w:type="dxa"/>
            <w:vAlign w:val="center"/>
          </w:tcPr>
          <w:p w14:paraId="5CD79C0D" w14:textId="77777777" w:rsidR="00206A22" w:rsidRDefault="00206A22" w:rsidP="008E6D5B">
            <w:pPr>
              <w:jc w:val="center"/>
            </w:pPr>
          </w:p>
        </w:tc>
        <w:tc>
          <w:tcPr>
            <w:tcW w:w="1134" w:type="dxa"/>
            <w:vAlign w:val="center"/>
          </w:tcPr>
          <w:p w14:paraId="568A7D82" w14:textId="77777777" w:rsidR="00206A22" w:rsidRDefault="00206A22" w:rsidP="008E6D5B">
            <w:pPr>
              <w:jc w:val="center"/>
            </w:pPr>
          </w:p>
        </w:tc>
        <w:tc>
          <w:tcPr>
            <w:tcW w:w="1134" w:type="dxa"/>
            <w:vAlign w:val="center"/>
          </w:tcPr>
          <w:p w14:paraId="19FDB574" w14:textId="77777777" w:rsidR="00206A22" w:rsidRDefault="00206A22" w:rsidP="008E6D5B">
            <w:pPr>
              <w:jc w:val="center"/>
            </w:pPr>
          </w:p>
        </w:tc>
        <w:tc>
          <w:tcPr>
            <w:tcW w:w="1134" w:type="dxa"/>
            <w:vAlign w:val="center"/>
          </w:tcPr>
          <w:p w14:paraId="3526D2B9" w14:textId="77777777" w:rsidR="00206A22" w:rsidRDefault="00206A22" w:rsidP="008E6D5B">
            <w:pPr>
              <w:jc w:val="center"/>
            </w:pPr>
          </w:p>
        </w:tc>
        <w:tc>
          <w:tcPr>
            <w:tcW w:w="1134" w:type="dxa"/>
            <w:vAlign w:val="center"/>
          </w:tcPr>
          <w:p w14:paraId="2D6EC3CC" w14:textId="77777777" w:rsidR="00206A22" w:rsidRDefault="00206A22" w:rsidP="008E6D5B">
            <w:pPr>
              <w:jc w:val="center"/>
            </w:pPr>
          </w:p>
        </w:tc>
        <w:tc>
          <w:tcPr>
            <w:tcW w:w="992" w:type="dxa"/>
          </w:tcPr>
          <w:p w14:paraId="408AF327" w14:textId="77777777" w:rsidR="00206A22" w:rsidRDefault="00206A22" w:rsidP="008E6D5B">
            <w:pPr>
              <w:jc w:val="center"/>
            </w:pPr>
          </w:p>
        </w:tc>
        <w:tc>
          <w:tcPr>
            <w:tcW w:w="1134" w:type="dxa"/>
          </w:tcPr>
          <w:p w14:paraId="3D0BA7B0" w14:textId="77777777" w:rsidR="00206A22" w:rsidRDefault="00206A22" w:rsidP="008E6D5B">
            <w:pPr>
              <w:jc w:val="center"/>
            </w:pPr>
          </w:p>
        </w:tc>
      </w:tr>
      <w:tr w:rsidR="00206A22" w14:paraId="70AB3778" w14:textId="006F2E35" w:rsidTr="00206A22">
        <w:tc>
          <w:tcPr>
            <w:tcW w:w="959" w:type="dxa"/>
            <w:vAlign w:val="center"/>
          </w:tcPr>
          <w:p w14:paraId="58549224" w14:textId="77777777" w:rsidR="00206A22" w:rsidRDefault="00206A22" w:rsidP="008E6D5B">
            <w:pPr>
              <w:jc w:val="center"/>
            </w:pPr>
          </w:p>
        </w:tc>
        <w:tc>
          <w:tcPr>
            <w:tcW w:w="1134" w:type="dxa"/>
            <w:vAlign w:val="center"/>
          </w:tcPr>
          <w:p w14:paraId="3F775881" w14:textId="77777777" w:rsidR="00206A22" w:rsidRDefault="00206A22" w:rsidP="008E6D5B">
            <w:pPr>
              <w:jc w:val="center"/>
            </w:pPr>
          </w:p>
        </w:tc>
        <w:tc>
          <w:tcPr>
            <w:tcW w:w="1134" w:type="dxa"/>
            <w:vAlign w:val="center"/>
          </w:tcPr>
          <w:p w14:paraId="608B1624" w14:textId="77777777" w:rsidR="00206A22" w:rsidRDefault="00206A22" w:rsidP="008E6D5B">
            <w:pPr>
              <w:jc w:val="center"/>
            </w:pPr>
          </w:p>
        </w:tc>
        <w:tc>
          <w:tcPr>
            <w:tcW w:w="1134" w:type="dxa"/>
            <w:vAlign w:val="center"/>
          </w:tcPr>
          <w:p w14:paraId="52DD55A5" w14:textId="77777777" w:rsidR="00206A22" w:rsidRDefault="00206A22" w:rsidP="008E6D5B">
            <w:pPr>
              <w:jc w:val="center"/>
            </w:pPr>
          </w:p>
        </w:tc>
        <w:tc>
          <w:tcPr>
            <w:tcW w:w="1134" w:type="dxa"/>
            <w:vAlign w:val="center"/>
          </w:tcPr>
          <w:p w14:paraId="102B6A5E" w14:textId="77777777" w:rsidR="00206A22" w:rsidRDefault="00206A22" w:rsidP="008E6D5B">
            <w:pPr>
              <w:jc w:val="center"/>
            </w:pPr>
          </w:p>
        </w:tc>
        <w:tc>
          <w:tcPr>
            <w:tcW w:w="1134" w:type="dxa"/>
            <w:vAlign w:val="center"/>
          </w:tcPr>
          <w:p w14:paraId="6C9C604D" w14:textId="77777777" w:rsidR="00206A22" w:rsidRDefault="00206A22" w:rsidP="008E6D5B">
            <w:pPr>
              <w:jc w:val="center"/>
            </w:pPr>
          </w:p>
        </w:tc>
        <w:tc>
          <w:tcPr>
            <w:tcW w:w="1134" w:type="dxa"/>
            <w:vAlign w:val="center"/>
          </w:tcPr>
          <w:p w14:paraId="4627671A" w14:textId="77777777" w:rsidR="00206A22" w:rsidRDefault="00206A22" w:rsidP="008E6D5B">
            <w:pPr>
              <w:jc w:val="center"/>
            </w:pPr>
          </w:p>
        </w:tc>
        <w:tc>
          <w:tcPr>
            <w:tcW w:w="992" w:type="dxa"/>
          </w:tcPr>
          <w:p w14:paraId="239D9E27" w14:textId="77777777" w:rsidR="00206A22" w:rsidRDefault="00206A22" w:rsidP="008E6D5B">
            <w:pPr>
              <w:jc w:val="center"/>
            </w:pPr>
          </w:p>
        </w:tc>
        <w:tc>
          <w:tcPr>
            <w:tcW w:w="1134" w:type="dxa"/>
          </w:tcPr>
          <w:p w14:paraId="444C68AB" w14:textId="77777777" w:rsidR="00206A22" w:rsidRDefault="00206A22" w:rsidP="008E6D5B">
            <w:pPr>
              <w:jc w:val="center"/>
            </w:pPr>
          </w:p>
        </w:tc>
      </w:tr>
      <w:tr w:rsidR="00206A22" w14:paraId="44CD8B56" w14:textId="45D82B2E" w:rsidTr="00206A22">
        <w:tc>
          <w:tcPr>
            <w:tcW w:w="959" w:type="dxa"/>
            <w:vAlign w:val="center"/>
          </w:tcPr>
          <w:p w14:paraId="737BED6D" w14:textId="77777777" w:rsidR="00206A22" w:rsidRDefault="00206A22" w:rsidP="008E6D5B">
            <w:pPr>
              <w:jc w:val="center"/>
            </w:pPr>
          </w:p>
        </w:tc>
        <w:tc>
          <w:tcPr>
            <w:tcW w:w="1134" w:type="dxa"/>
            <w:vAlign w:val="center"/>
          </w:tcPr>
          <w:p w14:paraId="74507218" w14:textId="77777777" w:rsidR="00206A22" w:rsidRDefault="00206A22" w:rsidP="008E6D5B">
            <w:pPr>
              <w:jc w:val="center"/>
            </w:pPr>
          </w:p>
        </w:tc>
        <w:tc>
          <w:tcPr>
            <w:tcW w:w="1134" w:type="dxa"/>
            <w:vAlign w:val="center"/>
          </w:tcPr>
          <w:p w14:paraId="4D35FA87" w14:textId="77777777" w:rsidR="00206A22" w:rsidRDefault="00206A22" w:rsidP="008E6D5B">
            <w:pPr>
              <w:jc w:val="center"/>
            </w:pPr>
          </w:p>
        </w:tc>
        <w:tc>
          <w:tcPr>
            <w:tcW w:w="1134" w:type="dxa"/>
            <w:vAlign w:val="center"/>
          </w:tcPr>
          <w:p w14:paraId="2AD8F7F8" w14:textId="77777777" w:rsidR="00206A22" w:rsidRDefault="00206A22" w:rsidP="008E6D5B">
            <w:pPr>
              <w:jc w:val="center"/>
            </w:pPr>
          </w:p>
        </w:tc>
        <w:tc>
          <w:tcPr>
            <w:tcW w:w="1134" w:type="dxa"/>
            <w:vAlign w:val="center"/>
          </w:tcPr>
          <w:p w14:paraId="60ADA049" w14:textId="77777777" w:rsidR="00206A22" w:rsidRDefault="00206A22" w:rsidP="008E6D5B">
            <w:pPr>
              <w:jc w:val="center"/>
            </w:pPr>
          </w:p>
        </w:tc>
        <w:tc>
          <w:tcPr>
            <w:tcW w:w="1134" w:type="dxa"/>
            <w:vAlign w:val="center"/>
          </w:tcPr>
          <w:p w14:paraId="7FEAFD63" w14:textId="77777777" w:rsidR="00206A22" w:rsidRDefault="00206A22" w:rsidP="008E6D5B">
            <w:pPr>
              <w:jc w:val="center"/>
            </w:pPr>
          </w:p>
        </w:tc>
        <w:tc>
          <w:tcPr>
            <w:tcW w:w="1134" w:type="dxa"/>
            <w:vAlign w:val="center"/>
          </w:tcPr>
          <w:p w14:paraId="7507BC3E" w14:textId="77777777" w:rsidR="00206A22" w:rsidRDefault="00206A22" w:rsidP="008E6D5B">
            <w:pPr>
              <w:jc w:val="center"/>
            </w:pPr>
          </w:p>
        </w:tc>
        <w:tc>
          <w:tcPr>
            <w:tcW w:w="992" w:type="dxa"/>
          </w:tcPr>
          <w:p w14:paraId="38290F4A" w14:textId="77777777" w:rsidR="00206A22" w:rsidRDefault="00206A22" w:rsidP="008E6D5B">
            <w:pPr>
              <w:jc w:val="center"/>
            </w:pPr>
          </w:p>
        </w:tc>
        <w:tc>
          <w:tcPr>
            <w:tcW w:w="1134" w:type="dxa"/>
          </w:tcPr>
          <w:p w14:paraId="10FD6246" w14:textId="77777777" w:rsidR="00206A22" w:rsidRDefault="00206A22" w:rsidP="008E6D5B">
            <w:pPr>
              <w:jc w:val="center"/>
            </w:pPr>
          </w:p>
        </w:tc>
      </w:tr>
      <w:tr w:rsidR="00206A22" w14:paraId="6B14BB0D" w14:textId="2334F421" w:rsidTr="00206A22">
        <w:tc>
          <w:tcPr>
            <w:tcW w:w="959" w:type="dxa"/>
            <w:vAlign w:val="center"/>
          </w:tcPr>
          <w:p w14:paraId="1C6742FA" w14:textId="77777777" w:rsidR="00206A22" w:rsidRDefault="00206A22" w:rsidP="008E6D5B">
            <w:pPr>
              <w:jc w:val="center"/>
            </w:pPr>
          </w:p>
        </w:tc>
        <w:tc>
          <w:tcPr>
            <w:tcW w:w="1134" w:type="dxa"/>
            <w:vAlign w:val="center"/>
          </w:tcPr>
          <w:p w14:paraId="40813767" w14:textId="77777777" w:rsidR="00206A22" w:rsidRDefault="00206A22" w:rsidP="008E6D5B">
            <w:pPr>
              <w:jc w:val="center"/>
            </w:pPr>
          </w:p>
        </w:tc>
        <w:tc>
          <w:tcPr>
            <w:tcW w:w="1134" w:type="dxa"/>
            <w:vAlign w:val="center"/>
          </w:tcPr>
          <w:p w14:paraId="3837484E" w14:textId="77777777" w:rsidR="00206A22" w:rsidRDefault="00206A22" w:rsidP="008E6D5B">
            <w:pPr>
              <w:jc w:val="center"/>
            </w:pPr>
          </w:p>
        </w:tc>
        <w:tc>
          <w:tcPr>
            <w:tcW w:w="1134" w:type="dxa"/>
            <w:vAlign w:val="center"/>
          </w:tcPr>
          <w:p w14:paraId="3BDDA2AA" w14:textId="77777777" w:rsidR="00206A22" w:rsidRDefault="00206A22" w:rsidP="008E6D5B">
            <w:pPr>
              <w:jc w:val="center"/>
            </w:pPr>
          </w:p>
        </w:tc>
        <w:tc>
          <w:tcPr>
            <w:tcW w:w="1134" w:type="dxa"/>
            <w:vAlign w:val="center"/>
          </w:tcPr>
          <w:p w14:paraId="40B634CA" w14:textId="77777777" w:rsidR="00206A22" w:rsidRDefault="00206A22" w:rsidP="008E6D5B">
            <w:pPr>
              <w:jc w:val="center"/>
            </w:pPr>
          </w:p>
        </w:tc>
        <w:tc>
          <w:tcPr>
            <w:tcW w:w="1134" w:type="dxa"/>
            <w:vAlign w:val="center"/>
          </w:tcPr>
          <w:p w14:paraId="29140BD7" w14:textId="77777777" w:rsidR="00206A22" w:rsidRDefault="00206A22" w:rsidP="008E6D5B">
            <w:pPr>
              <w:jc w:val="center"/>
            </w:pPr>
          </w:p>
        </w:tc>
        <w:tc>
          <w:tcPr>
            <w:tcW w:w="1134" w:type="dxa"/>
            <w:vAlign w:val="center"/>
          </w:tcPr>
          <w:p w14:paraId="01170483" w14:textId="77777777" w:rsidR="00206A22" w:rsidRDefault="00206A22" w:rsidP="008E6D5B">
            <w:pPr>
              <w:jc w:val="center"/>
            </w:pPr>
          </w:p>
        </w:tc>
        <w:tc>
          <w:tcPr>
            <w:tcW w:w="992" w:type="dxa"/>
          </w:tcPr>
          <w:p w14:paraId="4EE8F49C" w14:textId="77777777" w:rsidR="00206A22" w:rsidRDefault="00206A22" w:rsidP="008E6D5B">
            <w:pPr>
              <w:jc w:val="center"/>
            </w:pPr>
          </w:p>
        </w:tc>
        <w:tc>
          <w:tcPr>
            <w:tcW w:w="1134" w:type="dxa"/>
          </w:tcPr>
          <w:p w14:paraId="41866A22" w14:textId="77777777" w:rsidR="00206A22" w:rsidRDefault="00206A22" w:rsidP="008E6D5B">
            <w:pPr>
              <w:jc w:val="center"/>
            </w:pPr>
          </w:p>
        </w:tc>
      </w:tr>
      <w:tr w:rsidR="00206A22" w14:paraId="7F610BDC" w14:textId="463F3B55" w:rsidTr="00206A22">
        <w:tc>
          <w:tcPr>
            <w:tcW w:w="959" w:type="dxa"/>
            <w:vAlign w:val="center"/>
          </w:tcPr>
          <w:p w14:paraId="1558DB09" w14:textId="77777777" w:rsidR="00206A22" w:rsidRDefault="00206A22" w:rsidP="008E6D5B">
            <w:pPr>
              <w:jc w:val="center"/>
            </w:pPr>
          </w:p>
        </w:tc>
        <w:tc>
          <w:tcPr>
            <w:tcW w:w="1134" w:type="dxa"/>
            <w:vAlign w:val="center"/>
          </w:tcPr>
          <w:p w14:paraId="0CD7AA49" w14:textId="77777777" w:rsidR="00206A22" w:rsidRDefault="00206A22" w:rsidP="008E6D5B">
            <w:pPr>
              <w:jc w:val="center"/>
            </w:pPr>
          </w:p>
        </w:tc>
        <w:tc>
          <w:tcPr>
            <w:tcW w:w="1134" w:type="dxa"/>
            <w:vAlign w:val="center"/>
          </w:tcPr>
          <w:p w14:paraId="48AC66F8" w14:textId="77777777" w:rsidR="00206A22" w:rsidRDefault="00206A22" w:rsidP="008E6D5B">
            <w:pPr>
              <w:jc w:val="center"/>
            </w:pPr>
          </w:p>
        </w:tc>
        <w:tc>
          <w:tcPr>
            <w:tcW w:w="1134" w:type="dxa"/>
            <w:vAlign w:val="center"/>
          </w:tcPr>
          <w:p w14:paraId="18F717A1" w14:textId="77777777" w:rsidR="00206A22" w:rsidRDefault="00206A22" w:rsidP="008E6D5B">
            <w:pPr>
              <w:jc w:val="center"/>
            </w:pPr>
          </w:p>
        </w:tc>
        <w:tc>
          <w:tcPr>
            <w:tcW w:w="1134" w:type="dxa"/>
            <w:vAlign w:val="center"/>
          </w:tcPr>
          <w:p w14:paraId="5A5245AA" w14:textId="77777777" w:rsidR="00206A22" w:rsidRDefault="00206A22" w:rsidP="008E6D5B">
            <w:pPr>
              <w:jc w:val="center"/>
            </w:pPr>
          </w:p>
        </w:tc>
        <w:tc>
          <w:tcPr>
            <w:tcW w:w="1134" w:type="dxa"/>
            <w:vAlign w:val="center"/>
          </w:tcPr>
          <w:p w14:paraId="21478438" w14:textId="77777777" w:rsidR="00206A22" w:rsidRDefault="00206A22" w:rsidP="008E6D5B">
            <w:pPr>
              <w:jc w:val="center"/>
            </w:pPr>
          </w:p>
        </w:tc>
        <w:tc>
          <w:tcPr>
            <w:tcW w:w="1134" w:type="dxa"/>
            <w:vAlign w:val="center"/>
          </w:tcPr>
          <w:p w14:paraId="4FA81CAD" w14:textId="77777777" w:rsidR="00206A22" w:rsidRDefault="00206A22" w:rsidP="008E6D5B">
            <w:pPr>
              <w:jc w:val="center"/>
            </w:pPr>
          </w:p>
        </w:tc>
        <w:tc>
          <w:tcPr>
            <w:tcW w:w="992" w:type="dxa"/>
          </w:tcPr>
          <w:p w14:paraId="7283681F" w14:textId="77777777" w:rsidR="00206A22" w:rsidRDefault="00206A22" w:rsidP="008E6D5B">
            <w:pPr>
              <w:jc w:val="center"/>
            </w:pPr>
          </w:p>
        </w:tc>
        <w:tc>
          <w:tcPr>
            <w:tcW w:w="1134" w:type="dxa"/>
          </w:tcPr>
          <w:p w14:paraId="02D3F6BD" w14:textId="77777777" w:rsidR="00206A22" w:rsidRDefault="00206A22" w:rsidP="008E6D5B">
            <w:pPr>
              <w:jc w:val="center"/>
            </w:pPr>
          </w:p>
        </w:tc>
      </w:tr>
      <w:tr w:rsidR="00206A22" w14:paraId="760F017D" w14:textId="4BD286A5" w:rsidTr="00206A22">
        <w:tc>
          <w:tcPr>
            <w:tcW w:w="959" w:type="dxa"/>
            <w:vAlign w:val="center"/>
          </w:tcPr>
          <w:p w14:paraId="4910F028" w14:textId="77777777" w:rsidR="00206A22" w:rsidRDefault="00206A22" w:rsidP="008E6D5B">
            <w:pPr>
              <w:jc w:val="center"/>
            </w:pPr>
          </w:p>
        </w:tc>
        <w:tc>
          <w:tcPr>
            <w:tcW w:w="1134" w:type="dxa"/>
            <w:vAlign w:val="center"/>
          </w:tcPr>
          <w:p w14:paraId="29DA047A" w14:textId="77777777" w:rsidR="00206A22" w:rsidRDefault="00206A22" w:rsidP="008E6D5B">
            <w:pPr>
              <w:jc w:val="center"/>
            </w:pPr>
          </w:p>
        </w:tc>
        <w:tc>
          <w:tcPr>
            <w:tcW w:w="1134" w:type="dxa"/>
            <w:vAlign w:val="center"/>
          </w:tcPr>
          <w:p w14:paraId="2BEA7CE9" w14:textId="77777777" w:rsidR="00206A22" w:rsidRDefault="00206A22" w:rsidP="008E6D5B">
            <w:pPr>
              <w:jc w:val="center"/>
            </w:pPr>
          </w:p>
        </w:tc>
        <w:tc>
          <w:tcPr>
            <w:tcW w:w="1134" w:type="dxa"/>
            <w:vAlign w:val="center"/>
          </w:tcPr>
          <w:p w14:paraId="5DC6C026" w14:textId="77777777" w:rsidR="00206A22" w:rsidRDefault="00206A22" w:rsidP="008E6D5B">
            <w:pPr>
              <w:jc w:val="center"/>
            </w:pPr>
          </w:p>
        </w:tc>
        <w:tc>
          <w:tcPr>
            <w:tcW w:w="1134" w:type="dxa"/>
            <w:vAlign w:val="center"/>
          </w:tcPr>
          <w:p w14:paraId="2CC652EA" w14:textId="77777777" w:rsidR="00206A22" w:rsidRDefault="00206A22" w:rsidP="008E6D5B">
            <w:pPr>
              <w:jc w:val="center"/>
            </w:pPr>
          </w:p>
        </w:tc>
        <w:tc>
          <w:tcPr>
            <w:tcW w:w="1134" w:type="dxa"/>
            <w:vAlign w:val="center"/>
          </w:tcPr>
          <w:p w14:paraId="4F679E11" w14:textId="77777777" w:rsidR="00206A22" w:rsidRDefault="00206A22" w:rsidP="008E6D5B">
            <w:pPr>
              <w:jc w:val="center"/>
            </w:pPr>
          </w:p>
        </w:tc>
        <w:tc>
          <w:tcPr>
            <w:tcW w:w="1134" w:type="dxa"/>
            <w:vAlign w:val="center"/>
          </w:tcPr>
          <w:p w14:paraId="5527E1D1" w14:textId="77777777" w:rsidR="00206A22" w:rsidRDefault="00206A22" w:rsidP="008E6D5B">
            <w:pPr>
              <w:jc w:val="center"/>
            </w:pPr>
          </w:p>
        </w:tc>
        <w:tc>
          <w:tcPr>
            <w:tcW w:w="992" w:type="dxa"/>
          </w:tcPr>
          <w:p w14:paraId="2A028966" w14:textId="77777777" w:rsidR="00206A22" w:rsidRDefault="00206A22" w:rsidP="008E6D5B">
            <w:pPr>
              <w:jc w:val="center"/>
            </w:pPr>
          </w:p>
        </w:tc>
        <w:tc>
          <w:tcPr>
            <w:tcW w:w="1134" w:type="dxa"/>
          </w:tcPr>
          <w:p w14:paraId="6684386A" w14:textId="77777777" w:rsidR="00206A22" w:rsidRDefault="00206A22" w:rsidP="008E6D5B">
            <w:pPr>
              <w:jc w:val="center"/>
            </w:pPr>
          </w:p>
        </w:tc>
      </w:tr>
    </w:tbl>
    <w:p w14:paraId="38B90E33" w14:textId="77777777" w:rsidR="001A7596" w:rsidRDefault="001A7596" w:rsidP="001A7596">
      <w:pPr>
        <w:jc w:val="both"/>
      </w:pPr>
    </w:p>
    <w:p w14:paraId="6FD37234" w14:textId="77777777" w:rsidR="001A7596" w:rsidRDefault="001A7596" w:rsidP="00D90A9E">
      <w:pPr>
        <w:spacing w:after="120"/>
        <w:jc w:val="both"/>
        <w:rPr>
          <w:b/>
          <w:bCs/>
        </w:rPr>
      </w:pPr>
    </w:p>
    <w:p w14:paraId="2FF86A04" w14:textId="77777777" w:rsidR="008779A3" w:rsidRDefault="008779A3" w:rsidP="00D90A9E">
      <w:pPr>
        <w:spacing w:after="120"/>
        <w:jc w:val="both"/>
        <w:rPr>
          <w:b/>
          <w:bCs/>
        </w:rPr>
      </w:pPr>
    </w:p>
    <w:p w14:paraId="48A66414" w14:textId="77777777" w:rsidR="008779A3" w:rsidRDefault="008779A3" w:rsidP="00D90A9E">
      <w:pPr>
        <w:spacing w:after="120"/>
        <w:jc w:val="both"/>
        <w:rPr>
          <w:b/>
          <w:bCs/>
        </w:rPr>
      </w:pPr>
    </w:p>
    <w:p w14:paraId="7C917049" w14:textId="10F63577" w:rsidR="00D53FC9" w:rsidRPr="00583A1B" w:rsidRDefault="00D53FC9" w:rsidP="00D53FC9">
      <w:pPr>
        <w:spacing w:after="120"/>
        <w:jc w:val="center"/>
        <w:rPr>
          <w:szCs w:val="28"/>
          <w:lang w:val="sv-SE"/>
        </w:rPr>
      </w:pPr>
      <w:r w:rsidRPr="00583A1B">
        <w:rPr>
          <w:b/>
          <w:bCs/>
          <w:szCs w:val="28"/>
          <w:lang w:val="sv-SE"/>
        </w:rPr>
        <w:lastRenderedPageBreak/>
        <w:t xml:space="preserve">Phụ lục A </w:t>
      </w:r>
      <w:r w:rsidRPr="00583A1B">
        <w:rPr>
          <w:i/>
          <w:iCs/>
          <w:szCs w:val="28"/>
          <w:lang w:val="sv-SE"/>
        </w:rPr>
        <w:t>(</w:t>
      </w:r>
      <w:r w:rsidR="00997B8F" w:rsidRPr="00AA0DB8">
        <w:rPr>
          <w:i/>
          <w:iCs/>
          <w:szCs w:val="28"/>
        </w:rPr>
        <w:t>kết thúc</w:t>
      </w:r>
      <w:r w:rsidRPr="00583A1B">
        <w:rPr>
          <w:i/>
          <w:iCs/>
          <w:szCs w:val="28"/>
          <w:lang w:val="sv-SE"/>
        </w:rPr>
        <w:t>)</w:t>
      </w:r>
    </w:p>
    <w:p w14:paraId="728DAD02" w14:textId="77777777" w:rsidR="00D53FC9" w:rsidRPr="007012C3" w:rsidRDefault="00D53FC9" w:rsidP="00D53FC9">
      <w:pPr>
        <w:jc w:val="center"/>
        <w:rPr>
          <w:b/>
          <w:bCs/>
          <w:lang w:val="sv-SE"/>
        </w:rPr>
      </w:pPr>
      <w:r w:rsidRPr="001C5E9C">
        <w:rPr>
          <w:b/>
          <w:lang w:val="sv-SE"/>
        </w:rPr>
        <w:t>KẾT QUẢ KIỂM ĐỊNH</w:t>
      </w:r>
    </w:p>
    <w:p w14:paraId="403315BF" w14:textId="77777777" w:rsidR="00D53FC9" w:rsidRPr="001C5E9C" w:rsidRDefault="00D53FC9" w:rsidP="00D53FC9">
      <w:pPr>
        <w:jc w:val="both"/>
        <w:rPr>
          <w:b/>
          <w:bCs/>
          <w:lang w:val="sv-SE"/>
        </w:rPr>
      </w:pPr>
    </w:p>
    <w:p w14:paraId="49308E97" w14:textId="6C6678DF" w:rsidR="008779A3" w:rsidRDefault="00D53FC9" w:rsidP="00D53FC9">
      <w:pPr>
        <w:spacing w:after="120"/>
        <w:jc w:val="both"/>
        <w:rPr>
          <w:b/>
          <w:bCs/>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F9D517E" w14:textId="77777777" w:rsidR="008779A3" w:rsidRPr="00D90A9E" w:rsidRDefault="008779A3" w:rsidP="00D90A9E">
      <w:pPr>
        <w:spacing w:after="120"/>
        <w:jc w:val="both"/>
        <w:rPr>
          <w:b/>
          <w:bCs/>
        </w:rPr>
      </w:pPr>
    </w:p>
    <w:p w14:paraId="4694C74F" w14:textId="74CB5EFA" w:rsidR="00C467D2" w:rsidRPr="00244171" w:rsidRDefault="00C467D2" w:rsidP="00C467D2">
      <w:pPr>
        <w:jc w:val="center"/>
        <w:rPr>
          <w:b/>
          <w:bCs/>
          <w:sz w:val="26"/>
          <w:szCs w:val="20"/>
          <w:lang w:val="sv-SE"/>
        </w:rPr>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B81325">
        <w:rPr>
          <w:b/>
          <w:bCs/>
          <w:sz w:val="26"/>
          <w:szCs w:val="20"/>
          <w:lang w:val="sv-SE"/>
        </w:rPr>
        <w:t>3</w:t>
      </w:r>
      <w:r w:rsidR="00BF300D" w:rsidRPr="001C5E9C">
        <w:rPr>
          <w:b/>
          <w:bCs/>
          <w:sz w:val="26"/>
          <w:szCs w:val="20"/>
          <w:lang w:val="sv-SE"/>
        </w:rPr>
        <w:t xml:space="preserve"> – Kết quả loạt đo M</w:t>
      </w:r>
      <w:r w:rsidR="00244171">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34C141F" w14:textId="40311973" w:rsidTr="00BD0639">
        <w:tc>
          <w:tcPr>
            <w:tcW w:w="817" w:type="dxa"/>
            <w:vMerge w:val="restart"/>
            <w:vAlign w:val="center"/>
          </w:tcPr>
          <w:p w14:paraId="013D8039" w14:textId="5A8C0F60" w:rsidR="00BD0639" w:rsidRPr="00BF300D" w:rsidRDefault="00BD0639" w:rsidP="00BF300D">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709724B9" w14:textId="275F237E" w:rsidR="00BD0639" w:rsidRPr="00BF300D" w:rsidRDefault="00BD0639" w:rsidP="00BF300D">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7168B009" w14:textId="7DA98B09" w:rsidR="00BD0639" w:rsidRPr="00BF300D" w:rsidRDefault="00BD0639" w:rsidP="00BF300D">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58363996" w14:textId="00121553" w:rsidR="00BD0639" w:rsidRPr="00BF300D" w:rsidRDefault="00BD0639"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36AA375B" w14:textId="6A700C7E" w:rsidR="00BD0639" w:rsidRPr="00BF300D" w:rsidRDefault="00BD0639" w:rsidP="00BD0639">
            <w:pPr>
              <w:jc w:val="center"/>
              <w:rPr>
                <w:rFonts w:cs="Times New Roman"/>
                <w:sz w:val="26"/>
                <w:szCs w:val="26"/>
              </w:rPr>
            </w:pPr>
            <w:r>
              <w:rPr>
                <w:rFonts w:cs="Times New Roman"/>
                <w:sz w:val="26"/>
                <w:szCs w:val="26"/>
              </w:rPr>
              <w:t>Độ không đảm bảo đo mở rộng</w:t>
            </w:r>
          </w:p>
        </w:tc>
      </w:tr>
      <w:tr w:rsidR="00BD0639" w14:paraId="654FE952" w14:textId="11B2C329" w:rsidTr="00BD0639">
        <w:tc>
          <w:tcPr>
            <w:tcW w:w="817" w:type="dxa"/>
            <w:vMerge/>
            <w:vAlign w:val="center"/>
          </w:tcPr>
          <w:p w14:paraId="667231DE" w14:textId="77777777" w:rsidR="00BD0639" w:rsidRPr="00BF300D" w:rsidRDefault="00BD0639" w:rsidP="00BF300D">
            <w:pPr>
              <w:jc w:val="center"/>
              <w:rPr>
                <w:rFonts w:cs="Times New Roman"/>
                <w:bCs/>
                <w:sz w:val="26"/>
                <w:szCs w:val="26"/>
              </w:rPr>
            </w:pPr>
          </w:p>
        </w:tc>
        <w:tc>
          <w:tcPr>
            <w:tcW w:w="1527" w:type="dxa"/>
            <w:vAlign w:val="center"/>
          </w:tcPr>
          <w:p w14:paraId="45EFEF75" w14:textId="6EA36674" w:rsidR="00BD0639" w:rsidRPr="00BF300D" w:rsidRDefault="00BD0639" w:rsidP="00BF300D">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57E6A739" w14:textId="4A32E734" w:rsidR="00BD0639" w:rsidRPr="00BF300D" w:rsidRDefault="00BD0639" w:rsidP="00BF300D">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6AA17CA" w14:textId="1DDCA1DD" w:rsidR="00BD0639" w:rsidRPr="00BF300D" w:rsidRDefault="00BD0639"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D0639" w:rsidRPr="00BF300D" w:rsidRDefault="00BD0639" w:rsidP="00BF300D">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168A9DC6" w14:textId="12E10ACA" w:rsidR="00BD0639" w:rsidRPr="00BF300D" w:rsidRDefault="00BD0639" w:rsidP="00BF300D">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5ED35FA3" w14:textId="50E85FA1" w:rsidR="00BD0639" w:rsidRPr="00BF300D" w:rsidRDefault="00BD0639" w:rsidP="00BF300D">
            <w:pPr>
              <w:jc w:val="center"/>
              <w:rPr>
                <w:rFonts w:cs="Times New Roman"/>
                <w:bCs/>
                <w:sz w:val="26"/>
                <w:szCs w:val="26"/>
              </w:rPr>
            </w:pPr>
          </w:p>
        </w:tc>
        <w:tc>
          <w:tcPr>
            <w:tcW w:w="965" w:type="dxa"/>
            <w:vMerge/>
            <w:vAlign w:val="center"/>
          </w:tcPr>
          <w:p w14:paraId="6E08DE95" w14:textId="0BC01881" w:rsidR="00BD0639" w:rsidRPr="00BF300D" w:rsidRDefault="00BD0639" w:rsidP="00BF300D">
            <w:pPr>
              <w:jc w:val="center"/>
              <w:rPr>
                <w:rFonts w:cs="Times New Roman"/>
                <w:bCs/>
                <w:sz w:val="26"/>
                <w:szCs w:val="26"/>
              </w:rPr>
            </w:pPr>
          </w:p>
        </w:tc>
        <w:tc>
          <w:tcPr>
            <w:tcW w:w="1141" w:type="dxa"/>
            <w:vMerge/>
          </w:tcPr>
          <w:p w14:paraId="11F5B092" w14:textId="77777777" w:rsidR="00BD0639" w:rsidRPr="00BF300D" w:rsidRDefault="00BD0639" w:rsidP="00BF300D">
            <w:pPr>
              <w:jc w:val="center"/>
              <w:rPr>
                <w:rFonts w:cs="Times New Roman"/>
                <w:bCs/>
                <w:sz w:val="26"/>
                <w:szCs w:val="26"/>
              </w:rPr>
            </w:pPr>
          </w:p>
        </w:tc>
      </w:tr>
      <w:tr w:rsidR="00BD0639" w14:paraId="35DCD45B" w14:textId="550DE3B3" w:rsidTr="00BD0639">
        <w:tc>
          <w:tcPr>
            <w:tcW w:w="817" w:type="dxa"/>
            <w:vAlign w:val="center"/>
          </w:tcPr>
          <w:p w14:paraId="136BF56F" w14:textId="77777777" w:rsidR="00BD0639" w:rsidRPr="00BF300D" w:rsidRDefault="00BD0639" w:rsidP="00BF300D">
            <w:pPr>
              <w:jc w:val="center"/>
              <w:rPr>
                <w:rFonts w:cs="Times New Roman"/>
                <w:bCs/>
                <w:sz w:val="26"/>
                <w:szCs w:val="26"/>
              </w:rPr>
            </w:pPr>
          </w:p>
        </w:tc>
        <w:tc>
          <w:tcPr>
            <w:tcW w:w="1527" w:type="dxa"/>
            <w:vAlign w:val="center"/>
          </w:tcPr>
          <w:p w14:paraId="2FB3693C" w14:textId="77777777" w:rsidR="00BD0639" w:rsidRPr="00BF300D" w:rsidRDefault="00BD0639" w:rsidP="00BF300D">
            <w:pPr>
              <w:jc w:val="center"/>
              <w:rPr>
                <w:rFonts w:cs="Times New Roman"/>
                <w:bCs/>
                <w:sz w:val="26"/>
                <w:szCs w:val="26"/>
              </w:rPr>
            </w:pPr>
          </w:p>
        </w:tc>
        <w:tc>
          <w:tcPr>
            <w:tcW w:w="1025" w:type="dxa"/>
            <w:vAlign w:val="center"/>
          </w:tcPr>
          <w:p w14:paraId="6C55CDEE" w14:textId="77777777" w:rsidR="00BD0639" w:rsidRPr="00BF300D" w:rsidRDefault="00BD0639" w:rsidP="00BF300D">
            <w:pPr>
              <w:jc w:val="center"/>
              <w:rPr>
                <w:rFonts w:cs="Times New Roman"/>
                <w:bCs/>
                <w:sz w:val="26"/>
                <w:szCs w:val="26"/>
              </w:rPr>
            </w:pPr>
          </w:p>
        </w:tc>
        <w:tc>
          <w:tcPr>
            <w:tcW w:w="708" w:type="dxa"/>
            <w:vAlign w:val="center"/>
          </w:tcPr>
          <w:p w14:paraId="32CA277C" w14:textId="77777777" w:rsidR="00BD0639" w:rsidRPr="00BF300D" w:rsidRDefault="00BD0639" w:rsidP="00BF300D">
            <w:pPr>
              <w:jc w:val="center"/>
              <w:rPr>
                <w:rFonts w:cs="Times New Roman"/>
                <w:bCs/>
                <w:sz w:val="26"/>
                <w:szCs w:val="26"/>
              </w:rPr>
            </w:pPr>
          </w:p>
        </w:tc>
        <w:tc>
          <w:tcPr>
            <w:tcW w:w="1141" w:type="dxa"/>
            <w:vAlign w:val="center"/>
          </w:tcPr>
          <w:p w14:paraId="10599BFD" w14:textId="77777777" w:rsidR="00BD0639" w:rsidRPr="00BF300D" w:rsidRDefault="00BD0639" w:rsidP="00BF300D">
            <w:pPr>
              <w:jc w:val="center"/>
              <w:rPr>
                <w:rFonts w:cs="Times New Roman"/>
                <w:bCs/>
                <w:sz w:val="26"/>
                <w:szCs w:val="26"/>
              </w:rPr>
            </w:pPr>
          </w:p>
        </w:tc>
        <w:tc>
          <w:tcPr>
            <w:tcW w:w="1127" w:type="dxa"/>
            <w:vAlign w:val="center"/>
          </w:tcPr>
          <w:p w14:paraId="58C1E784" w14:textId="77777777" w:rsidR="00BD0639" w:rsidRPr="00BF300D" w:rsidRDefault="00BD0639" w:rsidP="00BF300D">
            <w:pPr>
              <w:jc w:val="center"/>
              <w:rPr>
                <w:rFonts w:cs="Times New Roman"/>
                <w:bCs/>
                <w:sz w:val="26"/>
                <w:szCs w:val="26"/>
              </w:rPr>
            </w:pPr>
          </w:p>
        </w:tc>
        <w:tc>
          <w:tcPr>
            <w:tcW w:w="1155" w:type="dxa"/>
            <w:vAlign w:val="center"/>
          </w:tcPr>
          <w:p w14:paraId="21DB8C0C" w14:textId="77777777" w:rsidR="00BD0639" w:rsidRPr="00BF300D" w:rsidRDefault="00BD0639" w:rsidP="00BF300D">
            <w:pPr>
              <w:jc w:val="center"/>
              <w:rPr>
                <w:rFonts w:cs="Times New Roman"/>
                <w:bCs/>
                <w:sz w:val="26"/>
                <w:szCs w:val="26"/>
              </w:rPr>
            </w:pPr>
          </w:p>
        </w:tc>
        <w:tc>
          <w:tcPr>
            <w:tcW w:w="965" w:type="dxa"/>
            <w:vAlign w:val="center"/>
          </w:tcPr>
          <w:p w14:paraId="7E985AB5" w14:textId="77777777" w:rsidR="00BD0639" w:rsidRPr="00BF300D" w:rsidRDefault="00BD0639" w:rsidP="00BF300D">
            <w:pPr>
              <w:jc w:val="center"/>
              <w:rPr>
                <w:rFonts w:cs="Times New Roman"/>
                <w:bCs/>
                <w:sz w:val="26"/>
                <w:szCs w:val="26"/>
              </w:rPr>
            </w:pPr>
          </w:p>
        </w:tc>
        <w:tc>
          <w:tcPr>
            <w:tcW w:w="1141" w:type="dxa"/>
          </w:tcPr>
          <w:p w14:paraId="10E52A2A" w14:textId="77777777" w:rsidR="00BD0639" w:rsidRPr="00BF300D" w:rsidRDefault="00BD0639" w:rsidP="00BF300D">
            <w:pPr>
              <w:jc w:val="center"/>
              <w:rPr>
                <w:rFonts w:cs="Times New Roman"/>
                <w:bCs/>
                <w:sz w:val="26"/>
                <w:szCs w:val="26"/>
              </w:rPr>
            </w:pPr>
          </w:p>
        </w:tc>
      </w:tr>
      <w:tr w:rsidR="00BD0639" w14:paraId="353A9C6C" w14:textId="3BB0AFF8" w:rsidTr="00BD0639">
        <w:tc>
          <w:tcPr>
            <w:tcW w:w="817" w:type="dxa"/>
            <w:vAlign w:val="center"/>
          </w:tcPr>
          <w:p w14:paraId="5ED2639C" w14:textId="77777777" w:rsidR="00BD0639" w:rsidRPr="00BF300D" w:rsidRDefault="00BD0639" w:rsidP="00BF300D">
            <w:pPr>
              <w:jc w:val="center"/>
              <w:rPr>
                <w:rFonts w:cs="Times New Roman"/>
                <w:bCs/>
                <w:sz w:val="26"/>
                <w:szCs w:val="26"/>
              </w:rPr>
            </w:pPr>
          </w:p>
        </w:tc>
        <w:tc>
          <w:tcPr>
            <w:tcW w:w="1527" w:type="dxa"/>
            <w:vAlign w:val="center"/>
          </w:tcPr>
          <w:p w14:paraId="48442DEA" w14:textId="77777777" w:rsidR="00BD0639" w:rsidRPr="00BF300D" w:rsidRDefault="00BD0639" w:rsidP="00BF300D">
            <w:pPr>
              <w:jc w:val="center"/>
              <w:rPr>
                <w:rFonts w:cs="Times New Roman"/>
                <w:bCs/>
                <w:sz w:val="26"/>
                <w:szCs w:val="26"/>
              </w:rPr>
            </w:pPr>
          </w:p>
        </w:tc>
        <w:tc>
          <w:tcPr>
            <w:tcW w:w="1025" w:type="dxa"/>
            <w:vAlign w:val="center"/>
          </w:tcPr>
          <w:p w14:paraId="3E7648FA" w14:textId="77777777" w:rsidR="00BD0639" w:rsidRPr="00BF300D" w:rsidRDefault="00BD0639" w:rsidP="00BF300D">
            <w:pPr>
              <w:jc w:val="center"/>
              <w:rPr>
                <w:rFonts w:cs="Times New Roman"/>
                <w:bCs/>
                <w:sz w:val="26"/>
                <w:szCs w:val="26"/>
              </w:rPr>
            </w:pPr>
          </w:p>
        </w:tc>
        <w:tc>
          <w:tcPr>
            <w:tcW w:w="708" w:type="dxa"/>
            <w:vAlign w:val="center"/>
          </w:tcPr>
          <w:p w14:paraId="5ADA8180" w14:textId="77777777" w:rsidR="00BD0639" w:rsidRPr="00BF300D" w:rsidRDefault="00BD0639" w:rsidP="00BF300D">
            <w:pPr>
              <w:jc w:val="center"/>
              <w:rPr>
                <w:rFonts w:cs="Times New Roman"/>
                <w:bCs/>
                <w:sz w:val="26"/>
                <w:szCs w:val="26"/>
              </w:rPr>
            </w:pPr>
          </w:p>
        </w:tc>
        <w:tc>
          <w:tcPr>
            <w:tcW w:w="1141" w:type="dxa"/>
            <w:vAlign w:val="center"/>
          </w:tcPr>
          <w:p w14:paraId="0BA6EDCF" w14:textId="77777777" w:rsidR="00BD0639" w:rsidRPr="00BF300D" w:rsidRDefault="00BD0639" w:rsidP="00BF300D">
            <w:pPr>
              <w:jc w:val="center"/>
              <w:rPr>
                <w:rFonts w:cs="Times New Roman"/>
                <w:bCs/>
                <w:sz w:val="26"/>
                <w:szCs w:val="26"/>
              </w:rPr>
            </w:pPr>
          </w:p>
        </w:tc>
        <w:tc>
          <w:tcPr>
            <w:tcW w:w="1127" w:type="dxa"/>
            <w:vAlign w:val="center"/>
          </w:tcPr>
          <w:p w14:paraId="1DFDDDAA" w14:textId="77777777" w:rsidR="00BD0639" w:rsidRPr="00BF300D" w:rsidRDefault="00BD0639" w:rsidP="00BF300D">
            <w:pPr>
              <w:jc w:val="center"/>
              <w:rPr>
                <w:rFonts w:cs="Times New Roman"/>
                <w:bCs/>
                <w:sz w:val="26"/>
                <w:szCs w:val="26"/>
              </w:rPr>
            </w:pPr>
          </w:p>
        </w:tc>
        <w:tc>
          <w:tcPr>
            <w:tcW w:w="1155" w:type="dxa"/>
            <w:vAlign w:val="center"/>
          </w:tcPr>
          <w:p w14:paraId="2F2D96D4" w14:textId="77777777" w:rsidR="00BD0639" w:rsidRPr="00BF300D" w:rsidRDefault="00BD0639" w:rsidP="00BF300D">
            <w:pPr>
              <w:jc w:val="center"/>
              <w:rPr>
                <w:rFonts w:cs="Times New Roman"/>
                <w:bCs/>
                <w:sz w:val="26"/>
                <w:szCs w:val="26"/>
              </w:rPr>
            </w:pPr>
          </w:p>
        </w:tc>
        <w:tc>
          <w:tcPr>
            <w:tcW w:w="965" w:type="dxa"/>
            <w:vAlign w:val="center"/>
          </w:tcPr>
          <w:p w14:paraId="03001537" w14:textId="77777777" w:rsidR="00BD0639" w:rsidRPr="00BF300D" w:rsidRDefault="00BD0639" w:rsidP="00BF300D">
            <w:pPr>
              <w:jc w:val="center"/>
              <w:rPr>
                <w:rFonts w:cs="Times New Roman"/>
                <w:bCs/>
                <w:sz w:val="26"/>
                <w:szCs w:val="26"/>
              </w:rPr>
            </w:pPr>
          </w:p>
        </w:tc>
        <w:tc>
          <w:tcPr>
            <w:tcW w:w="1141" w:type="dxa"/>
          </w:tcPr>
          <w:p w14:paraId="045B93F1" w14:textId="77777777" w:rsidR="00BD0639" w:rsidRPr="00BF300D" w:rsidRDefault="00BD0639" w:rsidP="00BF300D">
            <w:pPr>
              <w:jc w:val="center"/>
              <w:rPr>
                <w:rFonts w:cs="Times New Roman"/>
                <w:bCs/>
                <w:sz w:val="26"/>
                <w:szCs w:val="26"/>
              </w:rPr>
            </w:pPr>
          </w:p>
        </w:tc>
      </w:tr>
      <w:tr w:rsidR="00BD0639" w14:paraId="1A56E9C8" w14:textId="10F25E29" w:rsidTr="00BD0639">
        <w:tc>
          <w:tcPr>
            <w:tcW w:w="817" w:type="dxa"/>
            <w:vAlign w:val="center"/>
          </w:tcPr>
          <w:p w14:paraId="37D20633" w14:textId="77777777" w:rsidR="00BD0639" w:rsidRPr="00BF300D" w:rsidRDefault="00BD0639" w:rsidP="00BF300D">
            <w:pPr>
              <w:jc w:val="center"/>
              <w:rPr>
                <w:rFonts w:cs="Times New Roman"/>
                <w:bCs/>
                <w:sz w:val="26"/>
                <w:szCs w:val="26"/>
              </w:rPr>
            </w:pPr>
          </w:p>
        </w:tc>
        <w:tc>
          <w:tcPr>
            <w:tcW w:w="1527" w:type="dxa"/>
            <w:vAlign w:val="center"/>
          </w:tcPr>
          <w:p w14:paraId="0F44A327" w14:textId="77777777" w:rsidR="00BD0639" w:rsidRPr="00BF300D" w:rsidRDefault="00BD0639" w:rsidP="00BF300D">
            <w:pPr>
              <w:jc w:val="center"/>
              <w:rPr>
                <w:rFonts w:cs="Times New Roman"/>
                <w:bCs/>
                <w:sz w:val="26"/>
                <w:szCs w:val="26"/>
              </w:rPr>
            </w:pPr>
          </w:p>
        </w:tc>
        <w:tc>
          <w:tcPr>
            <w:tcW w:w="1025" w:type="dxa"/>
            <w:vAlign w:val="center"/>
          </w:tcPr>
          <w:p w14:paraId="7A4E6820" w14:textId="77777777" w:rsidR="00BD0639" w:rsidRPr="00BF300D" w:rsidRDefault="00BD0639" w:rsidP="00BF300D">
            <w:pPr>
              <w:jc w:val="center"/>
              <w:rPr>
                <w:rFonts w:cs="Times New Roman"/>
                <w:bCs/>
                <w:sz w:val="26"/>
                <w:szCs w:val="26"/>
              </w:rPr>
            </w:pPr>
          </w:p>
        </w:tc>
        <w:tc>
          <w:tcPr>
            <w:tcW w:w="708" w:type="dxa"/>
            <w:vAlign w:val="center"/>
          </w:tcPr>
          <w:p w14:paraId="2CFD807F" w14:textId="77777777" w:rsidR="00BD0639" w:rsidRPr="00BF300D" w:rsidRDefault="00BD0639" w:rsidP="00BF300D">
            <w:pPr>
              <w:jc w:val="center"/>
              <w:rPr>
                <w:rFonts w:cs="Times New Roman"/>
                <w:bCs/>
                <w:sz w:val="26"/>
                <w:szCs w:val="26"/>
              </w:rPr>
            </w:pPr>
          </w:p>
        </w:tc>
        <w:tc>
          <w:tcPr>
            <w:tcW w:w="1141" w:type="dxa"/>
            <w:vAlign w:val="center"/>
          </w:tcPr>
          <w:p w14:paraId="14375F22" w14:textId="77777777" w:rsidR="00BD0639" w:rsidRPr="00BF300D" w:rsidRDefault="00BD0639" w:rsidP="00BF300D">
            <w:pPr>
              <w:jc w:val="center"/>
              <w:rPr>
                <w:rFonts w:cs="Times New Roman"/>
                <w:bCs/>
                <w:sz w:val="26"/>
                <w:szCs w:val="26"/>
              </w:rPr>
            </w:pPr>
          </w:p>
        </w:tc>
        <w:tc>
          <w:tcPr>
            <w:tcW w:w="1127" w:type="dxa"/>
            <w:vAlign w:val="center"/>
          </w:tcPr>
          <w:p w14:paraId="2B494A68" w14:textId="77777777" w:rsidR="00BD0639" w:rsidRPr="00BF300D" w:rsidRDefault="00BD0639" w:rsidP="00BF300D">
            <w:pPr>
              <w:jc w:val="center"/>
              <w:rPr>
                <w:rFonts w:cs="Times New Roman"/>
                <w:bCs/>
                <w:sz w:val="26"/>
                <w:szCs w:val="26"/>
              </w:rPr>
            </w:pPr>
          </w:p>
        </w:tc>
        <w:tc>
          <w:tcPr>
            <w:tcW w:w="1155" w:type="dxa"/>
            <w:vAlign w:val="center"/>
          </w:tcPr>
          <w:p w14:paraId="35B85452" w14:textId="77777777" w:rsidR="00BD0639" w:rsidRPr="00BF300D" w:rsidRDefault="00BD0639" w:rsidP="00BF300D">
            <w:pPr>
              <w:jc w:val="center"/>
              <w:rPr>
                <w:rFonts w:cs="Times New Roman"/>
                <w:bCs/>
                <w:sz w:val="26"/>
                <w:szCs w:val="26"/>
              </w:rPr>
            </w:pPr>
          </w:p>
        </w:tc>
        <w:tc>
          <w:tcPr>
            <w:tcW w:w="965" w:type="dxa"/>
            <w:vAlign w:val="center"/>
          </w:tcPr>
          <w:p w14:paraId="7B878DC6" w14:textId="77777777" w:rsidR="00BD0639" w:rsidRPr="00BF300D" w:rsidRDefault="00BD0639" w:rsidP="00BF300D">
            <w:pPr>
              <w:jc w:val="center"/>
              <w:rPr>
                <w:rFonts w:cs="Times New Roman"/>
                <w:bCs/>
                <w:sz w:val="26"/>
                <w:szCs w:val="26"/>
              </w:rPr>
            </w:pPr>
          </w:p>
        </w:tc>
        <w:tc>
          <w:tcPr>
            <w:tcW w:w="1141" w:type="dxa"/>
          </w:tcPr>
          <w:p w14:paraId="3D130A0F" w14:textId="77777777" w:rsidR="00BD0639" w:rsidRPr="00BF300D" w:rsidRDefault="00BD0639" w:rsidP="00BF300D">
            <w:pPr>
              <w:jc w:val="center"/>
              <w:rPr>
                <w:rFonts w:cs="Times New Roman"/>
                <w:bCs/>
                <w:sz w:val="26"/>
                <w:szCs w:val="26"/>
              </w:rPr>
            </w:pPr>
          </w:p>
        </w:tc>
      </w:tr>
      <w:tr w:rsidR="00BD0639" w14:paraId="42B1DC17" w14:textId="7D144B15" w:rsidTr="00BD0639">
        <w:tc>
          <w:tcPr>
            <w:tcW w:w="817" w:type="dxa"/>
            <w:vAlign w:val="center"/>
          </w:tcPr>
          <w:p w14:paraId="7EA713A8" w14:textId="77777777" w:rsidR="00BD0639" w:rsidRPr="00BF300D" w:rsidRDefault="00BD0639" w:rsidP="00BF300D">
            <w:pPr>
              <w:jc w:val="center"/>
              <w:rPr>
                <w:rFonts w:cs="Times New Roman"/>
                <w:bCs/>
                <w:sz w:val="26"/>
                <w:szCs w:val="26"/>
              </w:rPr>
            </w:pPr>
          </w:p>
        </w:tc>
        <w:tc>
          <w:tcPr>
            <w:tcW w:w="1527" w:type="dxa"/>
            <w:vAlign w:val="center"/>
          </w:tcPr>
          <w:p w14:paraId="6AAA1BB9" w14:textId="77777777" w:rsidR="00BD0639" w:rsidRPr="00BF300D" w:rsidRDefault="00BD0639" w:rsidP="00BF300D">
            <w:pPr>
              <w:jc w:val="center"/>
              <w:rPr>
                <w:rFonts w:cs="Times New Roman"/>
                <w:bCs/>
                <w:sz w:val="26"/>
                <w:szCs w:val="26"/>
              </w:rPr>
            </w:pPr>
          </w:p>
        </w:tc>
        <w:tc>
          <w:tcPr>
            <w:tcW w:w="1025" w:type="dxa"/>
            <w:vAlign w:val="center"/>
          </w:tcPr>
          <w:p w14:paraId="7E96F8EB" w14:textId="77777777" w:rsidR="00BD0639" w:rsidRPr="00BF300D" w:rsidRDefault="00BD0639" w:rsidP="00BF300D">
            <w:pPr>
              <w:jc w:val="center"/>
              <w:rPr>
                <w:rFonts w:cs="Times New Roman"/>
                <w:bCs/>
                <w:sz w:val="26"/>
                <w:szCs w:val="26"/>
              </w:rPr>
            </w:pPr>
          </w:p>
        </w:tc>
        <w:tc>
          <w:tcPr>
            <w:tcW w:w="708" w:type="dxa"/>
            <w:vAlign w:val="center"/>
          </w:tcPr>
          <w:p w14:paraId="00D83EF2" w14:textId="77777777" w:rsidR="00BD0639" w:rsidRPr="00BF300D" w:rsidRDefault="00BD0639" w:rsidP="00BF300D">
            <w:pPr>
              <w:jc w:val="center"/>
              <w:rPr>
                <w:rFonts w:cs="Times New Roman"/>
                <w:bCs/>
                <w:sz w:val="26"/>
                <w:szCs w:val="26"/>
              </w:rPr>
            </w:pPr>
          </w:p>
        </w:tc>
        <w:tc>
          <w:tcPr>
            <w:tcW w:w="1141" w:type="dxa"/>
            <w:vAlign w:val="center"/>
          </w:tcPr>
          <w:p w14:paraId="02F368DD" w14:textId="77777777" w:rsidR="00BD0639" w:rsidRPr="00BF300D" w:rsidRDefault="00BD0639" w:rsidP="00BF300D">
            <w:pPr>
              <w:jc w:val="center"/>
              <w:rPr>
                <w:rFonts w:cs="Times New Roman"/>
                <w:bCs/>
                <w:sz w:val="26"/>
                <w:szCs w:val="26"/>
              </w:rPr>
            </w:pPr>
          </w:p>
        </w:tc>
        <w:tc>
          <w:tcPr>
            <w:tcW w:w="1127" w:type="dxa"/>
            <w:vAlign w:val="center"/>
          </w:tcPr>
          <w:p w14:paraId="4F0A9A70" w14:textId="77777777" w:rsidR="00BD0639" w:rsidRPr="00BF300D" w:rsidRDefault="00BD0639" w:rsidP="00BF300D">
            <w:pPr>
              <w:jc w:val="center"/>
              <w:rPr>
                <w:rFonts w:cs="Times New Roman"/>
                <w:bCs/>
                <w:sz w:val="26"/>
                <w:szCs w:val="26"/>
              </w:rPr>
            </w:pPr>
          </w:p>
        </w:tc>
        <w:tc>
          <w:tcPr>
            <w:tcW w:w="1155" w:type="dxa"/>
            <w:vAlign w:val="center"/>
          </w:tcPr>
          <w:p w14:paraId="64D389D8" w14:textId="77777777" w:rsidR="00BD0639" w:rsidRPr="00BF300D" w:rsidRDefault="00BD0639" w:rsidP="00BF300D">
            <w:pPr>
              <w:jc w:val="center"/>
              <w:rPr>
                <w:rFonts w:cs="Times New Roman"/>
                <w:bCs/>
                <w:sz w:val="26"/>
                <w:szCs w:val="26"/>
              </w:rPr>
            </w:pPr>
          </w:p>
        </w:tc>
        <w:tc>
          <w:tcPr>
            <w:tcW w:w="965" w:type="dxa"/>
            <w:vAlign w:val="center"/>
          </w:tcPr>
          <w:p w14:paraId="225C1C2E" w14:textId="77777777" w:rsidR="00BD0639" w:rsidRPr="00BF300D" w:rsidRDefault="00BD0639" w:rsidP="00BF300D">
            <w:pPr>
              <w:jc w:val="center"/>
              <w:rPr>
                <w:rFonts w:cs="Times New Roman"/>
                <w:bCs/>
                <w:sz w:val="26"/>
                <w:szCs w:val="26"/>
              </w:rPr>
            </w:pPr>
          </w:p>
        </w:tc>
        <w:tc>
          <w:tcPr>
            <w:tcW w:w="1141" w:type="dxa"/>
          </w:tcPr>
          <w:p w14:paraId="0E9170D3" w14:textId="77777777" w:rsidR="00BD0639" w:rsidRPr="00BF300D" w:rsidRDefault="00BD0639"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71CCBB9F"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E4C26AD" w14:textId="77777777" w:rsidTr="00D301F7">
        <w:tc>
          <w:tcPr>
            <w:tcW w:w="817" w:type="dxa"/>
            <w:vMerge w:val="restart"/>
            <w:vAlign w:val="center"/>
          </w:tcPr>
          <w:p w14:paraId="4561552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420D94C3" w14:textId="1CD275C4"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w:t>
            </w:r>
            <w:r w:rsidR="00E429B0" w:rsidRPr="00E429B0">
              <w:rPr>
                <w:rFonts w:cs="Times New Roman"/>
                <w:sz w:val="26"/>
                <w:szCs w:val="26"/>
              </w:rPr>
              <w:t>M.....</w:t>
            </w:r>
          </w:p>
        </w:tc>
        <w:tc>
          <w:tcPr>
            <w:tcW w:w="1155" w:type="dxa"/>
            <w:vMerge w:val="restart"/>
            <w:vAlign w:val="center"/>
          </w:tcPr>
          <w:p w14:paraId="1E10C885"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04E95B54"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7616429"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6293E55" w14:textId="77777777" w:rsidTr="00D301F7">
        <w:tc>
          <w:tcPr>
            <w:tcW w:w="817" w:type="dxa"/>
            <w:vMerge/>
            <w:vAlign w:val="center"/>
          </w:tcPr>
          <w:p w14:paraId="0A749404" w14:textId="77777777" w:rsidR="00BD0639" w:rsidRPr="00BF300D" w:rsidRDefault="00BD0639" w:rsidP="00D301F7">
            <w:pPr>
              <w:jc w:val="center"/>
              <w:rPr>
                <w:rFonts w:cs="Times New Roman"/>
                <w:bCs/>
                <w:sz w:val="26"/>
                <w:szCs w:val="26"/>
              </w:rPr>
            </w:pPr>
          </w:p>
        </w:tc>
        <w:tc>
          <w:tcPr>
            <w:tcW w:w="1527" w:type="dxa"/>
            <w:vAlign w:val="center"/>
          </w:tcPr>
          <w:p w14:paraId="355F16C6"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F9820C"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DFED136"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43ACF011"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5C8281C8"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5B9CC0C" w14:textId="77777777" w:rsidR="00BD0639" w:rsidRPr="00BF300D" w:rsidRDefault="00BD0639" w:rsidP="00D301F7">
            <w:pPr>
              <w:jc w:val="center"/>
              <w:rPr>
                <w:rFonts w:cs="Times New Roman"/>
                <w:bCs/>
                <w:sz w:val="26"/>
                <w:szCs w:val="26"/>
              </w:rPr>
            </w:pPr>
          </w:p>
        </w:tc>
        <w:tc>
          <w:tcPr>
            <w:tcW w:w="965" w:type="dxa"/>
            <w:vMerge/>
            <w:vAlign w:val="center"/>
          </w:tcPr>
          <w:p w14:paraId="13D59B8A" w14:textId="77777777" w:rsidR="00BD0639" w:rsidRPr="00BF300D" w:rsidRDefault="00BD0639" w:rsidP="00D301F7">
            <w:pPr>
              <w:jc w:val="center"/>
              <w:rPr>
                <w:rFonts w:cs="Times New Roman"/>
                <w:bCs/>
                <w:sz w:val="26"/>
                <w:szCs w:val="26"/>
              </w:rPr>
            </w:pPr>
          </w:p>
        </w:tc>
        <w:tc>
          <w:tcPr>
            <w:tcW w:w="1141" w:type="dxa"/>
            <w:vMerge/>
          </w:tcPr>
          <w:p w14:paraId="04BCB2EF" w14:textId="77777777" w:rsidR="00BD0639" w:rsidRPr="00BF300D" w:rsidRDefault="00BD0639" w:rsidP="00D301F7">
            <w:pPr>
              <w:jc w:val="center"/>
              <w:rPr>
                <w:rFonts w:cs="Times New Roman"/>
                <w:bCs/>
                <w:sz w:val="26"/>
                <w:szCs w:val="26"/>
              </w:rPr>
            </w:pPr>
          </w:p>
        </w:tc>
      </w:tr>
      <w:tr w:rsidR="00BD0639" w14:paraId="181EC6BC" w14:textId="77777777" w:rsidTr="00D301F7">
        <w:tc>
          <w:tcPr>
            <w:tcW w:w="817" w:type="dxa"/>
            <w:vAlign w:val="center"/>
          </w:tcPr>
          <w:p w14:paraId="074935F9" w14:textId="77777777" w:rsidR="00BD0639" w:rsidRPr="00BF300D" w:rsidRDefault="00BD0639" w:rsidP="00D301F7">
            <w:pPr>
              <w:jc w:val="center"/>
              <w:rPr>
                <w:rFonts w:cs="Times New Roman"/>
                <w:bCs/>
                <w:sz w:val="26"/>
                <w:szCs w:val="26"/>
              </w:rPr>
            </w:pPr>
          </w:p>
        </w:tc>
        <w:tc>
          <w:tcPr>
            <w:tcW w:w="1527" w:type="dxa"/>
            <w:vAlign w:val="center"/>
          </w:tcPr>
          <w:p w14:paraId="1EA844EF" w14:textId="77777777" w:rsidR="00BD0639" w:rsidRPr="00BF300D" w:rsidRDefault="00BD0639" w:rsidP="00D301F7">
            <w:pPr>
              <w:jc w:val="center"/>
              <w:rPr>
                <w:rFonts w:cs="Times New Roman"/>
                <w:bCs/>
                <w:sz w:val="26"/>
                <w:szCs w:val="26"/>
              </w:rPr>
            </w:pPr>
          </w:p>
        </w:tc>
        <w:tc>
          <w:tcPr>
            <w:tcW w:w="1025" w:type="dxa"/>
            <w:vAlign w:val="center"/>
          </w:tcPr>
          <w:p w14:paraId="3869567F" w14:textId="77777777" w:rsidR="00BD0639" w:rsidRPr="00BF300D" w:rsidRDefault="00BD0639" w:rsidP="00D301F7">
            <w:pPr>
              <w:jc w:val="center"/>
              <w:rPr>
                <w:rFonts w:cs="Times New Roman"/>
                <w:bCs/>
                <w:sz w:val="26"/>
                <w:szCs w:val="26"/>
              </w:rPr>
            </w:pPr>
          </w:p>
        </w:tc>
        <w:tc>
          <w:tcPr>
            <w:tcW w:w="708" w:type="dxa"/>
            <w:vAlign w:val="center"/>
          </w:tcPr>
          <w:p w14:paraId="3C281F87" w14:textId="77777777" w:rsidR="00BD0639" w:rsidRPr="00BF300D" w:rsidRDefault="00BD0639" w:rsidP="00D301F7">
            <w:pPr>
              <w:jc w:val="center"/>
              <w:rPr>
                <w:rFonts w:cs="Times New Roman"/>
                <w:bCs/>
                <w:sz w:val="26"/>
                <w:szCs w:val="26"/>
              </w:rPr>
            </w:pPr>
          </w:p>
        </w:tc>
        <w:tc>
          <w:tcPr>
            <w:tcW w:w="1141" w:type="dxa"/>
            <w:vAlign w:val="center"/>
          </w:tcPr>
          <w:p w14:paraId="6A4E4C44" w14:textId="77777777" w:rsidR="00BD0639" w:rsidRPr="00BF300D" w:rsidRDefault="00BD0639" w:rsidP="00D301F7">
            <w:pPr>
              <w:jc w:val="center"/>
              <w:rPr>
                <w:rFonts w:cs="Times New Roman"/>
                <w:bCs/>
                <w:sz w:val="26"/>
                <w:szCs w:val="26"/>
              </w:rPr>
            </w:pPr>
          </w:p>
        </w:tc>
        <w:tc>
          <w:tcPr>
            <w:tcW w:w="1127" w:type="dxa"/>
            <w:vAlign w:val="center"/>
          </w:tcPr>
          <w:p w14:paraId="58D0BED1" w14:textId="77777777" w:rsidR="00BD0639" w:rsidRPr="00BF300D" w:rsidRDefault="00BD0639" w:rsidP="00D301F7">
            <w:pPr>
              <w:jc w:val="center"/>
              <w:rPr>
                <w:rFonts w:cs="Times New Roman"/>
                <w:bCs/>
                <w:sz w:val="26"/>
                <w:szCs w:val="26"/>
              </w:rPr>
            </w:pPr>
          </w:p>
        </w:tc>
        <w:tc>
          <w:tcPr>
            <w:tcW w:w="1155" w:type="dxa"/>
            <w:vAlign w:val="center"/>
          </w:tcPr>
          <w:p w14:paraId="5B354A44" w14:textId="77777777" w:rsidR="00BD0639" w:rsidRPr="00BF300D" w:rsidRDefault="00BD0639" w:rsidP="00D301F7">
            <w:pPr>
              <w:jc w:val="center"/>
              <w:rPr>
                <w:rFonts w:cs="Times New Roman"/>
                <w:bCs/>
                <w:sz w:val="26"/>
                <w:szCs w:val="26"/>
              </w:rPr>
            </w:pPr>
          </w:p>
        </w:tc>
        <w:tc>
          <w:tcPr>
            <w:tcW w:w="965" w:type="dxa"/>
            <w:vAlign w:val="center"/>
          </w:tcPr>
          <w:p w14:paraId="266EF396" w14:textId="77777777" w:rsidR="00BD0639" w:rsidRPr="00BF300D" w:rsidRDefault="00BD0639" w:rsidP="00D301F7">
            <w:pPr>
              <w:jc w:val="center"/>
              <w:rPr>
                <w:rFonts w:cs="Times New Roman"/>
                <w:bCs/>
                <w:sz w:val="26"/>
                <w:szCs w:val="26"/>
              </w:rPr>
            </w:pPr>
          </w:p>
        </w:tc>
        <w:tc>
          <w:tcPr>
            <w:tcW w:w="1141" w:type="dxa"/>
          </w:tcPr>
          <w:p w14:paraId="09839604" w14:textId="77777777" w:rsidR="00BD0639" w:rsidRPr="00BF300D" w:rsidRDefault="00BD0639" w:rsidP="00D301F7">
            <w:pPr>
              <w:jc w:val="center"/>
              <w:rPr>
                <w:rFonts w:cs="Times New Roman"/>
                <w:bCs/>
                <w:sz w:val="26"/>
                <w:szCs w:val="26"/>
              </w:rPr>
            </w:pPr>
          </w:p>
        </w:tc>
      </w:tr>
      <w:tr w:rsidR="00BD0639" w14:paraId="4E1D6530" w14:textId="77777777" w:rsidTr="00D301F7">
        <w:tc>
          <w:tcPr>
            <w:tcW w:w="817" w:type="dxa"/>
            <w:vAlign w:val="center"/>
          </w:tcPr>
          <w:p w14:paraId="6FBAE55F" w14:textId="77777777" w:rsidR="00BD0639" w:rsidRPr="00BF300D" w:rsidRDefault="00BD0639" w:rsidP="00D301F7">
            <w:pPr>
              <w:jc w:val="center"/>
              <w:rPr>
                <w:rFonts w:cs="Times New Roman"/>
                <w:bCs/>
                <w:sz w:val="26"/>
                <w:szCs w:val="26"/>
              </w:rPr>
            </w:pPr>
          </w:p>
        </w:tc>
        <w:tc>
          <w:tcPr>
            <w:tcW w:w="1527" w:type="dxa"/>
            <w:vAlign w:val="center"/>
          </w:tcPr>
          <w:p w14:paraId="6FFE6DDC" w14:textId="77777777" w:rsidR="00BD0639" w:rsidRPr="00BF300D" w:rsidRDefault="00BD0639" w:rsidP="00D301F7">
            <w:pPr>
              <w:jc w:val="center"/>
              <w:rPr>
                <w:rFonts w:cs="Times New Roman"/>
                <w:bCs/>
                <w:sz w:val="26"/>
                <w:szCs w:val="26"/>
              </w:rPr>
            </w:pPr>
          </w:p>
        </w:tc>
        <w:tc>
          <w:tcPr>
            <w:tcW w:w="1025" w:type="dxa"/>
            <w:vAlign w:val="center"/>
          </w:tcPr>
          <w:p w14:paraId="0EC996F9" w14:textId="77777777" w:rsidR="00BD0639" w:rsidRPr="00BF300D" w:rsidRDefault="00BD0639" w:rsidP="00D301F7">
            <w:pPr>
              <w:jc w:val="center"/>
              <w:rPr>
                <w:rFonts w:cs="Times New Roman"/>
                <w:bCs/>
                <w:sz w:val="26"/>
                <w:szCs w:val="26"/>
              </w:rPr>
            </w:pPr>
          </w:p>
        </w:tc>
        <w:tc>
          <w:tcPr>
            <w:tcW w:w="708" w:type="dxa"/>
            <w:vAlign w:val="center"/>
          </w:tcPr>
          <w:p w14:paraId="66B18048" w14:textId="77777777" w:rsidR="00BD0639" w:rsidRPr="00BF300D" w:rsidRDefault="00BD0639" w:rsidP="00D301F7">
            <w:pPr>
              <w:jc w:val="center"/>
              <w:rPr>
                <w:rFonts w:cs="Times New Roman"/>
                <w:bCs/>
                <w:sz w:val="26"/>
                <w:szCs w:val="26"/>
              </w:rPr>
            </w:pPr>
          </w:p>
        </w:tc>
        <w:tc>
          <w:tcPr>
            <w:tcW w:w="1141" w:type="dxa"/>
            <w:vAlign w:val="center"/>
          </w:tcPr>
          <w:p w14:paraId="42934257" w14:textId="77777777" w:rsidR="00BD0639" w:rsidRPr="00BF300D" w:rsidRDefault="00BD0639" w:rsidP="00D301F7">
            <w:pPr>
              <w:jc w:val="center"/>
              <w:rPr>
                <w:rFonts w:cs="Times New Roman"/>
                <w:bCs/>
                <w:sz w:val="26"/>
                <w:szCs w:val="26"/>
              </w:rPr>
            </w:pPr>
          </w:p>
        </w:tc>
        <w:tc>
          <w:tcPr>
            <w:tcW w:w="1127" w:type="dxa"/>
            <w:vAlign w:val="center"/>
          </w:tcPr>
          <w:p w14:paraId="2664EAEF" w14:textId="77777777" w:rsidR="00BD0639" w:rsidRPr="00BF300D" w:rsidRDefault="00BD0639" w:rsidP="00D301F7">
            <w:pPr>
              <w:jc w:val="center"/>
              <w:rPr>
                <w:rFonts w:cs="Times New Roman"/>
                <w:bCs/>
                <w:sz w:val="26"/>
                <w:szCs w:val="26"/>
              </w:rPr>
            </w:pPr>
          </w:p>
        </w:tc>
        <w:tc>
          <w:tcPr>
            <w:tcW w:w="1155" w:type="dxa"/>
            <w:vAlign w:val="center"/>
          </w:tcPr>
          <w:p w14:paraId="089598D0" w14:textId="77777777" w:rsidR="00BD0639" w:rsidRPr="00BF300D" w:rsidRDefault="00BD0639" w:rsidP="00D301F7">
            <w:pPr>
              <w:jc w:val="center"/>
              <w:rPr>
                <w:rFonts w:cs="Times New Roman"/>
                <w:bCs/>
                <w:sz w:val="26"/>
                <w:szCs w:val="26"/>
              </w:rPr>
            </w:pPr>
          </w:p>
        </w:tc>
        <w:tc>
          <w:tcPr>
            <w:tcW w:w="965" w:type="dxa"/>
            <w:vAlign w:val="center"/>
          </w:tcPr>
          <w:p w14:paraId="6E1409B3" w14:textId="77777777" w:rsidR="00BD0639" w:rsidRPr="00BF300D" w:rsidRDefault="00BD0639" w:rsidP="00D301F7">
            <w:pPr>
              <w:jc w:val="center"/>
              <w:rPr>
                <w:rFonts w:cs="Times New Roman"/>
                <w:bCs/>
                <w:sz w:val="26"/>
                <w:szCs w:val="26"/>
              </w:rPr>
            </w:pPr>
          </w:p>
        </w:tc>
        <w:tc>
          <w:tcPr>
            <w:tcW w:w="1141" w:type="dxa"/>
          </w:tcPr>
          <w:p w14:paraId="11C50354" w14:textId="77777777" w:rsidR="00BD0639" w:rsidRPr="00BF300D" w:rsidRDefault="00BD0639" w:rsidP="00D301F7">
            <w:pPr>
              <w:jc w:val="center"/>
              <w:rPr>
                <w:rFonts w:cs="Times New Roman"/>
                <w:bCs/>
                <w:sz w:val="26"/>
                <w:szCs w:val="26"/>
              </w:rPr>
            </w:pPr>
          </w:p>
        </w:tc>
      </w:tr>
      <w:tr w:rsidR="00BD0639" w14:paraId="44436189" w14:textId="77777777" w:rsidTr="00D301F7">
        <w:tc>
          <w:tcPr>
            <w:tcW w:w="817" w:type="dxa"/>
            <w:vAlign w:val="center"/>
          </w:tcPr>
          <w:p w14:paraId="58BFBAB4" w14:textId="77777777" w:rsidR="00BD0639" w:rsidRPr="00BF300D" w:rsidRDefault="00BD0639" w:rsidP="00D301F7">
            <w:pPr>
              <w:jc w:val="center"/>
              <w:rPr>
                <w:rFonts w:cs="Times New Roman"/>
                <w:bCs/>
                <w:sz w:val="26"/>
                <w:szCs w:val="26"/>
              </w:rPr>
            </w:pPr>
          </w:p>
        </w:tc>
        <w:tc>
          <w:tcPr>
            <w:tcW w:w="1527" w:type="dxa"/>
            <w:vAlign w:val="center"/>
          </w:tcPr>
          <w:p w14:paraId="4E6A642E" w14:textId="77777777" w:rsidR="00BD0639" w:rsidRPr="00BF300D" w:rsidRDefault="00BD0639" w:rsidP="00D301F7">
            <w:pPr>
              <w:jc w:val="center"/>
              <w:rPr>
                <w:rFonts w:cs="Times New Roman"/>
                <w:bCs/>
                <w:sz w:val="26"/>
                <w:szCs w:val="26"/>
              </w:rPr>
            </w:pPr>
          </w:p>
        </w:tc>
        <w:tc>
          <w:tcPr>
            <w:tcW w:w="1025" w:type="dxa"/>
            <w:vAlign w:val="center"/>
          </w:tcPr>
          <w:p w14:paraId="62921BEA" w14:textId="77777777" w:rsidR="00BD0639" w:rsidRPr="00BF300D" w:rsidRDefault="00BD0639" w:rsidP="00D301F7">
            <w:pPr>
              <w:jc w:val="center"/>
              <w:rPr>
                <w:rFonts w:cs="Times New Roman"/>
                <w:bCs/>
                <w:sz w:val="26"/>
                <w:szCs w:val="26"/>
              </w:rPr>
            </w:pPr>
          </w:p>
        </w:tc>
        <w:tc>
          <w:tcPr>
            <w:tcW w:w="708" w:type="dxa"/>
            <w:vAlign w:val="center"/>
          </w:tcPr>
          <w:p w14:paraId="1A45CCBB" w14:textId="77777777" w:rsidR="00BD0639" w:rsidRPr="00BF300D" w:rsidRDefault="00BD0639" w:rsidP="00D301F7">
            <w:pPr>
              <w:jc w:val="center"/>
              <w:rPr>
                <w:rFonts w:cs="Times New Roman"/>
                <w:bCs/>
                <w:sz w:val="26"/>
                <w:szCs w:val="26"/>
              </w:rPr>
            </w:pPr>
          </w:p>
        </w:tc>
        <w:tc>
          <w:tcPr>
            <w:tcW w:w="1141" w:type="dxa"/>
            <w:vAlign w:val="center"/>
          </w:tcPr>
          <w:p w14:paraId="02CBEAEB" w14:textId="77777777" w:rsidR="00BD0639" w:rsidRPr="00BF300D" w:rsidRDefault="00BD0639" w:rsidP="00D301F7">
            <w:pPr>
              <w:jc w:val="center"/>
              <w:rPr>
                <w:rFonts w:cs="Times New Roman"/>
                <w:bCs/>
                <w:sz w:val="26"/>
                <w:szCs w:val="26"/>
              </w:rPr>
            </w:pPr>
          </w:p>
        </w:tc>
        <w:tc>
          <w:tcPr>
            <w:tcW w:w="1127" w:type="dxa"/>
            <w:vAlign w:val="center"/>
          </w:tcPr>
          <w:p w14:paraId="63FFE9B3" w14:textId="77777777" w:rsidR="00BD0639" w:rsidRPr="00BF300D" w:rsidRDefault="00BD0639" w:rsidP="00D301F7">
            <w:pPr>
              <w:jc w:val="center"/>
              <w:rPr>
                <w:rFonts w:cs="Times New Roman"/>
                <w:bCs/>
                <w:sz w:val="26"/>
                <w:szCs w:val="26"/>
              </w:rPr>
            </w:pPr>
          </w:p>
        </w:tc>
        <w:tc>
          <w:tcPr>
            <w:tcW w:w="1155" w:type="dxa"/>
            <w:vAlign w:val="center"/>
          </w:tcPr>
          <w:p w14:paraId="6BB557F0" w14:textId="77777777" w:rsidR="00BD0639" w:rsidRPr="00BF300D" w:rsidRDefault="00BD0639" w:rsidP="00D301F7">
            <w:pPr>
              <w:jc w:val="center"/>
              <w:rPr>
                <w:rFonts w:cs="Times New Roman"/>
                <w:bCs/>
                <w:sz w:val="26"/>
                <w:szCs w:val="26"/>
              </w:rPr>
            </w:pPr>
          </w:p>
        </w:tc>
        <w:tc>
          <w:tcPr>
            <w:tcW w:w="965" w:type="dxa"/>
            <w:vAlign w:val="center"/>
          </w:tcPr>
          <w:p w14:paraId="26FB6FDA" w14:textId="77777777" w:rsidR="00BD0639" w:rsidRPr="00BF300D" w:rsidRDefault="00BD0639" w:rsidP="00D301F7">
            <w:pPr>
              <w:jc w:val="center"/>
              <w:rPr>
                <w:rFonts w:cs="Times New Roman"/>
                <w:bCs/>
                <w:sz w:val="26"/>
                <w:szCs w:val="26"/>
              </w:rPr>
            </w:pPr>
          </w:p>
        </w:tc>
        <w:tc>
          <w:tcPr>
            <w:tcW w:w="1141" w:type="dxa"/>
          </w:tcPr>
          <w:p w14:paraId="16FEB3C6" w14:textId="77777777" w:rsidR="00BD0639" w:rsidRPr="00BF300D" w:rsidRDefault="00BD0639" w:rsidP="00D301F7">
            <w:pPr>
              <w:jc w:val="center"/>
              <w:rPr>
                <w:rFonts w:cs="Times New Roman"/>
                <w:bCs/>
                <w:sz w:val="26"/>
                <w:szCs w:val="26"/>
              </w:rPr>
            </w:pPr>
          </w:p>
        </w:tc>
      </w:tr>
      <w:tr w:rsidR="00BD0639" w14:paraId="7679D3FB" w14:textId="77777777" w:rsidTr="00D301F7">
        <w:tc>
          <w:tcPr>
            <w:tcW w:w="817" w:type="dxa"/>
            <w:vAlign w:val="center"/>
          </w:tcPr>
          <w:p w14:paraId="68019DDB" w14:textId="77777777" w:rsidR="00BD0639" w:rsidRPr="00BF300D" w:rsidRDefault="00BD0639" w:rsidP="00D301F7">
            <w:pPr>
              <w:jc w:val="center"/>
              <w:rPr>
                <w:rFonts w:cs="Times New Roman"/>
                <w:bCs/>
                <w:sz w:val="26"/>
                <w:szCs w:val="26"/>
              </w:rPr>
            </w:pPr>
          </w:p>
        </w:tc>
        <w:tc>
          <w:tcPr>
            <w:tcW w:w="1527" w:type="dxa"/>
            <w:vAlign w:val="center"/>
          </w:tcPr>
          <w:p w14:paraId="2111D9A4" w14:textId="77777777" w:rsidR="00BD0639" w:rsidRPr="00BF300D" w:rsidRDefault="00BD0639" w:rsidP="00D301F7">
            <w:pPr>
              <w:jc w:val="center"/>
              <w:rPr>
                <w:rFonts w:cs="Times New Roman"/>
                <w:bCs/>
                <w:sz w:val="26"/>
                <w:szCs w:val="26"/>
              </w:rPr>
            </w:pPr>
          </w:p>
        </w:tc>
        <w:tc>
          <w:tcPr>
            <w:tcW w:w="1025" w:type="dxa"/>
            <w:vAlign w:val="center"/>
          </w:tcPr>
          <w:p w14:paraId="44D71E74" w14:textId="77777777" w:rsidR="00BD0639" w:rsidRPr="00BF300D" w:rsidRDefault="00BD0639" w:rsidP="00D301F7">
            <w:pPr>
              <w:jc w:val="center"/>
              <w:rPr>
                <w:rFonts w:cs="Times New Roman"/>
                <w:bCs/>
                <w:sz w:val="26"/>
                <w:szCs w:val="26"/>
              </w:rPr>
            </w:pPr>
          </w:p>
        </w:tc>
        <w:tc>
          <w:tcPr>
            <w:tcW w:w="708" w:type="dxa"/>
            <w:vAlign w:val="center"/>
          </w:tcPr>
          <w:p w14:paraId="0BB8129F" w14:textId="77777777" w:rsidR="00BD0639" w:rsidRPr="00BF300D" w:rsidRDefault="00BD0639" w:rsidP="00D301F7">
            <w:pPr>
              <w:jc w:val="center"/>
              <w:rPr>
                <w:rFonts w:cs="Times New Roman"/>
                <w:bCs/>
                <w:sz w:val="26"/>
                <w:szCs w:val="26"/>
              </w:rPr>
            </w:pPr>
          </w:p>
        </w:tc>
        <w:tc>
          <w:tcPr>
            <w:tcW w:w="1141" w:type="dxa"/>
            <w:vAlign w:val="center"/>
          </w:tcPr>
          <w:p w14:paraId="2FAF265E" w14:textId="77777777" w:rsidR="00BD0639" w:rsidRPr="00BF300D" w:rsidRDefault="00BD0639" w:rsidP="00D301F7">
            <w:pPr>
              <w:jc w:val="center"/>
              <w:rPr>
                <w:rFonts w:cs="Times New Roman"/>
                <w:bCs/>
                <w:sz w:val="26"/>
                <w:szCs w:val="26"/>
              </w:rPr>
            </w:pPr>
          </w:p>
        </w:tc>
        <w:tc>
          <w:tcPr>
            <w:tcW w:w="1127" w:type="dxa"/>
            <w:vAlign w:val="center"/>
          </w:tcPr>
          <w:p w14:paraId="6D5FBE5C" w14:textId="77777777" w:rsidR="00BD0639" w:rsidRPr="00BF300D" w:rsidRDefault="00BD0639" w:rsidP="00D301F7">
            <w:pPr>
              <w:jc w:val="center"/>
              <w:rPr>
                <w:rFonts w:cs="Times New Roman"/>
                <w:bCs/>
                <w:sz w:val="26"/>
                <w:szCs w:val="26"/>
              </w:rPr>
            </w:pPr>
          </w:p>
        </w:tc>
        <w:tc>
          <w:tcPr>
            <w:tcW w:w="1155" w:type="dxa"/>
            <w:vAlign w:val="center"/>
          </w:tcPr>
          <w:p w14:paraId="0D16C3F0" w14:textId="77777777" w:rsidR="00BD0639" w:rsidRPr="00BF300D" w:rsidRDefault="00BD0639" w:rsidP="00D301F7">
            <w:pPr>
              <w:jc w:val="center"/>
              <w:rPr>
                <w:rFonts w:cs="Times New Roman"/>
                <w:bCs/>
                <w:sz w:val="26"/>
                <w:szCs w:val="26"/>
              </w:rPr>
            </w:pPr>
          </w:p>
        </w:tc>
        <w:tc>
          <w:tcPr>
            <w:tcW w:w="965" w:type="dxa"/>
            <w:vAlign w:val="center"/>
          </w:tcPr>
          <w:p w14:paraId="3D67930C" w14:textId="77777777" w:rsidR="00BD0639" w:rsidRPr="00BF300D" w:rsidRDefault="00BD0639" w:rsidP="00D301F7">
            <w:pPr>
              <w:jc w:val="center"/>
              <w:rPr>
                <w:rFonts w:cs="Times New Roman"/>
                <w:bCs/>
                <w:sz w:val="26"/>
                <w:szCs w:val="26"/>
              </w:rPr>
            </w:pPr>
          </w:p>
        </w:tc>
        <w:tc>
          <w:tcPr>
            <w:tcW w:w="1141" w:type="dxa"/>
          </w:tcPr>
          <w:p w14:paraId="49810A6D" w14:textId="77777777" w:rsidR="00BD0639" w:rsidRPr="00BF300D" w:rsidRDefault="00BD0639" w:rsidP="00D301F7">
            <w:pPr>
              <w:jc w:val="center"/>
              <w:rPr>
                <w:rFonts w:cs="Times New Roman"/>
                <w:bCs/>
                <w:sz w:val="26"/>
                <w:szCs w:val="26"/>
              </w:rPr>
            </w:pPr>
          </w:p>
        </w:tc>
      </w:tr>
    </w:tbl>
    <w:p w14:paraId="036F0FE2" w14:textId="77777777" w:rsidR="00C467D2" w:rsidRDefault="00C467D2" w:rsidP="00C467D2">
      <w:pPr>
        <w:jc w:val="both"/>
        <w:rPr>
          <w:b/>
          <w:bCs/>
        </w:rPr>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spacing w:before="0" w:line="276" w:lineRule="auto"/>
        <w:jc w:val="center"/>
        <w:rPr>
          <w:lang w:val="sv-SE"/>
        </w:rPr>
      </w:pPr>
      <w:bookmarkStart w:id="37" w:name="_Toc138410113"/>
      <w:r w:rsidRPr="00686F5C">
        <w:rPr>
          <w:lang w:val="sv-SE"/>
        </w:rPr>
        <w:lastRenderedPageBreak/>
        <w:t xml:space="preserve">Phụ lục </w:t>
      </w:r>
      <w:r>
        <w:rPr>
          <w:lang w:val="sv-SE"/>
        </w:rPr>
        <w:t>B</w:t>
      </w:r>
      <w:bookmarkEnd w:id="37"/>
    </w:p>
    <w:p w14:paraId="0F7DE88A" w14:textId="77777777" w:rsidR="00C50297" w:rsidRPr="00EC5B06" w:rsidRDefault="00C50297" w:rsidP="00C50297">
      <w:pPr>
        <w:pStyle w:val="Heading1"/>
        <w:spacing w:before="0" w:line="276" w:lineRule="auto"/>
        <w:jc w:val="center"/>
        <w:rPr>
          <w:b w:val="0"/>
          <w:sz w:val="26"/>
          <w:szCs w:val="26"/>
          <w:lang w:val="sv-SE"/>
        </w:rPr>
      </w:pPr>
      <w:bookmarkStart w:id="38" w:name="_Toc138410114"/>
      <w:r w:rsidRPr="00EC5B06">
        <w:rPr>
          <w:b w:val="0"/>
          <w:sz w:val="26"/>
          <w:szCs w:val="26"/>
          <w:lang w:val="sv-SE"/>
        </w:rPr>
        <w:t>(Quy định)</w:t>
      </w:r>
      <w:bookmarkEnd w:id="38"/>
    </w:p>
    <w:p w14:paraId="6C4EBA64" w14:textId="70436710" w:rsidR="00C50297" w:rsidRPr="009B5818" w:rsidRDefault="00C50297" w:rsidP="00C50297">
      <w:pPr>
        <w:pStyle w:val="Heading1"/>
        <w:spacing w:before="0" w:after="120" w:line="276" w:lineRule="auto"/>
        <w:jc w:val="center"/>
        <w:rPr>
          <w:lang w:val="sv-SE"/>
        </w:rPr>
      </w:pPr>
      <w:bookmarkStart w:id="39" w:name="_Toc138410115"/>
      <w:r>
        <w:rPr>
          <w:sz w:val="26"/>
          <w:szCs w:val="20"/>
        </w:rPr>
        <w:t xml:space="preserve">Mẫu </w:t>
      </w:r>
      <w:r w:rsidR="003657DC">
        <w:rPr>
          <w:sz w:val="26"/>
          <w:szCs w:val="20"/>
        </w:rPr>
        <w:t>B</w:t>
      </w:r>
      <w:r>
        <w:rPr>
          <w:sz w:val="26"/>
          <w:szCs w:val="20"/>
        </w:rPr>
        <w:t>iên bản kiểm định (không đạt</w:t>
      </w:r>
      <w:r w:rsidR="00D23DCA">
        <w:rPr>
          <w:sz w:val="26"/>
          <w:szCs w:val="20"/>
        </w:rPr>
        <w:t xml:space="preserve"> cấp cho đơn vị</w:t>
      </w:r>
      <w:r>
        <w:rPr>
          <w:sz w:val="26"/>
          <w:szCs w:val="20"/>
        </w:rPr>
        <w:t>)</w:t>
      </w:r>
      <w:bookmarkEnd w:id="39"/>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63360"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75983" id="Straight Arrow Connector 19" o:spid="_x0000_s1026" type="#_x0000_t32" style="position:absolute;margin-left:67.95pt;margin-top:1.6pt;width:3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61312"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0AABE" id="Straight Arrow Connector 18" o:spid="_x0000_s1026" type="#_x0000_t32" style="position:absolute;margin-left:47.65pt;margin-top:2.95pt;width:182.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spacing w:after="240"/>
        <w:jc w:val="both"/>
        <w:rPr>
          <w:bCs/>
        </w:rPr>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4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pPr>
      <w:r>
        <w:rPr>
          <w:noProof/>
        </w:rPr>
        <mc:AlternateContent>
          <mc:Choice Requires="wps">
            <w:drawing>
              <wp:anchor distT="0" distB="0" distL="114300" distR="114300" simplePos="0" relativeHeight="251669504"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F4BCB" id="Rectangle 21" o:spid="_x0000_s1026" style="position:absolute;margin-left:90.15pt;margin-top:2.1pt;width:17.1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71552"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E5FBF" id="Rectangle 22" o:spid="_x0000_s1026" style="position:absolute;margin-left:90.15pt;margin-top:2.1pt;width:17.1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pPr>
      <w:r>
        <w:rPr>
          <w:noProof/>
        </w:rPr>
        <mc:AlternateContent>
          <mc:Choice Requires="wps">
            <w:drawing>
              <wp:anchor distT="0" distB="0" distL="114300" distR="114300" simplePos="0" relativeHeight="251665408"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35DED" id="Rectangle 23"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674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ADFBF" id="Rectangle 24"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0D7B9BB" w14:textId="3FEDCB24" w:rsidR="004C1BFC" w:rsidRDefault="00D952CA" w:rsidP="0002005F">
      <w:pPr>
        <w:spacing w:after="120"/>
        <w:jc w:val="both"/>
        <w:rPr>
          <w:b/>
          <w:bCs/>
        </w:rPr>
      </w:pPr>
      <w:r>
        <w:rPr>
          <w:b/>
          <w:bCs/>
        </w:rPr>
        <w:t>B</w:t>
      </w:r>
      <w:r w:rsidR="004C1BFC">
        <w:rPr>
          <w:b/>
          <w:bCs/>
        </w:rPr>
        <w:t>.3 Kiểm tra đo lường:</w:t>
      </w:r>
    </w:p>
    <w:p w14:paraId="7BF8A816" w14:textId="361A2FC6" w:rsidR="00AA2716" w:rsidRDefault="00AA2716" w:rsidP="00AA2716">
      <w:pPr>
        <w:spacing w:after="120"/>
        <w:jc w:val="both"/>
        <w:rPr>
          <w:b/>
          <w:bCs/>
          <w:sz w:val="26"/>
          <w:szCs w:val="26"/>
        </w:rPr>
      </w:pPr>
      <w:r>
        <w:rPr>
          <w:b/>
          <w:bCs/>
          <w:sz w:val="26"/>
          <w:szCs w:val="26"/>
        </w:rPr>
        <w:t>B</w:t>
      </w:r>
      <w:r w:rsidRPr="00965804">
        <w:rPr>
          <w:b/>
          <w:bCs/>
          <w:sz w:val="26"/>
          <w:szCs w:val="26"/>
        </w:rPr>
        <w:t>.3.1  Xác định độ tăng/giảm áp</w:t>
      </w:r>
    </w:p>
    <w:p w14:paraId="06DF9121" w14:textId="5ED25835"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B.1-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358"/>
        <w:gridCol w:w="2410"/>
        <w:gridCol w:w="2603"/>
      </w:tblGrid>
      <w:tr w:rsidR="00D17741" w:rsidRPr="00493504" w14:paraId="149EF46B" w14:textId="77777777" w:rsidTr="003B1EA4">
        <w:trPr>
          <w:cantSplit/>
          <w:trHeight w:val="227"/>
        </w:trPr>
        <w:tc>
          <w:tcPr>
            <w:tcW w:w="2410" w:type="dxa"/>
            <w:vMerge w:val="restart"/>
            <w:vAlign w:val="center"/>
          </w:tcPr>
          <w:p w14:paraId="5F72AA44" w14:textId="77777777" w:rsidR="00D17741" w:rsidRPr="00493504" w:rsidRDefault="00D17741" w:rsidP="00D17741">
            <w:pPr>
              <w:jc w:val="center"/>
              <w:rPr>
                <w:szCs w:val="28"/>
                <w:lang w:val="en-AU"/>
              </w:rPr>
            </w:pPr>
            <w:r w:rsidRPr="00493504">
              <w:rPr>
                <w:szCs w:val="28"/>
                <w:lang w:val="en-AU"/>
              </w:rPr>
              <w:t>Áp suất kiểm tra,</w:t>
            </w:r>
          </w:p>
          <w:p w14:paraId="4CFAE4F8" w14:textId="77777777" w:rsidR="00D17741" w:rsidRPr="00493504" w:rsidRDefault="00D17741" w:rsidP="00D17741">
            <w:pPr>
              <w:jc w:val="center"/>
              <w:rPr>
                <w:i/>
                <w:szCs w:val="28"/>
                <w:lang w:val="en-AU"/>
              </w:rPr>
            </w:pPr>
          </w:p>
        </w:tc>
        <w:tc>
          <w:tcPr>
            <w:tcW w:w="2358" w:type="dxa"/>
            <w:vMerge w:val="restart"/>
            <w:vAlign w:val="center"/>
          </w:tcPr>
          <w:p w14:paraId="502ED802" w14:textId="5B2043B6" w:rsidR="00D17741" w:rsidRPr="00493504" w:rsidRDefault="00D17741" w:rsidP="00D17741">
            <w:pPr>
              <w:jc w:val="center"/>
              <w:rPr>
                <w:szCs w:val="28"/>
                <w:lang w:val="en-AU"/>
              </w:rPr>
            </w:pPr>
            <w:r w:rsidRPr="00493504">
              <w:rPr>
                <w:szCs w:val="28"/>
                <w:lang w:val="en-AU"/>
              </w:rPr>
              <w:t>Áp suất hệ thống sau 5 min,</w:t>
            </w:r>
          </w:p>
        </w:tc>
        <w:tc>
          <w:tcPr>
            <w:tcW w:w="5013" w:type="dxa"/>
            <w:gridSpan w:val="2"/>
            <w:vAlign w:val="center"/>
          </w:tcPr>
          <w:p w14:paraId="30219D5E"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6BFA51EF" w14:textId="77777777" w:rsidTr="003B1EA4">
        <w:trPr>
          <w:cantSplit/>
          <w:trHeight w:val="361"/>
        </w:trPr>
        <w:tc>
          <w:tcPr>
            <w:tcW w:w="2410" w:type="dxa"/>
            <w:vMerge/>
          </w:tcPr>
          <w:p w14:paraId="31137B79" w14:textId="77777777" w:rsidR="00D17741" w:rsidRPr="00493504" w:rsidRDefault="00D17741" w:rsidP="00DF2A94">
            <w:pPr>
              <w:rPr>
                <w:szCs w:val="28"/>
                <w:lang w:val="en-AU"/>
              </w:rPr>
            </w:pPr>
          </w:p>
        </w:tc>
        <w:tc>
          <w:tcPr>
            <w:tcW w:w="2358" w:type="dxa"/>
            <w:vMerge/>
          </w:tcPr>
          <w:p w14:paraId="53749930" w14:textId="77777777" w:rsidR="00D17741" w:rsidRPr="00493504" w:rsidRDefault="00D17741" w:rsidP="00DF2A94">
            <w:pPr>
              <w:rPr>
                <w:szCs w:val="28"/>
                <w:lang w:val="en-AU"/>
              </w:rPr>
            </w:pPr>
          </w:p>
        </w:tc>
        <w:tc>
          <w:tcPr>
            <w:tcW w:w="2410" w:type="dxa"/>
            <w:vAlign w:val="center"/>
          </w:tcPr>
          <w:p w14:paraId="3B25A42C"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603" w:type="dxa"/>
            <w:vAlign w:val="center"/>
          </w:tcPr>
          <w:p w14:paraId="2E180EBE"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0071C647" w14:textId="77777777" w:rsidTr="003B1EA4">
        <w:trPr>
          <w:cantSplit/>
          <w:trHeight w:val="380"/>
        </w:trPr>
        <w:tc>
          <w:tcPr>
            <w:tcW w:w="2410" w:type="dxa"/>
            <w:vAlign w:val="center"/>
          </w:tcPr>
          <w:p w14:paraId="7D261F87" w14:textId="77777777" w:rsidR="00D17741" w:rsidRPr="00493504" w:rsidRDefault="00D17741" w:rsidP="00DF2A94">
            <w:pPr>
              <w:jc w:val="center"/>
              <w:rPr>
                <w:szCs w:val="28"/>
                <w:lang w:val="en-AU"/>
              </w:rPr>
            </w:pPr>
          </w:p>
        </w:tc>
        <w:tc>
          <w:tcPr>
            <w:tcW w:w="2358" w:type="dxa"/>
            <w:vAlign w:val="center"/>
          </w:tcPr>
          <w:p w14:paraId="3A9478DA" w14:textId="77777777" w:rsidR="00D17741" w:rsidRPr="00493504" w:rsidRDefault="00D17741" w:rsidP="00DF2A94">
            <w:pPr>
              <w:jc w:val="center"/>
              <w:rPr>
                <w:szCs w:val="28"/>
                <w:lang w:val="en-AU"/>
              </w:rPr>
            </w:pPr>
          </w:p>
        </w:tc>
        <w:tc>
          <w:tcPr>
            <w:tcW w:w="2410" w:type="dxa"/>
            <w:vAlign w:val="center"/>
          </w:tcPr>
          <w:p w14:paraId="6CED11F1" w14:textId="77777777" w:rsidR="00D17741" w:rsidRPr="00493504" w:rsidRDefault="00D17741" w:rsidP="00DF2A94">
            <w:pPr>
              <w:jc w:val="center"/>
              <w:rPr>
                <w:szCs w:val="28"/>
                <w:lang w:val="en-AU"/>
              </w:rPr>
            </w:pPr>
          </w:p>
        </w:tc>
        <w:tc>
          <w:tcPr>
            <w:tcW w:w="2603" w:type="dxa"/>
            <w:vAlign w:val="center"/>
          </w:tcPr>
          <w:p w14:paraId="5DD64715" w14:textId="77777777" w:rsidR="00D17741" w:rsidRPr="00493504" w:rsidRDefault="00D17741" w:rsidP="00DF2A94">
            <w:pPr>
              <w:jc w:val="center"/>
              <w:rPr>
                <w:szCs w:val="28"/>
                <w:lang w:val="en-AU"/>
              </w:rPr>
            </w:pPr>
          </w:p>
        </w:tc>
      </w:tr>
      <w:tr w:rsidR="00D17741" w:rsidRPr="00493504" w14:paraId="35CFD17E" w14:textId="77777777" w:rsidTr="003B1EA4">
        <w:trPr>
          <w:cantSplit/>
          <w:trHeight w:val="413"/>
        </w:trPr>
        <w:tc>
          <w:tcPr>
            <w:tcW w:w="2410" w:type="dxa"/>
            <w:vAlign w:val="center"/>
          </w:tcPr>
          <w:p w14:paraId="27D03682" w14:textId="77777777" w:rsidR="00D17741" w:rsidRPr="00493504" w:rsidRDefault="00D17741" w:rsidP="00DF2A94">
            <w:pPr>
              <w:jc w:val="center"/>
              <w:rPr>
                <w:szCs w:val="28"/>
                <w:lang w:val="en-AU"/>
              </w:rPr>
            </w:pPr>
          </w:p>
        </w:tc>
        <w:tc>
          <w:tcPr>
            <w:tcW w:w="2358" w:type="dxa"/>
            <w:vAlign w:val="center"/>
          </w:tcPr>
          <w:p w14:paraId="79C7F337" w14:textId="77777777" w:rsidR="00D17741" w:rsidRPr="00493504" w:rsidRDefault="00D17741" w:rsidP="00DF2A94">
            <w:pPr>
              <w:jc w:val="center"/>
              <w:rPr>
                <w:szCs w:val="28"/>
                <w:lang w:val="en-AU"/>
              </w:rPr>
            </w:pPr>
          </w:p>
        </w:tc>
        <w:tc>
          <w:tcPr>
            <w:tcW w:w="2410" w:type="dxa"/>
            <w:vAlign w:val="center"/>
          </w:tcPr>
          <w:p w14:paraId="06CA7018" w14:textId="77777777" w:rsidR="00D17741" w:rsidRPr="00493504" w:rsidRDefault="00D17741" w:rsidP="00DF2A94">
            <w:pPr>
              <w:jc w:val="center"/>
              <w:rPr>
                <w:szCs w:val="28"/>
                <w:lang w:val="en-AU"/>
              </w:rPr>
            </w:pPr>
          </w:p>
        </w:tc>
        <w:tc>
          <w:tcPr>
            <w:tcW w:w="2603" w:type="dxa"/>
            <w:vAlign w:val="center"/>
          </w:tcPr>
          <w:p w14:paraId="1F3B0231" w14:textId="77777777" w:rsidR="00D17741" w:rsidRPr="00493504" w:rsidRDefault="00D17741" w:rsidP="00DF2A94">
            <w:pPr>
              <w:jc w:val="center"/>
              <w:rPr>
                <w:szCs w:val="28"/>
                <w:lang w:val="en-AU"/>
              </w:rPr>
            </w:pPr>
          </w:p>
        </w:tc>
      </w:tr>
    </w:tbl>
    <w:p w14:paraId="0D5559E4" w14:textId="77777777" w:rsidR="00AA2716" w:rsidRPr="00965804" w:rsidRDefault="00AA2716" w:rsidP="00AA2716">
      <w:pPr>
        <w:spacing w:after="120"/>
        <w:jc w:val="both"/>
        <w:rPr>
          <w:b/>
          <w:bCs/>
          <w:sz w:val="26"/>
          <w:szCs w:val="26"/>
        </w:rPr>
      </w:pPr>
    </w:p>
    <w:p w14:paraId="7BF4DE14" w14:textId="51DDCA89" w:rsidR="00AA2716" w:rsidRPr="00AA2716" w:rsidRDefault="00AA2716" w:rsidP="0002005F">
      <w:pPr>
        <w:spacing w:after="120"/>
        <w:jc w:val="both"/>
        <w:rPr>
          <w:b/>
          <w:bCs/>
          <w:sz w:val="26"/>
          <w:szCs w:val="26"/>
        </w:rPr>
      </w:pPr>
      <w:r>
        <w:rPr>
          <w:b/>
          <w:bCs/>
          <w:sz w:val="26"/>
          <w:szCs w:val="26"/>
        </w:rPr>
        <w:t>B</w:t>
      </w:r>
      <w:r w:rsidRPr="00965804">
        <w:rPr>
          <w:b/>
          <w:bCs/>
          <w:sz w:val="26"/>
          <w:szCs w:val="26"/>
        </w:rPr>
        <w:t>.3.2 Xác định sai số</w:t>
      </w:r>
    </w:p>
    <w:p w14:paraId="218CB99C" w14:textId="4AE94F39" w:rsidR="003634C0" w:rsidRPr="00004B9E" w:rsidRDefault="003634C0" w:rsidP="003634C0">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247E9E">
        <w:rPr>
          <w:b/>
          <w:bCs/>
          <w:sz w:val="26"/>
          <w:szCs w:val="26"/>
        </w:rPr>
        <w:t xml:space="preserve"> (áp kế hiện số, áp kế chất lỏng)</w:t>
      </w:r>
    </w:p>
    <w:p w14:paraId="2EB9536A" w14:textId="77777777" w:rsidR="003634C0" w:rsidRDefault="003634C0" w:rsidP="003634C0">
      <w:pPr>
        <w:jc w:val="center"/>
        <w:rPr>
          <w:b/>
          <w:bCs/>
          <w:sz w:val="26"/>
          <w:szCs w:val="20"/>
        </w:rPr>
      </w:pPr>
    </w:p>
    <w:p w14:paraId="16C1D6C3" w14:textId="71013D4E" w:rsidR="003634C0" w:rsidRDefault="003634C0" w:rsidP="003634C0">
      <w:pPr>
        <w:jc w:val="center"/>
        <w:rPr>
          <w:b/>
          <w:bCs/>
          <w:sz w:val="26"/>
          <w:szCs w:val="20"/>
        </w:rPr>
      </w:pPr>
      <w:r w:rsidRPr="00A41099">
        <w:rPr>
          <w:b/>
          <w:bCs/>
          <w:sz w:val="26"/>
          <w:szCs w:val="20"/>
        </w:rPr>
        <w:t>Bả</w:t>
      </w:r>
      <w:r>
        <w:rPr>
          <w:b/>
          <w:bCs/>
          <w:sz w:val="26"/>
          <w:szCs w:val="20"/>
        </w:rPr>
        <w:t>ng B.</w:t>
      </w:r>
      <w:r w:rsidR="00B81325">
        <w:rPr>
          <w:b/>
          <w:bCs/>
          <w:sz w:val="26"/>
          <w:szCs w:val="20"/>
        </w:rPr>
        <w:t>2</w:t>
      </w:r>
      <w:r>
        <w:rPr>
          <w:b/>
          <w:bCs/>
          <w:sz w:val="26"/>
          <w:szCs w:val="20"/>
        </w:rPr>
        <w:t>- Kết quả đo</w:t>
      </w:r>
    </w:p>
    <w:p w14:paraId="68BC63B2" w14:textId="77777777" w:rsidR="0069361E" w:rsidRDefault="0069361E" w:rsidP="003634C0">
      <w:pPr>
        <w:jc w:val="center"/>
        <w:rPr>
          <w:b/>
          <w:bCs/>
          <w:sz w:val="26"/>
          <w:szCs w:val="20"/>
        </w:rPr>
      </w:pP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69361E" w14:paraId="3764817C" w14:textId="77777777" w:rsidTr="00D301F7">
        <w:tc>
          <w:tcPr>
            <w:tcW w:w="959" w:type="dxa"/>
            <w:vMerge w:val="restart"/>
            <w:vAlign w:val="center"/>
          </w:tcPr>
          <w:p w14:paraId="7D188249" w14:textId="77777777" w:rsidR="0069361E" w:rsidRPr="00D9130C" w:rsidRDefault="0069361E" w:rsidP="00D301F7">
            <w:pPr>
              <w:jc w:val="center"/>
              <w:rPr>
                <w:sz w:val="26"/>
                <w:szCs w:val="26"/>
              </w:rPr>
            </w:pPr>
            <w:r w:rsidRPr="00D9130C">
              <w:rPr>
                <w:sz w:val="26"/>
                <w:szCs w:val="26"/>
              </w:rPr>
              <w:t>Giá trị áp suất chuẩn</w:t>
            </w:r>
          </w:p>
        </w:tc>
        <w:tc>
          <w:tcPr>
            <w:tcW w:w="6804" w:type="dxa"/>
            <w:gridSpan w:val="6"/>
            <w:vAlign w:val="center"/>
          </w:tcPr>
          <w:p w14:paraId="304B2A20" w14:textId="77777777" w:rsidR="0069361E" w:rsidRPr="00D9130C" w:rsidRDefault="0069361E" w:rsidP="00D301F7">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4E9BCDFD" w14:textId="77777777" w:rsidR="0069361E" w:rsidRPr="00D9130C" w:rsidRDefault="0069361E" w:rsidP="00D301F7">
            <w:pPr>
              <w:jc w:val="center"/>
              <w:rPr>
                <w:sz w:val="26"/>
                <w:szCs w:val="26"/>
              </w:rPr>
            </w:pPr>
            <w:r>
              <w:rPr>
                <w:sz w:val="26"/>
                <w:szCs w:val="26"/>
              </w:rPr>
              <w:t>Độ lệch</w:t>
            </w:r>
          </w:p>
        </w:tc>
        <w:tc>
          <w:tcPr>
            <w:tcW w:w="1134" w:type="dxa"/>
            <w:vMerge w:val="restart"/>
            <w:vAlign w:val="center"/>
          </w:tcPr>
          <w:p w14:paraId="4A3A3DDF" w14:textId="77777777" w:rsidR="0069361E" w:rsidRPr="00D9130C" w:rsidRDefault="0069361E" w:rsidP="00D301F7">
            <w:pPr>
              <w:jc w:val="center"/>
              <w:rPr>
                <w:sz w:val="26"/>
                <w:szCs w:val="26"/>
              </w:rPr>
            </w:pPr>
            <w:r>
              <w:rPr>
                <w:sz w:val="26"/>
                <w:szCs w:val="26"/>
              </w:rPr>
              <w:t>Độ không đảm bảo đo mở rộng</w:t>
            </w:r>
          </w:p>
        </w:tc>
      </w:tr>
      <w:tr w:rsidR="0069361E" w14:paraId="6F618B00" w14:textId="77777777" w:rsidTr="00D301F7">
        <w:tc>
          <w:tcPr>
            <w:tcW w:w="959" w:type="dxa"/>
            <w:vMerge/>
            <w:vAlign w:val="center"/>
          </w:tcPr>
          <w:p w14:paraId="25C833FC" w14:textId="77777777" w:rsidR="0069361E" w:rsidRPr="00D9130C" w:rsidRDefault="0069361E" w:rsidP="00D301F7">
            <w:pPr>
              <w:jc w:val="center"/>
              <w:rPr>
                <w:sz w:val="26"/>
                <w:szCs w:val="26"/>
              </w:rPr>
            </w:pPr>
          </w:p>
        </w:tc>
        <w:tc>
          <w:tcPr>
            <w:tcW w:w="4536" w:type="dxa"/>
            <w:gridSpan w:val="4"/>
            <w:vAlign w:val="center"/>
          </w:tcPr>
          <w:p w14:paraId="0C7F1E65" w14:textId="77777777" w:rsidR="0069361E" w:rsidRPr="00D9130C" w:rsidRDefault="0069361E" w:rsidP="00D301F7">
            <w:pPr>
              <w:jc w:val="center"/>
              <w:rPr>
                <w:sz w:val="26"/>
                <w:szCs w:val="26"/>
              </w:rPr>
            </w:pPr>
            <w:r w:rsidRPr="00D9130C">
              <w:rPr>
                <w:sz w:val="26"/>
                <w:szCs w:val="26"/>
              </w:rPr>
              <w:t>Chu trình kiểm định A</w:t>
            </w:r>
          </w:p>
        </w:tc>
        <w:tc>
          <w:tcPr>
            <w:tcW w:w="2268" w:type="dxa"/>
            <w:gridSpan w:val="2"/>
            <w:vMerge w:val="restart"/>
            <w:vAlign w:val="center"/>
          </w:tcPr>
          <w:p w14:paraId="03BDC5FD" w14:textId="77777777" w:rsidR="0069361E" w:rsidRPr="00D9130C" w:rsidRDefault="0069361E" w:rsidP="00D301F7">
            <w:pPr>
              <w:jc w:val="center"/>
              <w:rPr>
                <w:sz w:val="26"/>
                <w:szCs w:val="26"/>
              </w:rPr>
            </w:pPr>
            <w:r w:rsidRPr="00D9130C">
              <w:rPr>
                <w:sz w:val="26"/>
                <w:szCs w:val="26"/>
              </w:rPr>
              <w:t>Chu trình kiểm tra khi xác định độ tái lặp lại</w:t>
            </w:r>
          </w:p>
        </w:tc>
        <w:tc>
          <w:tcPr>
            <w:tcW w:w="992" w:type="dxa"/>
            <w:vMerge/>
          </w:tcPr>
          <w:p w14:paraId="22611E5A" w14:textId="77777777" w:rsidR="0069361E" w:rsidRPr="00D9130C" w:rsidRDefault="0069361E" w:rsidP="00D301F7">
            <w:pPr>
              <w:jc w:val="center"/>
              <w:rPr>
                <w:sz w:val="26"/>
                <w:szCs w:val="26"/>
              </w:rPr>
            </w:pPr>
          </w:p>
        </w:tc>
        <w:tc>
          <w:tcPr>
            <w:tcW w:w="1134" w:type="dxa"/>
            <w:vMerge/>
          </w:tcPr>
          <w:p w14:paraId="02D63951" w14:textId="77777777" w:rsidR="0069361E" w:rsidRPr="00D9130C" w:rsidRDefault="0069361E" w:rsidP="00D301F7">
            <w:pPr>
              <w:jc w:val="center"/>
              <w:rPr>
                <w:sz w:val="26"/>
                <w:szCs w:val="26"/>
              </w:rPr>
            </w:pPr>
          </w:p>
        </w:tc>
      </w:tr>
      <w:tr w:rsidR="0069361E" w14:paraId="1FE9548A" w14:textId="77777777" w:rsidTr="00D301F7">
        <w:tc>
          <w:tcPr>
            <w:tcW w:w="959" w:type="dxa"/>
            <w:vMerge/>
            <w:vAlign w:val="center"/>
          </w:tcPr>
          <w:p w14:paraId="0C1E7026" w14:textId="77777777" w:rsidR="0069361E" w:rsidRPr="00D9130C" w:rsidRDefault="0069361E" w:rsidP="00D301F7">
            <w:pPr>
              <w:jc w:val="center"/>
              <w:rPr>
                <w:sz w:val="26"/>
                <w:szCs w:val="26"/>
              </w:rPr>
            </w:pPr>
          </w:p>
        </w:tc>
        <w:tc>
          <w:tcPr>
            <w:tcW w:w="3402" w:type="dxa"/>
            <w:gridSpan w:val="3"/>
            <w:vAlign w:val="center"/>
          </w:tcPr>
          <w:p w14:paraId="06C110A4" w14:textId="77777777" w:rsidR="0069361E" w:rsidRPr="00D9130C" w:rsidRDefault="0069361E" w:rsidP="00D301F7">
            <w:pPr>
              <w:jc w:val="center"/>
              <w:rPr>
                <w:sz w:val="26"/>
                <w:szCs w:val="26"/>
              </w:rPr>
            </w:pPr>
            <w:r w:rsidRPr="00D9130C">
              <w:rPr>
                <w:sz w:val="26"/>
                <w:szCs w:val="26"/>
              </w:rPr>
              <w:t>Chu trình kiểm định B</w:t>
            </w:r>
          </w:p>
        </w:tc>
        <w:tc>
          <w:tcPr>
            <w:tcW w:w="1134" w:type="dxa"/>
            <w:vAlign w:val="center"/>
          </w:tcPr>
          <w:p w14:paraId="37A804D9" w14:textId="77777777" w:rsidR="0069361E" w:rsidRPr="00D9130C" w:rsidRDefault="0069361E" w:rsidP="00D301F7">
            <w:pPr>
              <w:jc w:val="center"/>
              <w:rPr>
                <w:sz w:val="26"/>
                <w:szCs w:val="26"/>
              </w:rPr>
            </w:pPr>
          </w:p>
        </w:tc>
        <w:tc>
          <w:tcPr>
            <w:tcW w:w="2268" w:type="dxa"/>
            <w:gridSpan w:val="2"/>
            <w:vMerge/>
            <w:vAlign w:val="center"/>
          </w:tcPr>
          <w:p w14:paraId="43CEC52F" w14:textId="77777777" w:rsidR="0069361E" w:rsidRPr="00D9130C" w:rsidRDefault="0069361E" w:rsidP="00D301F7">
            <w:pPr>
              <w:jc w:val="center"/>
              <w:rPr>
                <w:sz w:val="26"/>
                <w:szCs w:val="26"/>
              </w:rPr>
            </w:pPr>
          </w:p>
        </w:tc>
        <w:tc>
          <w:tcPr>
            <w:tcW w:w="992" w:type="dxa"/>
            <w:vMerge/>
          </w:tcPr>
          <w:p w14:paraId="6E6F796F" w14:textId="77777777" w:rsidR="0069361E" w:rsidRPr="00D9130C" w:rsidRDefault="0069361E" w:rsidP="00D301F7">
            <w:pPr>
              <w:jc w:val="center"/>
              <w:rPr>
                <w:sz w:val="26"/>
                <w:szCs w:val="26"/>
              </w:rPr>
            </w:pPr>
          </w:p>
        </w:tc>
        <w:tc>
          <w:tcPr>
            <w:tcW w:w="1134" w:type="dxa"/>
            <w:vMerge/>
          </w:tcPr>
          <w:p w14:paraId="45927D9A" w14:textId="77777777" w:rsidR="0069361E" w:rsidRPr="00D9130C" w:rsidRDefault="0069361E" w:rsidP="00D301F7">
            <w:pPr>
              <w:jc w:val="center"/>
              <w:rPr>
                <w:sz w:val="26"/>
                <w:szCs w:val="26"/>
              </w:rPr>
            </w:pPr>
          </w:p>
        </w:tc>
      </w:tr>
      <w:tr w:rsidR="0069361E" w14:paraId="4C82ED62" w14:textId="77777777" w:rsidTr="00D301F7">
        <w:tc>
          <w:tcPr>
            <w:tcW w:w="959" w:type="dxa"/>
            <w:vMerge/>
            <w:vAlign w:val="center"/>
          </w:tcPr>
          <w:p w14:paraId="555CF292" w14:textId="77777777" w:rsidR="0069361E" w:rsidRPr="00D9130C" w:rsidRDefault="0069361E" w:rsidP="00D301F7">
            <w:pPr>
              <w:jc w:val="center"/>
              <w:rPr>
                <w:sz w:val="26"/>
                <w:szCs w:val="26"/>
              </w:rPr>
            </w:pPr>
          </w:p>
        </w:tc>
        <w:tc>
          <w:tcPr>
            <w:tcW w:w="1134" w:type="dxa"/>
            <w:vAlign w:val="center"/>
          </w:tcPr>
          <w:p w14:paraId="69D2ACF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1</w:t>
            </w:r>
          </w:p>
          <w:p w14:paraId="52428F71"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5E85CAB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2</w:t>
            </w:r>
          </w:p>
          <w:p w14:paraId="4DBF11E5"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361E4D3E"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3</w:t>
            </w:r>
          </w:p>
          <w:p w14:paraId="43860F33"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090202E7"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4</w:t>
            </w:r>
          </w:p>
          <w:p w14:paraId="2D36168F"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0F0C401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5</w:t>
            </w:r>
          </w:p>
          <w:p w14:paraId="6403B1E2"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7CCC0AC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6</w:t>
            </w:r>
          </w:p>
          <w:p w14:paraId="3AC69923" w14:textId="77777777" w:rsidR="0069361E" w:rsidRPr="00D9130C" w:rsidRDefault="0069361E" w:rsidP="00D301F7">
            <w:pPr>
              <w:jc w:val="center"/>
              <w:rPr>
                <w:sz w:val="26"/>
                <w:szCs w:val="26"/>
              </w:rPr>
            </w:pPr>
            <w:r w:rsidRPr="00D9130C">
              <w:rPr>
                <w:sz w:val="26"/>
                <w:szCs w:val="26"/>
              </w:rPr>
              <w:t>(chiều giảm)</w:t>
            </w:r>
          </w:p>
        </w:tc>
        <w:tc>
          <w:tcPr>
            <w:tcW w:w="992" w:type="dxa"/>
            <w:vMerge/>
          </w:tcPr>
          <w:p w14:paraId="6FED9E91" w14:textId="77777777" w:rsidR="0069361E" w:rsidRPr="00D9130C" w:rsidRDefault="0069361E" w:rsidP="00D301F7">
            <w:pPr>
              <w:jc w:val="center"/>
              <w:rPr>
                <w:sz w:val="26"/>
                <w:szCs w:val="26"/>
              </w:rPr>
            </w:pPr>
          </w:p>
        </w:tc>
        <w:tc>
          <w:tcPr>
            <w:tcW w:w="1134" w:type="dxa"/>
            <w:vMerge/>
          </w:tcPr>
          <w:p w14:paraId="09E90C20" w14:textId="77777777" w:rsidR="0069361E" w:rsidRPr="00D9130C" w:rsidRDefault="0069361E" w:rsidP="00D301F7">
            <w:pPr>
              <w:jc w:val="center"/>
              <w:rPr>
                <w:sz w:val="26"/>
                <w:szCs w:val="26"/>
              </w:rPr>
            </w:pPr>
          </w:p>
        </w:tc>
      </w:tr>
      <w:tr w:rsidR="0069361E" w14:paraId="6EDDEAF5" w14:textId="77777777" w:rsidTr="00D301F7">
        <w:tc>
          <w:tcPr>
            <w:tcW w:w="7763" w:type="dxa"/>
            <w:gridSpan w:val="7"/>
            <w:vAlign w:val="center"/>
          </w:tcPr>
          <w:p w14:paraId="55D9A690" w14:textId="77777777" w:rsidR="0069361E" w:rsidRPr="00D9130C" w:rsidRDefault="0069361E" w:rsidP="00D301F7">
            <w:pPr>
              <w:jc w:val="center"/>
              <w:rPr>
                <w:sz w:val="26"/>
                <w:szCs w:val="26"/>
              </w:rPr>
            </w:pPr>
            <w:r w:rsidRPr="00D9130C">
              <w:rPr>
                <w:sz w:val="26"/>
                <w:szCs w:val="26"/>
              </w:rPr>
              <w:t>Pa</w:t>
            </w:r>
          </w:p>
        </w:tc>
        <w:tc>
          <w:tcPr>
            <w:tcW w:w="992" w:type="dxa"/>
          </w:tcPr>
          <w:p w14:paraId="19D7B39D" w14:textId="77777777" w:rsidR="0069361E" w:rsidRPr="00D9130C" w:rsidRDefault="0069361E" w:rsidP="00D301F7">
            <w:pPr>
              <w:jc w:val="center"/>
              <w:rPr>
                <w:sz w:val="26"/>
                <w:szCs w:val="26"/>
              </w:rPr>
            </w:pPr>
          </w:p>
        </w:tc>
        <w:tc>
          <w:tcPr>
            <w:tcW w:w="1134" w:type="dxa"/>
          </w:tcPr>
          <w:p w14:paraId="03124496" w14:textId="77777777" w:rsidR="0069361E" w:rsidRPr="00D9130C" w:rsidRDefault="0069361E" w:rsidP="00D301F7">
            <w:pPr>
              <w:jc w:val="center"/>
              <w:rPr>
                <w:sz w:val="26"/>
                <w:szCs w:val="26"/>
              </w:rPr>
            </w:pPr>
          </w:p>
        </w:tc>
      </w:tr>
      <w:tr w:rsidR="0069361E" w14:paraId="1639942D" w14:textId="77777777" w:rsidTr="00D301F7">
        <w:tc>
          <w:tcPr>
            <w:tcW w:w="959" w:type="dxa"/>
            <w:vAlign w:val="center"/>
          </w:tcPr>
          <w:p w14:paraId="528BA93F" w14:textId="77777777" w:rsidR="0069361E" w:rsidRDefault="0069361E" w:rsidP="00D301F7">
            <w:pPr>
              <w:jc w:val="center"/>
            </w:pPr>
          </w:p>
        </w:tc>
        <w:tc>
          <w:tcPr>
            <w:tcW w:w="1134" w:type="dxa"/>
            <w:vAlign w:val="center"/>
          </w:tcPr>
          <w:p w14:paraId="52E8CA8D" w14:textId="77777777" w:rsidR="0069361E" w:rsidRDefault="0069361E" w:rsidP="00D301F7">
            <w:pPr>
              <w:jc w:val="center"/>
            </w:pPr>
          </w:p>
        </w:tc>
        <w:tc>
          <w:tcPr>
            <w:tcW w:w="1134" w:type="dxa"/>
            <w:vAlign w:val="center"/>
          </w:tcPr>
          <w:p w14:paraId="47AF55F1" w14:textId="77777777" w:rsidR="0069361E" w:rsidRDefault="0069361E" w:rsidP="00D301F7">
            <w:pPr>
              <w:jc w:val="center"/>
            </w:pPr>
          </w:p>
        </w:tc>
        <w:tc>
          <w:tcPr>
            <w:tcW w:w="1134" w:type="dxa"/>
            <w:vAlign w:val="center"/>
          </w:tcPr>
          <w:p w14:paraId="2C80ECC6" w14:textId="77777777" w:rsidR="0069361E" w:rsidRDefault="0069361E" w:rsidP="00D301F7">
            <w:pPr>
              <w:jc w:val="center"/>
            </w:pPr>
          </w:p>
        </w:tc>
        <w:tc>
          <w:tcPr>
            <w:tcW w:w="1134" w:type="dxa"/>
            <w:vAlign w:val="center"/>
          </w:tcPr>
          <w:p w14:paraId="690822D2" w14:textId="77777777" w:rsidR="0069361E" w:rsidRDefault="0069361E" w:rsidP="00D301F7">
            <w:pPr>
              <w:jc w:val="center"/>
            </w:pPr>
          </w:p>
        </w:tc>
        <w:tc>
          <w:tcPr>
            <w:tcW w:w="1134" w:type="dxa"/>
            <w:vAlign w:val="center"/>
          </w:tcPr>
          <w:p w14:paraId="782CC9A6" w14:textId="77777777" w:rsidR="0069361E" w:rsidRDefault="0069361E" w:rsidP="00D301F7">
            <w:pPr>
              <w:jc w:val="center"/>
            </w:pPr>
          </w:p>
        </w:tc>
        <w:tc>
          <w:tcPr>
            <w:tcW w:w="1134" w:type="dxa"/>
            <w:vAlign w:val="center"/>
          </w:tcPr>
          <w:p w14:paraId="6940CCB4" w14:textId="77777777" w:rsidR="0069361E" w:rsidRDefault="0069361E" w:rsidP="00D301F7">
            <w:pPr>
              <w:jc w:val="center"/>
            </w:pPr>
          </w:p>
        </w:tc>
        <w:tc>
          <w:tcPr>
            <w:tcW w:w="992" w:type="dxa"/>
          </w:tcPr>
          <w:p w14:paraId="75FA08B4" w14:textId="77777777" w:rsidR="0069361E" w:rsidRDefault="0069361E" w:rsidP="00D301F7">
            <w:pPr>
              <w:jc w:val="center"/>
            </w:pPr>
          </w:p>
        </w:tc>
        <w:tc>
          <w:tcPr>
            <w:tcW w:w="1134" w:type="dxa"/>
          </w:tcPr>
          <w:p w14:paraId="142CD023" w14:textId="77777777" w:rsidR="0069361E" w:rsidRDefault="0069361E" w:rsidP="00D301F7">
            <w:pPr>
              <w:jc w:val="center"/>
            </w:pPr>
          </w:p>
        </w:tc>
      </w:tr>
      <w:tr w:rsidR="0069361E" w14:paraId="2855F5B0" w14:textId="77777777" w:rsidTr="00D301F7">
        <w:tc>
          <w:tcPr>
            <w:tcW w:w="959" w:type="dxa"/>
            <w:vAlign w:val="center"/>
          </w:tcPr>
          <w:p w14:paraId="39F6446F" w14:textId="77777777" w:rsidR="0069361E" w:rsidRDefault="0069361E" w:rsidP="00D301F7">
            <w:pPr>
              <w:jc w:val="center"/>
            </w:pPr>
          </w:p>
        </w:tc>
        <w:tc>
          <w:tcPr>
            <w:tcW w:w="1134" w:type="dxa"/>
            <w:vAlign w:val="center"/>
          </w:tcPr>
          <w:p w14:paraId="37AC381B" w14:textId="77777777" w:rsidR="0069361E" w:rsidRDefault="0069361E" w:rsidP="00D301F7">
            <w:pPr>
              <w:jc w:val="center"/>
            </w:pPr>
          </w:p>
        </w:tc>
        <w:tc>
          <w:tcPr>
            <w:tcW w:w="1134" w:type="dxa"/>
            <w:vAlign w:val="center"/>
          </w:tcPr>
          <w:p w14:paraId="64F13F38" w14:textId="77777777" w:rsidR="0069361E" w:rsidRDefault="0069361E" w:rsidP="00D301F7">
            <w:pPr>
              <w:jc w:val="center"/>
            </w:pPr>
          </w:p>
        </w:tc>
        <w:tc>
          <w:tcPr>
            <w:tcW w:w="1134" w:type="dxa"/>
            <w:vAlign w:val="center"/>
          </w:tcPr>
          <w:p w14:paraId="16133843" w14:textId="77777777" w:rsidR="0069361E" w:rsidRDefault="0069361E" w:rsidP="00D301F7">
            <w:pPr>
              <w:jc w:val="center"/>
            </w:pPr>
          </w:p>
        </w:tc>
        <w:tc>
          <w:tcPr>
            <w:tcW w:w="1134" w:type="dxa"/>
            <w:vAlign w:val="center"/>
          </w:tcPr>
          <w:p w14:paraId="7A6231E9" w14:textId="77777777" w:rsidR="0069361E" w:rsidRDefault="0069361E" w:rsidP="00D301F7">
            <w:pPr>
              <w:jc w:val="center"/>
            </w:pPr>
          </w:p>
        </w:tc>
        <w:tc>
          <w:tcPr>
            <w:tcW w:w="1134" w:type="dxa"/>
            <w:vAlign w:val="center"/>
          </w:tcPr>
          <w:p w14:paraId="2421B41A" w14:textId="77777777" w:rsidR="0069361E" w:rsidRDefault="0069361E" w:rsidP="00D301F7">
            <w:pPr>
              <w:jc w:val="center"/>
            </w:pPr>
          </w:p>
        </w:tc>
        <w:tc>
          <w:tcPr>
            <w:tcW w:w="1134" w:type="dxa"/>
            <w:vAlign w:val="center"/>
          </w:tcPr>
          <w:p w14:paraId="3C07180C" w14:textId="77777777" w:rsidR="0069361E" w:rsidRDefault="0069361E" w:rsidP="00D301F7">
            <w:pPr>
              <w:jc w:val="center"/>
            </w:pPr>
          </w:p>
        </w:tc>
        <w:tc>
          <w:tcPr>
            <w:tcW w:w="992" w:type="dxa"/>
          </w:tcPr>
          <w:p w14:paraId="77324C96" w14:textId="77777777" w:rsidR="0069361E" w:rsidRDefault="0069361E" w:rsidP="00D301F7">
            <w:pPr>
              <w:jc w:val="center"/>
            </w:pPr>
          </w:p>
        </w:tc>
        <w:tc>
          <w:tcPr>
            <w:tcW w:w="1134" w:type="dxa"/>
          </w:tcPr>
          <w:p w14:paraId="5FB11A97" w14:textId="77777777" w:rsidR="0069361E" w:rsidRDefault="0069361E" w:rsidP="00D301F7">
            <w:pPr>
              <w:jc w:val="center"/>
            </w:pPr>
          </w:p>
        </w:tc>
      </w:tr>
      <w:tr w:rsidR="0069361E" w14:paraId="1F500E95" w14:textId="77777777" w:rsidTr="00D301F7">
        <w:tc>
          <w:tcPr>
            <w:tcW w:w="959" w:type="dxa"/>
            <w:vAlign w:val="center"/>
          </w:tcPr>
          <w:p w14:paraId="04BF2AD2" w14:textId="77777777" w:rsidR="0069361E" w:rsidRDefault="0069361E" w:rsidP="00D301F7">
            <w:pPr>
              <w:jc w:val="center"/>
            </w:pPr>
          </w:p>
        </w:tc>
        <w:tc>
          <w:tcPr>
            <w:tcW w:w="1134" w:type="dxa"/>
            <w:vAlign w:val="center"/>
          </w:tcPr>
          <w:p w14:paraId="34DA7183" w14:textId="77777777" w:rsidR="0069361E" w:rsidRDefault="0069361E" w:rsidP="00D301F7">
            <w:pPr>
              <w:jc w:val="center"/>
            </w:pPr>
          </w:p>
        </w:tc>
        <w:tc>
          <w:tcPr>
            <w:tcW w:w="1134" w:type="dxa"/>
            <w:vAlign w:val="center"/>
          </w:tcPr>
          <w:p w14:paraId="3B418369" w14:textId="77777777" w:rsidR="0069361E" w:rsidRDefault="0069361E" w:rsidP="00D301F7">
            <w:pPr>
              <w:jc w:val="center"/>
            </w:pPr>
          </w:p>
        </w:tc>
        <w:tc>
          <w:tcPr>
            <w:tcW w:w="1134" w:type="dxa"/>
            <w:vAlign w:val="center"/>
          </w:tcPr>
          <w:p w14:paraId="5B5B1E4C" w14:textId="77777777" w:rsidR="0069361E" w:rsidRDefault="0069361E" w:rsidP="00D301F7">
            <w:pPr>
              <w:jc w:val="center"/>
            </w:pPr>
          </w:p>
        </w:tc>
        <w:tc>
          <w:tcPr>
            <w:tcW w:w="1134" w:type="dxa"/>
            <w:vAlign w:val="center"/>
          </w:tcPr>
          <w:p w14:paraId="51A62A91" w14:textId="77777777" w:rsidR="0069361E" w:rsidRDefault="0069361E" w:rsidP="00D301F7">
            <w:pPr>
              <w:jc w:val="center"/>
            </w:pPr>
          </w:p>
        </w:tc>
        <w:tc>
          <w:tcPr>
            <w:tcW w:w="1134" w:type="dxa"/>
            <w:vAlign w:val="center"/>
          </w:tcPr>
          <w:p w14:paraId="6EBBD829" w14:textId="77777777" w:rsidR="0069361E" w:rsidRDefault="0069361E" w:rsidP="00D301F7">
            <w:pPr>
              <w:jc w:val="center"/>
            </w:pPr>
          </w:p>
        </w:tc>
        <w:tc>
          <w:tcPr>
            <w:tcW w:w="1134" w:type="dxa"/>
            <w:vAlign w:val="center"/>
          </w:tcPr>
          <w:p w14:paraId="376094C8" w14:textId="77777777" w:rsidR="0069361E" w:rsidRDefault="0069361E" w:rsidP="00D301F7">
            <w:pPr>
              <w:jc w:val="center"/>
            </w:pPr>
          </w:p>
        </w:tc>
        <w:tc>
          <w:tcPr>
            <w:tcW w:w="992" w:type="dxa"/>
          </w:tcPr>
          <w:p w14:paraId="0F38881D" w14:textId="77777777" w:rsidR="0069361E" w:rsidRDefault="0069361E" w:rsidP="00D301F7">
            <w:pPr>
              <w:jc w:val="center"/>
            </w:pPr>
          </w:p>
        </w:tc>
        <w:tc>
          <w:tcPr>
            <w:tcW w:w="1134" w:type="dxa"/>
          </w:tcPr>
          <w:p w14:paraId="06CA70A5" w14:textId="77777777" w:rsidR="0069361E" w:rsidRDefault="0069361E" w:rsidP="00D301F7">
            <w:pPr>
              <w:jc w:val="center"/>
            </w:pPr>
          </w:p>
        </w:tc>
      </w:tr>
      <w:tr w:rsidR="0069361E" w14:paraId="633FF560" w14:textId="77777777" w:rsidTr="00D301F7">
        <w:tc>
          <w:tcPr>
            <w:tcW w:w="959" w:type="dxa"/>
            <w:vAlign w:val="center"/>
          </w:tcPr>
          <w:p w14:paraId="5D4C3D26" w14:textId="77777777" w:rsidR="0069361E" w:rsidRDefault="0069361E" w:rsidP="00D301F7">
            <w:pPr>
              <w:jc w:val="center"/>
            </w:pPr>
          </w:p>
        </w:tc>
        <w:tc>
          <w:tcPr>
            <w:tcW w:w="1134" w:type="dxa"/>
            <w:vAlign w:val="center"/>
          </w:tcPr>
          <w:p w14:paraId="50D2BE89" w14:textId="77777777" w:rsidR="0069361E" w:rsidRDefault="0069361E" w:rsidP="00D301F7">
            <w:pPr>
              <w:jc w:val="center"/>
            </w:pPr>
          </w:p>
        </w:tc>
        <w:tc>
          <w:tcPr>
            <w:tcW w:w="1134" w:type="dxa"/>
            <w:vAlign w:val="center"/>
          </w:tcPr>
          <w:p w14:paraId="3FE45E8B" w14:textId="77777777" w:rsidR="0069361E" w:rsidRDefault="0069361E" w:rsidP="00D301F7">
            <w:pPr>
              <w:jc w:val="center"/>
            </w:pPr>
          </w:p>
        </w:tc>
        <w:tc>
          <w:tcPr>
            <w:tcW w:w="1134" w:type="dxa"/>
            <w:vAlign w:val="center"/>
          </w:tcPr>
          <w:p w14:paraId="370BCCFE" w14:textId="77777777" w:rsidR="0069361E" w:rsidRDefault="0069361E" w:rsidP="00D301F7">
            <w:pPr>
              <w:jc w:val="center"/>
            </w:pPr>
          </w:p>
        </w:tc>
        <w:tc>
          <w:tcPr>
            <w:tcW w:w="1134" w:type="dxa"/>
            <w:vAlign w:val="center"/>
          </w:tcPr>
          <w:p w14:paraId="5AC40596" w14:textId="77777777" w:rsidR="0069361E" w:rsidRDefault="0069361E" w:rsidP="00D301F7">
            <w:pPr>
              <w:jc w:val="center"/>
            </w:pPr>
          </w:p>
        </w:tc>
        <w:tc>
          <w:tcPr>
            <w:tcW w:w="1134" w:type="dxa"/>
            <w:vAlign w:val="center"/>
          </w:tcPr>
          <w:p w14:paraId="2D17391D" w14:textId="77777777" w:rsidR="0069361E" w:rsidRDefault="0069361E" w:rsidP="00D301F7">
            <w:pPr>
              <w:jc w:val="center"/>
            </w:pPr>
          </w:p>
        </w:tc>
        <w:tc>
          <w:tcPr>
            <w:tcW w:w="1134" w:type="dxa"/>
            <w:vAlign w:val="center"/>
          </w:tcPr>
          <w:p w14:paraId="6EF6DD68" w14:textId="77777777" w:rsidR="0069361E" w:rsidRDefault="0069361E" w:rsidP="00D301F7">
            <w:pPr>
              <w:jc w:val="center"/>
            </w:pPr>
          </w:p>
        </w:tc>
        <w:tc>
          <w:tcPr>
            <w:tcW w:w="992" w:type="dxa"/>
          </w:tcPr>
          <w:p w14:paraId="0F98D0C0" w14:textId="77777777" w:rsidR="0069361E" w:rsidRDefault="0069361E" w:rsidP="00D301F7">
            <w:pPr>
              <w:jc w:val="center"/>
            </w:pPr>
          </w:p>
        </w:tc>
        <w:tc>
          <w:tcPr>
            <w:tcW w:w="1134" w:type="dxa"/>
          </w:tcPr>
          <w:p w14:paraId="748D13DD" w14:textId="77777777" w:rsidR="0069361E" w:rsidRDefault="0069361E" w:rsidP="00D301F7">
            <w:pPr>
              <w:jc w:val="center"/>
            </w:pPr>
          </w:p>
        </w:tc>
      </w:tr>
      <w:tr w:rsidR="0069361E" w14:paraId="069A41F7" w14:textId="77777777" w:rsidTr="00D301F7">
        <w:tc>
          <w:tcPr>
            <w:tcW w:w="959" w:type="dxa"/>
            <w:vAlign w:val="center"/>
          </w:tcPr>
          <w:p w14:paraId="27B559E4" w14:textId="77777777" w:rsidR="0069361E" w:rsidRDefault="0069361E" w:rsidP="00D301F7">
            <w:pPr>
              <w:jc w:val="center"/>
            </w:pPr>
          </w:p>
        </w:tc>
        <w:tc>
          <w:tcPr>
            <w:tcW w:w="1134" w:type="dxa"/>
            <w:vAlign w:val="center"/>
          </w:tcPr>
          <w:p w14:paraId="73463686" w14:textId="77777777" w:rsidR="0069361E" w:rsidRDefault="0069361E" w:rsidP="00D301F7">
            <w:pPr>
              <w:jc w:val="center"/>
            </w:pPr>
          </w:p>
        </w:tc>
        <w:tc>
          <w:tcPr>
            <w:tcW w:w="1134" w:type="dxa"/>
            <w:vAlign w:val="center"/>
          </w:tcPr>
          <w:p w14:paraId="67A6A372" w14:textId="77777777" w:rsidR="0069361E" w:rsidRDefault="0069361E" w:rsidP="00D301F7">
            <w:pPr>
              <w:jc w:val="center"/>
            </w:pPr>
          </w:p>
        </w:tc>
        <w:tc>
          <w:tcPr>
            <w:tcW w:w="1134" w:type="dxa"/>
            <w:vAlign w:val="center"/>
          </w:tcPr>
          <w:p w14:paraId="7ED9347C" w14:textId="77777777" w:rsidR="0069361E" w:rsidRDefault="0069361E" w:rsidP="00D301F7">
            <w:pPr>
              <w:jc w:val="center"/>
            </w:pPr>
          </w:p>
        </w:tc>
        <w:tc>
          <w:tcPr>
            <w:tcW w:w="1134" w:type="dxa"/>
            <w:vAlign w:val="center"/>
          </w:tcPr>
          <w:p w14:paraId="6DBF84B6" w14:textId="77777777" w:rsidR="0069361E" w:rsidRDefault="0069361E" w:rsidP="00D301F7">
            <w:pPr>
              <w:jc w:val="center"/>
            </w:pPr>
          </w:p>
        </w:tc>
        <w:tc>
          <w:tcPr>
            <w:tcW w:w="1134" w:type="dxa"/>
            <w:vAlign w:val="center"/>
          </w:tcPr>
          <w:p w14:paraId="67532A22" w14:textId="77777777" w:rsidR="0069361E" w:rsidRDefault="0069361E" w:rsidP="00D301F7">
            <w:pPr>
              <w:jc w:val="center"/>
            </w:pPr>
          </w:p>
        </w:tc>
        <w:tc>
          <w:tcPr>
            <w:tcW w:w="1134" w:type="dxa"/>
            <w:vAlign w:val="center"/>
          </w:tcPr>
          <w:p w14:paraId="7C844978" w14:textId="77777777" w:rsidR="0069361E" w:rsidRDefault="0069361E" w:rsidP="00D301F7">
            <w:pPr>
              <w:jc w:val="center"/>
            </w:pPr>
          </w:p>
        </w:tc>
        <w:tc>
          <w:tcPr>
            <w:tcW w:w="992" w:type="dxa"/>
          </w:tcPr>
          <w:p w14:paraId="7A0368BE" w14:textId="77777777" w:rsidR="0069361E" w:rsidRDefault="0069361E" w:rsidP="00D301F7">
            <w:pPr>
              <w:jc w:val="center"/>
            </w:pPr>
          </w:p>
        </w:tc>
        <w:tc>
          <w:tcPr>
            <w:tcW w:w="1134" w:type="dxa"/>
          </w:tcPr>
          <w:p w14:paraId="6FD62D71" w14:textId="77777777" w:rsidR="0069361E" w:rsidRDefault="0069361E" w:rsidP="00D301F7">
            <w:pPr>
              <w:jc w:val="center"/>
            </w:pPr>
          </w:p>
        </w:tc>
      </w:tr>
      <w:tr w:rsidR="0069361E" w14:paraId="291B3875" w14:textId="77777777" w:rsidTr="00D301F7">
        <w:tc>
          <w:tcPr>
            <w:tcW w:w="959" w:type="dxa"/>
            <w:vAlign w:val="center"/>
          </w:tcPr>
          <w:p w14:paraId="66E14239" w14:textId="77777777" w:rsidR="0069361E" w:rsidRDefault="0069361E" w:rsidP="00D301F7">
            <w:pPr>
              <w:jc w:val="center"/>
            </w:pPr>
          </w:p>
        </w:tc>
        <w:tc>
          <w:tcPr>
            <w:tcW w:w="1134" w:type="dxa"/>
            <w:vAlign w:val="center"/>
          </w:tcPr>
          <w:p w14:paraId="6AB665F6" w14:textId="77777777" w:rsidR="0069361E" w:rsidRDefault="0069361E" w:rsidP="00D301F7">
            <w:pPr>
              <w:jc w:val="center"/>
            </w:pPr>
          </w:p>
        </w:tc>
        <w:tc>
          <w:tcPr>
            <w:tcW w:w="1134" w:type="dxa"/>
            <w:vAlign w:val="center"/>
          </w:tcPr>
          <w:p w14:paraId="727285BA" w14:textId="77777777" w:rsidR="0069361E" w:rsidRDefault="0069361E" w:rsidP="00D301F7">
            <w:pPr>
              <w:jc w:val="center"/>
            </w:pPr>
          </w:p>
        </w:tc>
        <w:tc>
          <w:tcPr>
            <w:tcW w:w="1134" w:type="dxa"/>
            <w:vAlign w:val="center"/>
          </w:tcPr>
          <w:p w14:paraId="2E8117F9" w14:textId="77777777" w:rsidR="0069361E" w:rsidRDefault="0069361E" w:rsidP="00D301F7">
            <w:pPr>
              <w:jc w:val="center"/>
            </w:pPr>
          </w:p>
        </w:tc>
        <w:tc>
          <w:tcPr>
            <w:tcW w:w="1134" w:type="dxa"/>
            <w:vAlign w:val="center"/>
          </w:tcPr>
          <w:p w14:paraId="29817869" w14:textId="77777777" w:rsidR="0069361E" w:rsidRDefault="0069361E" w:rsidP="00D301F7">
            <w:pPr>
              <w:jc w:val="center"/>
            </w:pPr>
          </w:p>
        </w:tc>
        <w:tc>
          <w:tcPr>
            <w:tcW w:w="1134" w:type="dxa"/>
            <w:vAlign w:val="center"/>
          </w:tcPr>
          <w:p w14:paraId="66F51C86" w14:textId="77777777" w:rsidR="0069361E" w:rsidRDefault="0069361E" w:rsidP="00D301F7">
            <w:pPr>
              <w:jc w:val="center"/>
            </w:pPr>
          </w:p>
        </w:tc>
        <w:tc>
          <w:tcPr>
            <w:tcW w:w="1134" w:type="dxa"/>
            <w:vAlign w:val="center"/>
          </w:tcPr>
          <w:p w14:paraId="64542C5A" w14:textId="77777777" w:rsidR="0069361E" w:rsidRDefault="0069361E" w:rsidP="00D301F7">
            <w:pPr>
              <w:jc w:val="center"/>
            </w:pPr>
          </w:p>
        </w:tc>
        <w:tc>
          <w:tcPr>
            <w:tcW w:w="992" w:type="dxa"/>
          </w:tcPr>
          <w:p w14:paraId="0C365336" w14:textId="77777777" w:rsidR="0069361E" w:rsidRDefault="0069361E" w:rsidP="00D301F7">
            <w:pPr>
              <w:jc w:val="center"/>
            </w:pPr>
          </w:p>
        </w:tc>
        <w:tc>
          <w:tcPr>
            <w:tcW w:w="1134" w:type="dxa"/>
          </w:tcPr>
          <w:p w14:paraId="1B230248" w14:textId="77777777" w:rsidR="0069361E" w:rsidRDefault="0069361E" w:rsidP="00D301F7">
            <w:pPr>
              <w:jc w:val="center"/>
            </w:pPr>
          </w:p>
        </w:tc>
      </w:tr>
      <w:tr w:rsidR="0069361E" w14:paraId="2B6B9B50" w14:textId="77777777" w:rsidTr="00D301F7">
        <w:tc>
          <w:tcPr>
            <w:tcW w:w="959" w:type="dxa"/>
            <w:vAlign w:val="center"/>
          </w:tcPr>
          <w:p w14:paraId="1451B21B" w14:textId="77777777" w:rsidR="0069361E" w:rsidRDefault="0069361E" w:rsidP="00D301F7">
            <w:pPr>
              <w:jc w:val="center"/>
            </w:pPr>
          </w:p>
        </w:tc>
        <w:tc>
          <w:tcPr>
            <w:tcW w:w="1134" w:type="dxa"/>
            <w:vAlign w:val="center"/>
          </w:tcPr>
          <w:p w14:paraId="1D2A61DE" w14:textId="77777777" w:rsidR="0069361E" w:rsidRDefault="0069361E" w:rsidP="00D301F7">
            <w:pPr>
              <w:jc w:val="center"/>
            </w:pPr>
          </w:p>
        </w:tc>
        <w:tc>
          <w:tcPr>
            <w:tcW w:w="1134" w:type="dxa"/>
            <w:vAlign w:val="center"/>
          </w:tcPr>
          <w:p w14:paraId="7DF953FE" w14:textId="77777777" w:rsidR="0069361E" w:rsidRDefault="0069361E" w:rsidP="00D301F7">
            <w:pPr>
              <w:jc w:val="center"/>
            </w:pPr>
          </w:p>
        </w:tc>
        <w:tc>
          <w:tcPr>
            <w:tcW w:w="1134" w:type="dxa"/>
            <w:vAlign w:val="center"/>
          </w:tcPr>
          <w:p w14:paraId="61182903" w14:textId="77777777" w:rsidR="0069361E" w:rsidRDefault="0069361E" w:rsidP="00D301F7">
            <w:pPr>
              <w:jc w:val="center"/>
            </w:pPr>
          </w:p>
        </w:tc>
        <w:tc>
          <w:tcPr>
            <w:tcW w:w="1134" w:type="dxa"/>
            <w:vAlign w:val="center"/>
          </w:tcPr>
          <w:p w14:paraId="76EA4E19" w14:textId="77777777" w:rsidR="0069361E" w:rsidRDefault="0069361E" w:rsidP="00D301F7">
            <w:pPr>
              <w:jc w:val="center"/>
            </w:pPr>
          </w:p>
        </w:tc>
        <w:tc>
          <w:tcPr>
            <w:tcW w:w="1134" w:type="dxa"/>
            <w:vAlign w:val="center"/>
          </w:tcPr>
          <w:p w14:paraId="15C31882" w14:textId="77777777" w:rsidR="0069361E" w:rsidRDefault="0069361E" w:rsidP="00D301F7">
            <w:pPr>
              <w:jc w:val="center"/>
            </w:pPr>
          </w:p>
        </w:tc>
        <w:tc>
          <w:tcPr>
            <w:tcW w:w="1134" w:type="dxa"/>
            <w:vAlign w:val="center"/>
          </w:tcPr>
          <w:p w14:paraId="788FFDC7" w14:textId="77777777" w:rsidR="0069361E" w:rsidRDefault="0069361E" w:rsidP="00D301F7">
            <w:pPr>
              <w:jc w:val="center"/>
            </w:pPr>
          </w:p>
        </w:tc>
        <w:tc>
          <w:tcPr>
            <w:tcW w:w="992" w:type="dxa"/>
          </w:tcPr>
          <w:p w14:paraId="4707B13B" w14:textId="77777777" w:rsidR="0069361E" w:rsidRDefault="0069361E" w:rsidP="00D301F7">
            <w:pPr>
              <w:jc w:val="center"/>
            </w:pPr>
          </w:p>
        </w:tc>
        <w:tc>
          <w:tcPr>
            <w:tcW w:w="1134" w:type="dxa"/>
          </w:tcPr>
          <w:p w14:paraId="0D26FAAE" w14:textId="77777777" w:rsidR="0069361E" w:rsidRDefault="0069361E" w:rsidP="00D301F7">
            <w:pPr>
              <w:jc w:val="center"/>
            </w:pPr>
          </w:p>
        </w:tc>
      </w:tr>
      <w:tr w:rsidR="0069361E" w14:paraId="2239263E" w14:textId="77777777" w:rsidTr="00D301F7">
        <w:tc>
          <w:tcPr>
            <w:tcW w:w="959" w:type="dxa"/>
            <w:vAlign w:val="center"/>
          </w:tcPr>
          <w:p w14:paraId="5A320515" w14:textId="77777777" w:rsidR="0069361E" w:rsidRDefault="0069361E" w:rsidP="00D301F7">
            <w:pPr>
              <w:jc w:val="center"/>
            </w:pPr>
          </w:p>
        </w:tc>
        <w:tc>
          <w:tcPr>
            <w:tcW w:w="1134" w:type="dxa"/>
            <w:vAlign w:val="center"/>
          </w:tcPr>
          <w:p w14:paraId="4BF9D93C" w14:textId="77777777" w:rsidR="0069361E" w:rsidRDefault="0069361E" w:rsidP="00D301F7">
            <w:pPr>
              <w:jc w:val="center"/>
            </w:pPr>
          </w:p>
        </w:tc>
        <w:tc>
          <w:tcPr>
            <w:tcW w:w="1134" w:type="dxa"/>
            <w:vAlign w:val="center"/>
          </w:tcPr>
          <w:p w14:paraId="4B0FAE22" w14:textId="77777777" w:rsidR="0069361E" w:rsidRDefault="0069361E" w:rsidP="00D301F7">
            <w:pPr>
              <w:jc w:val="center"/>
            </w:pPr>
          </w:p>
        </w:tc>
        <w:tc>
          <w:tcPr>
            <w:tcW w:w="1134" w:type="dxa"/>
            <w:vAlign w:val="center"/>
          </w:tcPr>
          <w:p w14:paraId="3398384D" w14:textId="77777777" w:rsidR="0069361E" w:rsidRDefault="0069361E" w:rsidP="00D301F7">
            <w:pPr>
              <w:jc w:val="center"/>
            </w:pPr>
          </w:p>
        </w:tc>
        <w:tc>
          <w:tcPr>
            <w:tcW w:w="1134" w:type="dxa"/>
            <w:vAlign w:val="center"/>
          </w:tcPr>
          <w:p w14:paraId="71B4B5AA" w14:textId="77777777" w:rsidR="0069361E" w:rsidRDefault="0069361E" w:rsidP="00D301F7">
            <w:pPr>
              <w:jc w:val="center"/>
            </w:pPr>
          </w:p>
        </w:tc>
        <w:tc>
          <w:tcPr>
            <w:tcW w:w="1134" w:type="dxa"/>
            <w:vAlign w:val="center"/>
          </w:tcPr>
          <w:p w14:paraId="3CAA36D7" w14:textId="77777777" w:rsidR="0069361E" w:rsidRDefault="0069361E" w:rsidP="00D301F7">
            <w:pPr>
              <w:jc w:val="center"/>
            </w:pPr>
          </w:p>
        </w:tc>
        <w:tc>
          <w:tcPr>
            <w:tcW w:w="1134" w:type="dxa"/>
            <w:vAlign w:val="center"/>
          </w:tcPr>
          <w:p w14:paraId="6906A826" w14:textId="77777777" w:rsidR="0069361E" w:rsidRDefault="0069361E" w:rsidP="00D301F7">
            <w:pPr>
              <w:jc w:val="center"/>
            </w:pPr>
          </w:p>
        </w:tc>
        <w:tc>
          <w:tcPr>
            <w:tcW w:w="992" w:type="dxa"/>
          </w:tcPr>
          <w:p w14:paraId="3F6DB609" w14:textId="77777777" w:rsidR="0069361E" w:rsidRDefault="0069361E" w:rsidP="00D301F7">
            <w:pPr>
              <w:jc w:val="center"/>
            </w:pPr>
          </w:p>
        </w:tc>
        <w:tc>
          <w:tcPr>
            <w:tcW w:w="1134" w:type="dxa"/>
          </w:tcPr>
          <w:p w14:paraId="6EED5740" w14:textId="77777777" w:rsidR="0069361E" w:rsidRDefault="0069361E" w:rsidP="00D301F7">
            <w:pPr>
              <w:jc w:val="center"/>
            </w:pPr>
          </w:p>
        </w:tc>
      </w:tr>
    </w:tbl>
    <w:p w14:paraId="08ECBB29" w14:textId="77777777" w:rsidR="0069361E" w:rsidRDefault="0069361E" w:rsidP="003634C0">
      <w:pPr>
        <w:jc w:val="center"/>
        <w:rPr>
          <w:b/>
          <w:bCs/>
          <w:sz w:val="26"/>
          <w:szCs w:val="20"/>
        </w:rPr>
      </w:pPr>
    </w:p>
    <w:p w14:paraId="0CB7593E" w14:textId="77777777" w:rsidR="0069361E" w:rsidRDefault="0069361E" w:rsidP="003634C0">
      <w:pPr>
        <w:jc w:val="center"/>
        <w:rPr>
          <w:b/>
          <w:bCs/>
          <w:sz w:val="26"/>
          <w:szCs w:val="20"/>
        </w:rPr>
      </w:pPr>
    </w:p>
    <w:p w14:paraId="78089A68" w14:textId="77777777" w:rsidR="0069361E" w:rsidRPr="00A41099" w:rsidRDefault="0069361E" w:rsidP="003634C0">
      <w:pPr>
        <w:jc w:val="center"/>
        <w:rPr>
          <w:b/>
          <w:bCs/>
          <w:sz w:val="26"/>
          <w:szCs w:val="20"/>
        </w:rPr>
      </w:pPr>
    </w:p>
    <w:p w14:paraId="497785BA" w14:textId="77777777" w:rsidR="006C7C5F" w:rsidRDefault="006C7C5F" w:rsidP="0002005F">
      <w:pPr>
        <w:spacing w:after="120"/>
        <w:jc w:val="both"/>
        <w:rPr>
          <w:b/>
          <w:bCs/>
        </w:rPr>
      </w:pPr>
    </w:p>
    <w:p w14:paraId="7C42C801" w14:textId="0AAABE5C" w:rsidR="0025621C" w:rsidRPr="00583A1B" w:rsidRDefault="0025621C" w:rsidP="0025621C">
      <w:pPr>
        <w:spacing w:after="120"/>
        <w:jc w:val="center"/>
        <w:rPr>
          <w:szCs w:val="28"/>
          <w:lang w:val="sv-SE"/>
        </w:rPr>
      </w:pPr>
      <w:r w:rsidRPr="00583A1B">
        <w:rPr>
          <w:b/>
          <w:bCs/>
          <w:szCs w:val="28"/>
          <w:lang w:val="sv-SE"/>
        </w:rPr>
        <w:lastRenderedPageBreak/>
        <w:t xml:space="preserve">Phụ lục </w:t>
      </w:r>
      <w:r>
        <w:rPr>
          <w:b/>
          <w:bCs/>
          <w:szCs w:val="28"/>
          <w:lang w:val="sv-SE"/>
        </w:rPr>
        <w:t>B</w:t>
      </w:r>
      <w:r w:rsidRPr="00583A1B">
        <w:rPr>
          <w:b/>
          <w:bCs/>
          <w:szCs w:val="28"/>
          <w:lang w:val="sv-SE"/>
        </w:rPr>
        <w:t xml:space="preserve"> </w:t>
      </w:r>
      <w:r w:rsidRPr="00583A1B">
        <w:rPr>
          <w:i/>
          <w:iCs/>
          <w:szCs w:val="28"/>
          <w:lang w:val="sv-SE"/>
        </w:rPr>
        <w:t>(</w:t>
      </w:r>
      <w:r w:rsidR="00997B8F" w:rsidRPr="00AA0DB8">
        <w:rPr>
          <w:i/>
          <w:iCs/>
          <w:szCs w:val="28"/>
        </w:rPr>
        <w:t>kết thúc</w:t>
      </w:r>
      <w:r w:rsidRPr="00583A1B">
        <w:rPr>
          <w:i/>
          <w:iCs/>
          <w:szCs w:val="28"/>
          <w:lang w:val="sv-SE"/>
        </w:rPr>
        <w:t>)</w:t>
      </w:r>
    </w:p>
    <w:p w14:paraId="28FFB5FE" w14:textId="77777777" w:rsidR="0025621C" w:rsidRPr="007012C3" w:rsidRDefault="0025621C" w:rsidP="0025621C">
      <w:pPr>
        <w:jc w:val="center"/>
        <w:rPr>
          <w:b/>
          <w:bCs/>
          <w:lang w:val="sv-SE"/>
        </w:rPr>
      </w:pPr>
      <w:r w:rsidRPr="001C5E9C">
        <w:rPr>
          <w:b/>
          <w:lang w:val="sv-SE"/>
        </w:rPr>
        <w:t>KẾT QUẢ KIỂM ĐỊNH</w:t>
      </w:r>
    </w:p>
    <w:p w14:paraId="74F58CD7" w14:textId="77777777" w:rsidR="0025621C" w:rsidRPr="001C5E9C" w:rsidRDefault="0025621C" w:rsidP="0025621C">
      <w:pPr>
        <w:jc w:val="both"/>
        <w:rPr>
          <w:b/>
          <w:bCs/>
          <w:lang w:val="sv-SE"/>
        </w:rPr>
      </w:pPr>
    </w:p>
    <w:p w14:paraId="237C8D9A" w14:textId="39C40DC2" w:rsidR="003634C0" w:rsidRDefault="0025621C" w:rsidP="0025621C">
      <w:pPr>
        <w:spacing w:after="120"/>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D7941EB" w14:textId="77777777" w:rsidR="0025621C" w:rsidRPr="0002005F" w:rsidRDefault="0025621C" w:rsidP="0025621C">
      <w:pPr>
        <w:spacing w:after="120"/>
        <w:jc w:val="both"/>
        <w:rPr>
          <w:b/>
          <w:bCs/>
        </w:rPr>
      </w:pPr>
    </w:p>
    <w:p w14:paraId="7EFD09C1" w14:textId="445533A4"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sidR="00B81325">
        <w:rPr>
          <w:b/>
          <w:bCs/>
          <w:sz w:val="26"/>
          <w:szCs w:val="20"/>
          <w:lang w:val="sv-SE"/>
        </w:rPr>
        <w:t>3</w:t>
      </w:r>
      <w:r w:rsidRPr="001C5E9C">
        <w:rPr>
          <w:b/>
          <w:bCs/>
          <w:sz w:val="26"/>
          <w:szCs w:val="20"/>
          <w:lang w:val="sv-SE"/>
        </w:rPr>
        <w:t xml:space="preserve"> – Kết quả loạt đo M</w:t>
      </w:r>
      <w:r w:rsidRPr="0002005F">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5AC9F89" w14:textId="77777777" w:rsidTr="00D301F7">
        <w:tc>
          <w:tcPr>
            <w:tcW w:w="817" w:type="dxa"/>
            <w:vMerge w:val="restart"/>
            <w:vAlign w:val="center"/>
          </w:tcPr>
          <w:p w14:paraId="37505ED2"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21525CB5" w14:textId="77777777"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6FBB4AFE"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7F38D7CC"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42BBB21B"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17DA7D3B" w14:textId="77777777" w:rsidTr="00D301F7">
        <w:tc>
          <w:tcPr>
            <w:tcW w:w="817" w:type="dxa"/>
            <w:vMerge/>
            <w:vAlign w:val="center"/>
          </w:tcPr>
          <w:p w14:paraId="3A71098F" w14:textId="77777777" w:rsidR="00BD0639" w:rsidRPr="00BF300D" w:rsidRDefault="00BD0639" w:rsidP="00D301F7">
            <w:pPr>
              <w:jc w:val="center"/>
              <w:rPr>
                <w:rFonts w:cs="Times New Roman"/>
                <w:bCs/>
                <w:sz w:val="26"/>
                <w:szCs w:val="26"/>
              </w:rPr>
            </w:pPr>
          </w:p>
        </w:tc>
        <w:tc>
          <w:tcPr>
            <w:tcW w:w="1527" w:type="dxa"/>
            <w:vAlign w:val="center"/>
          </w:tcPr>
          <w:p w14:paraId="1D889508"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CA24D5"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34F3B973"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051E41DB"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4D1103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36763B9" w14:textId="77777777" w:rsidR="00BD0639" w:rsidRPr="00BF300D" w:rsidRDefault="00BD0639" w:rsidP="00D301F7">
            <w:pPr>
              <w:jc w:val="center"/>
              <w:rPr>
                <w:rFonts w:cs="Times New Roman"/>
                <w:bCs/>
                <w:sz w:val="26"/>
                <w:szCs w:val="26"/>
              </w:rPr>
            </w:pPr>
          </w:p>
        </w:tc>
        <w:tc>
          <w:tcPr>
            <w:tcW w:w="965" w:type="dxa"/>
            <w:vMerge/>
            <w:vAlign w:val="center"/>
          </w:tcPr>
          <w:p w14:paraId="006978F7" w14:textId="77777777" w:rsidR="00BD0639" w:rsidRPr="00BF300D" w:rsidRDefault="00BD0639" w:rsidP="00D301F7">
            <w:pPr>
              <w:jc w:val="center"/>
              <w:rPr>
                <w:rFonts w:cs="Times New Roman"/>
                <w:bCs/>
                <w:sz w:val="26"/>
                <w:szCs w:val="26"/>
              </w:rPr>
            </w:pPr>
          </w:p>
        </w:tc>
        <w:tc>
          <w:tcPr>
            <w:tcW w:w="1141" w:type="dxa"/>
            <w:vMerge/>
          </w:tcPr>
          <w:p w14:paraId="69525D84" w14:textId="77777777" w:rsidR="00BD0639" w:rsidRPr="00BF300D" w:rsidRDefault="00BD0639" w:rsidP="00D301F7">
            <w:pPr>
              <w:jc w:val="center"/>
              <w:rPr>
                <w:rFonts w:cs="Times New Roman"/>
                <w:bCs/>
                <w:sz w:val="26"/>
                <w:szCs w:val="26"/>
              </w:rPr>
            </w:pPr>
          </w:p>
        </w:tc>
      </w:tr>
      <w:tr w:rsidR="00BD0639" w14:paraId="047A2C33" w14:textId="77777777" w:rsidTr="00D301F7">
        <w:tc>
          <w:tcPr>
            <w:tcW w:w="817" w:type="dxa"/>
            <w:vAlign w:val="center"/>
          </w:tcPr>
          <w:p w14:paraId="3402EDFE" w14:textId="77777777" w:rsidR="00BD0639" w:rsidRPr="00BF300D" w:rsidRDefault="00BD0639" w:rsidP="00D301F7">
            <w:pPr>
              <w:jc w:val="center"/>
              <w:rPr>
                <w:rFonts w:cs="Times New Roman"/>
                <w:bCs/>
                <w:sz w:val="26"/>
                <w:szCs w:val="26"/>
              </w:rPr>
            </w:pPr>
          </w:p>
        </w:tc>
        <w:tc>
          <w:tcPr>
            <w:tcW w:w="1527" w:type="dxa"/>
            <w:vAlign w:val="center"/>
          </w:tcPr>
          <w:p w14:paraId="6F70ED88" w14:textId="77777777" w:rsidR="00BD0639" w:rsidRPr="00BF300D" w:rsidRDefault="00BD0639" w:rsidP="00D301F7">
            <w:pPr>
              <w:jc w:val="center"/>
              <w:rPr>
                <w:rFonts w:cs="Times New Roman"/>
                <w:bCs/>
                <w:sz w:val="26"/>
                <w:szCs w:val="26"/>
              </w:rPr>
            </w:pPr>
          </w:p>
        </w:tc>
        <w:tc>
          <w:tcPr>
            <w:tcW w:w="1025" w:type="dxa"/>
            <w:vAlign w:val="center"/>
          </w:tcPr>
          <w:p w14:paraId="5A556674" w14:textId="77777777" w:rsidR="00BD0639" w:rsidRPr="00BF300D" w:rsidRDefault="00BD0639" w:rsidP="00D301F7">
            <w:pPr>
              <w:jc w:val="center"/>
              <w:rPr>
                <w:rFonts w:cs="Times New Roman"/>
                <w:bCs/>
                <w:sz w:val="26"/>
                <w:szCs w:val="26"/>
              </w:rPr>
            </w:pPr>
          </w:p>
        </w:tc>
        <w:tc>
          <w:tcPr>
            <w:tcW w:w="708" w:type="dxa"/>
            <w:vAlign w:val="center"/>
          </w:tcPr>
          <w:p w14:paraId="19484749" w14:textId="77777777" w:rsidR="00BD0639" w:rsidRPr="00BF300D" w:rsidRDefault="00BD0639" w:rsidP="00D301F7">
            <w:pPr>
              <w:jc w:val="center"/>
              <w:rPr>
                <w:rFonts w:cs="Times New Roman"/>
                <w:bCs/>
                <w:sz w:val="26"/>
                <w:szCs w:val="26"/>
              </w:rPr>
            </w:pPr>
          </w:p>
        </w:tc>
        <w:tc>
          <w:tcPr>
            <w:tcW w:w="1141" w:type="dxa"/>
            <w:vAlign w:val="center"/>
          </w:tcPr>
          <w:p w14:paraId="04E37884" w14:textId="77777777" w:rsidR="00BD0639" w:rsidRPr="00BF300D" w:rsidRDefault="00BD0639" w:rsidP="00D301F7">
            <w:pPr>
              <w:jc w:val="center"/>
              <w:rPr>
                <w:rFonts w:cs="Times New Roman"/>
                <w:bCs/>
                <w:sz w:val="26"/>
                <w:szCs w:val="26"/>
              </w:rPr>
            </w:pPr>
          </w:p>
        </w:tc>
        <w:tc>
          <w:tcPr>
            <w:tcW w:w="1127" w:type="dxa"/>
            <w:vAlign w:val="center"/>
          </w:tcPr>
          <w:p w14:paraId="25930DE3" w14:textId="77777777" w:rsidR="00BD0639" w:rsidRPr="00BF300D" w:rsidRDefault="00BD0639" w:rsidP="00D301F7">
            <w:pPr>
              <w:jc w:val="center"/>
              <w:rPr>
                <w:rFonts w:cs="Times New Roman"/>
                <w:bCs/>
                <w:sz w:val="26"/>
                <w:szCs w:val="26"/>
              </w:rPr>
            </w:pPr>
          </w:p>
        </w:tc>
        <w:tc>
          <w:tcPr>
            <w:tcW w:w="1155" w:type="dxa"/>
            <w:vAlign w:val="center"/>
          </w:tcPr>
          <w:p w14:paraId="15887E35" w14:textId="77777777" w:rsidR="00BD0639" w:rsidRPr="00BF300D" w:rsidRDefault="00BD0639" w:rsidP="00D301F7">
            <w:pPr>
              <w:jc w:val="center"/>
              <w:rPr>
                <w:rFonts w:cs="Times New Roman"/>
                <w:bCs/>
                <w:sz w:val="26"/>
                <w:szCs w:val="26"/>
              </w:rPr>
            </w:pPr>
          </w:p>
        </w:tc>
        <w:tc>
          <w:tcPr>
            <w:tcW w:w="965" w:type="dxa"/>
            <w:vAlign w:val="center"/>
          </w:tcPr>
          <w:p w14:paraId="305E6855" w14:textId="77777777" w:rsidR="00BD0639" w:rsidRPr="00BF300D" w:rsidRDefault="00BD0639" w:rsidP="00D301F7">
            <w:pPr>
              <w:jc w:val="center"/>
              <w:rPr>
                <w:rFonts w:cs="Times New Roman"/>
                <w:bCs/>
                <w:sz w:val="26"/>
                <w:szCs w:val="26"/>
              </w:rPr>
            </w:pPr>
          </w:p>
        </w:tc>
        <w:tc>
          <w:tcPr>
            <w:tcW w:w="1141" w:type="dxa"/>
          </w:tcPr>
          <w:p w14:paraId="30D55DBF" w14:textId="77777777" w:rsidR="00BD0639" w:rsidRPr="00BF300D" w:rsidRDefault="00BD0639" w:rsidP="00D301F7">
            <w:pPr>
              <w:jc w:val="center"/>
              <w:rPr>
                <w:rFonts w:cs="Times New Roman"/>
                <w:bCs/>
                <w:sz w:val="26"/>
                <w:szCs w:val="26"/>
              </w:rPr>
            </w:pPr>
          </w:p>
        </w:tc>
      </w:tr>
      <w:tr w:rsidR="00BD0639" w14:paraId="55BF872C" w14:textId="77777777" w:rsidTr="00D301F7">
        <w:tc>
          <w:tcPr>
            <w:tcW w:w="817" w:type="dxa"/>
            <w:vAlign w:val="center"/>
          </w:tcPr>
          <w:p w14:paraId="5DFE62C3" w14:textId="77777777" w:rsidR="00BD0639" w:rsidRPr="00BF300D" w:rsidRDefault="00BD0639" w:rsidP="00D301F7">
            <w:pPr>
              <w:jc w:val="center"/>
              <w:rPr>
                <w:rFonts w:cs="Times New Roman"/>
                <w:bCs/>
                <w:sz w:val="26"/>
                <w:szCs w:val="26"/>
              </w:rPr>
            </w:pPr>
          </w:p>
        </w:tc>
        <w:tc>
          <w:tcPr>
            <w:tcW w:w="1527" w:type="dxa"/>
            <w:vAlign w:val="center"/>
          </w:tcPr>
          <w:p w14:paraId="031FC290" w14:textId="77777777" w:rsidR="00BD0639" w:rsidRPr="00BF300D" w:rsidRDefault="00BD0639" w:rsidP="00D301F7">
            <w:pPr>
              <w:jc w:val="center"/>
              <w:rPr>
                <w:rFonts w:cs="Times New Roman"/>
                <w:bCs/>
                <w:sz w:val="26"/>
                <w:szCs w:val="26"/>
              </w:rPr>
            </w:pPr>
          </w:p>
        </w:tc>
        <w:tc>
          <w:tcPr>
            <w:tcW w:w="1025" w:type="dxa"/>
            <w:vAlign w:val="center"/>
          </w:tcPr>
          <w:p w14:paraId="7477BB1E" w14:textId="77777777" w:rsidR="00BD0639" w:rsidRPr="00BF300D" w:rsidRDefault="00BD0639" w:rsidP="00D301F7">
            <w:pPr>
              <w:jc w:val="center"/>
              <w:rPr>
                <w:rFonts w:cs="Times New Roman"/>
                <w:bCs/>
                <w:sz w:val="26"/>
                <w:szCs w:val="26"/>
              </w:rPr>
            </w:pPr>
          </w:p>
        </w:tc>
        <w:tc>
          <w:tcPr>
            <w:tcW w:w="708" w:type="dxa"/>
            <w:vAlign w:val="center"/>
          </w:tcPr>
          <w:p w14:paraId="30525F91" w14:textId="77777777" w:rsidR="00BD0639" w:rsidRPr="00BF300D" w:rsidRDefault="00BD0639" w:rsidP="00D301F7">
            <w:pPr>
              <w:jc w:val="center"/>
              <w:rPr>
                <w:rFonts w:cs="Times New Roman"/>
                <w:bCs/>
                <w:sz w:val="26"/>
                <w:szCs w:val="26"/>
              </w:rPr>
            </w:pPr>
          </w:p>
        </w:tc>
        <w:tc>
          <w:tcPr>
            <w:tcW w:w="1141" w:type="dxa"/>
            <w:vAlign w:val="center"/>
          </w:tcPr>
          <w:p w14:paraId="63291D35" w14:textId="77777777" w:rsidR="00BD0639" w:rsidRPr="00BF300D" w:rsidRDefault="00BD0639" w:rsidP="00D301F7">
            <w:pPr>
              <w:jc w:val="center"/>
              <w:rPr>
                <w:rFonts w:cs="Times New Roman"/>
                <w:bCs/>
                <w:sz w:val="26"/>
                <w:szCs w:val="26"/>
              </w:rPr>
            </w:pPr>
          </w:p>
        </w:tc>
        <w:tc>
          <w:tcPr>
            <w:tcW w:w="1127" w:type="dxa"/>
            <w:vAlign w:val="center"/>
          </w:tcPr>
          <w:p w14:paraId="3B526ACC" w14:textId="77777777" w:rsidR="00BD0639" w:rsidRPr="00BF300D" w:rsidRDefault="00BD0639" w:rsidP="00D301F7">
            <w:pPr>
              <w:jc w:val="center"/>
              <w:rPr>
                <w:rFonts w:cs="Times New Roman"/>
                <w:bCs/>
                <w:sz w:val="26"/>
                <w:szCs w:val="26"/>
              </w:rPr>
            </w:pPr>
          </w:p>
        </w:tc>
        <w:tc>
          <w:tcPr>
            <w:tcW w:w="1155" w:type="dxa"/>
            <w:vAlign w:val="center"/>
          </w:tcPr>
          <w:p w14:paraId="63D7E734" w14:textId="77777777" w:rsidR="00BD0639" w:rsidRPr="00BF300D" w:rsidRDefault="00BD0639" w:rsidP="00D301F7">
            <w:pPr>
              <w:jc w:val="center"/>
              <w:rPr>
                <w:rFonts w:cs="Times New Roman"/>
                <w:bCs/>
                <w:sz w:val="26"/>
                <w:szCs w:val="26"/>
              </w:rPr>
            </w:pPr>
          </w:p>
        </w:tc>
        <w:tc>
          <w:tcPr>
            <w:tcW w:w="965" w:type="dxa"/>
            <w:vAlign w:val="center"/>
          </w:tcPr>
          <w:p w14:paraId="6CCDA096" w14:textId="77777777" w:rsidR="00BD0639" w:rsidRPr="00BF300D" w:rsidRDefault="00BD0639" w:rsidP="00D301F7">
            <w:pPr>
              <w:jc w:val="center"/>
              <w:rPr>
                <w:rFonts w:cs="Times New Roman"/>
                <w:bCs/>
                <w:sz w:val="26"/>
                <w:szCs w:val="26"/>
              </w:rPr>
            </w:pPr>
          </w:p>
        </w:tc>
        <w:tc>
          <w:tcPr>
            <w:tcW w:w="1141" w:type="dxa"/>
          </w:tcPr>
          <w:p w14:paraId="27968D82" w14:textId="77777777" w:rsidR="00BD0639" w:rsidRPr="00BF300D" w:rsidRDefault="00BD0639" w:rsidP="00D301F7">
            <w:pPr>
              <w:jc w:val="center"/>
              <w:rPr>
                <w:rFonts w:cs="Times New Roman"/>
                <w:bCs/>
                <w:sz w:val="26"/>
                <w:szCs w:val="26"/>
              </w:rPr>
            </w:pPr>
          </w:p>
        </w:tc>
      </w:tr>
      <w:tr w:rsidR="00BD0639" w14:paraId="46B2B63E" w14:textId="77777777" w:rsidTr="00D301F7">
        <w:tc>
          <w:tcPr>
            <w:tcW w:w="817" w:type="dxa"/>
            <w:vAlign w:val="center"/>
          </w:tcPr>
          <w:p w14:paraId="2FB17FBF" w14:textId="77777777" w:rsidR="00BD0639" w:rsidRPr="00BF300D" w:rsidRDefault="00BD0639" w:rsidP="00D301F7">
            <w:pPr>
              <w:jc w:val="center"/>
              <w:rPr>
                <w:rFonts w:cs="Times New Roman"/>
                <w:bCs/>
                <w:sz w:val="26"/>
                <w:szCs w:val="26"/>
              </w:rPr>
            </w:pPr>
          </w:p>
        </w:tc>
        <w:tc>
          <w:tcPr>
            <w:tcW w:w="1527" w:type="dxa"/>
            <w:vAlign w:val="center"/>
          </w:tcPr>
          <w:p w14:paraId="477E9748" w14:textId="77777777" w:rsidR="00BD0639" w:rsidRPr="00BF300D" w:rsidRDefault="00BD0639" w:rsidP="00D301F7">
            <w:pPr>
              <w:jc w:val="center"/>
              <w:rPr>
                <w:rFonts w:cs="Times New Roman"/>
                <w:bCs/>
                <w:sz w:val="26"/>
                <w:szCs w:val="26"/>
              </w:rPr>
            </w:pPr>
          </w:p>
        </w:tc>
        <w:tc>
          <w:tcPr>
            <w:tcW w:w="1025" w:type="dxa"/>
            <w:vAlign w:val="center"/>
          </w:tcPr>
          <w:p w14:paraId="5E7E7747" w14:textId="77777777" w:rsidR="00BD0639" w:rsidRPr="00BF300D" w:rsidRDefault="00BD0639" w:rsidP="00D301F7">
            <w:pPr>
              <w:jc w:val="center"/>
              <w:rPr>
                <w:rFonts w:cs="Times New Roman"/>
                <w:bCs/>
                <w:sz w:val="26"/>
                <w:szCs w:val="26"/>
              </w:rPr>
            </w:pPr>
          </w:p>
        </w:tc>
        <w:tc>
          <w:tcPr>
            <w:tcW w:w="708" w:type="dxa"/>
            <w:vAlign w:val="center"/>
          </w:tcPr>
          <w:p w14:paraId="34B2BBA1" w14:textId="77777777" w:rsidR="00BD0639" w:rsidRPr="00BF300D" w:rsidRDefault="00BD0639" w:rsidP="00D301F7">
            <w:pPr>
              <w:jc w:val="center"/>
              <w:rPr>
                <w:rFonts w:cs="Times New Roman"/>
                <w:bCs/>
                <w:sz w:val="26"/>
                <w:szCs w:val="26"/>
              </w:rPr>
            </w:pPr>
          </w:p>
        </w:tc>
        <w:tc>
          <w:tcPr>
            <w:tcW w:w="1141" w:type="dxa"/>
            <w:vAlign w:val="center"/>
          </w:tcPr>
          <w:p w14:paraId="47D4EB5A" w14:textId="77777777" w:rsidR="00BD0639" w:rsidRPr="00BF300D" w:rsidRDefault="00BD0639" w:rsidP="00D301F7">
            <w:pPr>
              <w:jc w:val="center"/>
              <w:rPr>
                <w:rFonts w:cs="Times New Roman"/>
                <w:bCs/>
                <w:sz w:val="26"/>
                <w:szCs w:val="26"/>
              </w:rPr>
            </w:pPr>
          </w:p>
        </w:tc>
        <w:tc>
          <w:tcPr>
            <w:tcW w:w="1127" w:type="dxa"/>
            <w:vAlign w:val="center"/>
          </w:tcPr>
          <w:p w14:paraId="4E55A9B2" w14:textId="77777777" w:rsidR="00BD0639" w:rsidRPr="00BF300D" w:rsidRDefault="00BD0639" w:rsidP="00D301F7">
            <w:pPr>
              <w:jc w:val="center"/>
              <w:rPr>
                <w:rFonts w:cs="Times New Roman"/>
                <w:bCs/>
                <w:sz w:val="26"/>
                <w:szCs w:val="26"/>
              </w:rPr>
            </w:pPr>
          </w:p>
        </w:tc>
        <w:tc>
          <w:tcPr>
            <w:tcW w:w="1155" w:type="dxa"/>
            <w:vAlign w:val="center"/>
          </w:tcPr>
          <w:p w14:paraId="475BEEE0" w14:textId="77777777" w:rsidR="00BD0639" w:rsidRPr="00BF300D" w:rsidRDefault="00BD0639" w:rsidP="00D301F7">
            <w:pPr>
              <w:jc w:val="center"/>
              <w:rPr>
                <w:rFonts w:cs="Times New Roman"/>
                <w:bCs/>
                <w:sz w:val="26"/>
                <w:szCs w:val="26"/>
              </w:rPr>
            </w:pPr>
          </w:p>
        </w:tc>
        <w:tc>
          <w:tcPr>
            <w:tcW w:w="965" w:type="dxa"/>
            <w:vAlign w:val="center"/>
          </w:tcPr>
          <w:p w14:paraId="2CE7DFB8" w14:textId="77777777" w:rsidR="00BD0639" w:rsidRPr="00BF300D" w:rsidRDefault="00BD0639" w:rsidP="00D301F7">
            <w:pPr>
              <w:jc w:val="center"/>
              <w:rPr>
                <w:rFonts w:cs="Times New Roman"/>
                <w:bCs/>
                <w:sz w:val="26"/>
                <w:szCs w:val="26"/>
              </w:rPr>
            </w:pPr>
          </w:p>
        </w:tc>
        <w:tc>
          <w:tcPr>
            <w:tcW w:w="1141" w:type="dxa"/>
          </w:tcPr>
          <w:p w14:paraId="567E4F3D" w14:textId="77777777" w:rsidR="00BD0639" w:rsidRPr="00BF300D" w:rsidRDefault="00BD0639" w:rsidP="00D301F7">
            <w:pPr>
              <w:jc w:val="center"/>
              <w:rPr>
                <w:rFonts w:cs="Times New Roman"/>
                <w:bCs/>
                <w:sz w:val="26"/>
                <w:szCs w:val="26"/>
              </w:rPr>
            </w:pPr>
          </w:p>
        </w:tc>
      </w:tr>
      <w:tr w:rsidR="00BD0639" w14:paraId="4024BA93" w14:textId="77777777" w:rsidTr="00D301F7">
        <w:tc>
          <w:tcPr>
            <w:tcW w:w="817" w:type="dxa"/>
            <w:vAlign w:val="center"/>
          </w:tcPr>
          <w:p w14:paraId="5106559E" w14:textId="77777777" w:rsidR="00BD0639" w:rsidRPr="00BF300D" w:rsidRDefault="00BD0639" w:rsidP="00D301F7">
            <w:pPr>
              <w:jc w:val="center"/>
              <w:rPr>
                <w:rFonts w:cs="Times New Roman"/>
                <w:bCs/>
                <w:sz w:val="26"/>
                <w:szCs w:val="26"/>
              </w:rPr>
            </w:pPr>
          </w:p>
        </w:tc>
        <w:tc>
          <w:tcPr>
            <w:tcW w:w="1527" w:type="dxa"/>
            <w:vAlign w:val="center"/>
          </w:tcPr>
          <w:p w14:paraId="7B0F7A38" w14:textId="77777777" w:rsidR="00BD0639" w:rsidRPr="00BF300D" w:rsidRDefault="00BD0639" w:rsidP="00D301F7">
            <w:pPr>
              <w:jc w:val="center"/>
              <w:rPr>
                <w:rFonts w:cs="Times New Roman"/>
                <w:bCs/>
                <w:sz w:val="26"/>
                <w:szCs w:val="26"/>
              </w:rPr>
            </w:pPr>
          </w:p>
        </w:tc>
        <w:tc>
          <w:tcPr>
            <w:tcW w:w="1025" w:type="dxa"/>
            <w:vAlign w:val="center"/>
          </w:tcPr>
          <w:p w14:paraId="1BD09ECC" w14:textId="77777777" w:rsidR="00BD0639" w:rsidRPr="00BF300D" w:rsidRDefault="00BD0639" w:rsidP="00D301F7">
            <w:pPr>
              <w:jc w:val="center"/>
              <w:rPr>
                <w:rFonts w:cs="Times New Roman"/>
                <w:bCs/>
                <w:sz w:val="26"/>
                <w:szCs w:val="26"/>
              </w:rPr>
            </w:pPr>
          </w:p>
        </w:tc>
        <w:tc>
          <w:tcPr>
            <w:tcW w:w="708" w:type="dxa"/>
            <w:vAlign w:val="center"/>
          </w:tcPr>
          <w:p w14:paraId="2D68B3AE" w14:textId="77777777" w:rsidR="00BD0639" w:rsidRPr="00BF300D" w:rsidRDefault="00BD0639" w:rsidP="00D301F7">
            <w:pPr>
              <w:jc w:val="center"/>
              <w:rPr>
                <w:rFonts w:cs="Times New Roman"/>
                <w:bCs/>
                <w:sz w:val="26"/>
                <w:szCs w:val="26"/>
              </w:rPr>
            </w:pPr>
          </w:p>
        </w:tc>
        <w:tc>
          <w:tcPr>
            <w:tcW w:w="1141" w:type="dxa"/>
            <w:vAlign w:val="center"/>
          </w:tcPr>
          <w:p w14:paraId="24C1DD33" w14:textId="77777777" w:rsidR="00BD0639" w:rsidRPr="00BF300D" w:rsidRDefault="00BD0639" w:rsidP="00D301F7">
            <w:pPr>
              <w:jc w:val="center"/>
              <w:rPr>
                <w:rFonts w:cs="Times New Roman"/>
                <w:bCs/>
                <w:sz w:val="26"/>
                <w:szCs w:val="26"/>
              </w:rPr>
            </w:pPr>
          </w:p>
        </w:tc>
        <w:tc>
          <w:tcPr>
            <w:tcW w:w="1127" w:type="dxa"/>
            <w:vAlign w:val="center"/>
          </w:tcPr>
          <w:p w14:paraId="3C4FAFD7" w14:textId="77777777" w:rsidR="00BD0639" w:rsidRPr="00BF300D" w:rsidRDefault="00BD0639" w:rsidP="00D301F7">
            <w:pPr>
              <w:jc w:val="center"/>
              <w:rPr>
                <w:rFonts w:cs="Times New Roman"/>
                <w:bCs/>
                <w:sz w:val="26"/>
                <w:szCs w:val="26"/>
              </w:rPr>
            </w:pPr>
          </w:p>
        </w:tc>
        <w:tc>
          <w:tcPr>
            <w:tcW w:w="1155" w:type="dxa"/>
            <w:vAlign w:val="center"/>
          </w:tcPr>
          <w:p w14:paraId="58199B6D" w14:textId="77777777" w:rsidR="00BD0639" w:rsidRPr="00BF300D" w:rsidRDefault="00BD0639" w:rsidP="00D301F7">
            <w:pPr>
              <w:jc w:val="center"/>
              <w:rPr>
                <w:rFonts w:cs="Times New Roman"/>
                <w:bCs/>
                <w:sz w:val="26"/>
                <w:szCs w:val="26"/>
              </w:rPr>
            </w:pPr>
          </w:p>
        </w:tc>
        <w:tc>
          <w:tcPr>
            <w:tcW w:w="965" w:type="dxa"/>
            <w:vAlign w:val="center"/>
          </w:tcPr>
          <w:p w14:paraId="696C9A02" w14:textId="77777777" w:rsidR="00BD0639" w:rsidRPr="00BF300D" w:rsidRDefault="00BD0639" w:rsidP="00D301F7">
            <w:pPr>
              <w:jc w:val="center"/>
              <w:rPr>
                <w:rFonts w:cs="Times New Roman"/>
                <w:bCs/>
                <w:sz w:val="26"/>
                <w:szCs w:val="26"/>
              </w:rPr>
            </w:pPr>
          </w:p>
        </w:tc>
        <w:tc>
          <w:tcPr>
            <w:tcW w:w="1141" w:type="dxa"/>
          </w:tcPr>
          <w:p w14:paraId="065D30C5" w14:textId="77777777" w:rsidR="00BD0639" w:rsidRPr="00BF300D" w:rsidRDefault="00BD0639" w:rsidP="00D301F7">
            <w:pPr>
              <w:jc w:val="center"/>
              <w:rPr>
                <w:rFonts w:cs="Times New Roman"/>
                <w:bCs/>
                <w:sz w:val="26"/>
                <w:szCs w:val="26"/>
              </w:rPr>
            </w:pPr>
          </w:p>
        </w:tc>
      </w:tr>
    </w:tbl>
    <w:p w14:paraId="290E2422" w14:textId="77777777" w:rsidR="004C1BFC" w:rsidRDefault="004C1BFC" w:rsidP="004C1BFC">
      <w:pPr>
        <w:jc w:val="both"/>
        <w:rPr>
          <w:b/>
          <w:bCs/>
        </w:rPr>
      </w:pPr>
    </w:p>
    <w:p w14:paraId="1E8CE466" w14:textId="208F1D1F"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291C5135" w14:textId="77777777" w:rsidTr="00D301F7">
        <w:tc>
          <w:tcPr>
            <w:tcW w:w="817" w:type="dxa"/>
            <w:vMerge w:val="restart"/>
            <w:vAlign w:val="center"/>
          </w:tcPr>
          <w:p w14:paraId="36A121F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5EA1DE58" w14:textId="6EC57712"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00247E9E">
              <w:rPr>
                <w:rFonts w:cs="Times New Roman"/>
                <w:sz w:val="26"/>
                <w:szCs w:val="26"/>
              </w:rPr>
              <w:t>.....</w:t>
            </w:r>
          </w:p>
        </w:tc>
        <w:tc>
          <w:tcPr>
            <w:tcW w:w="1155" w:type="dxa"/>
            <w:vMerge w:val="restart"/>
            <w:vAlign w:val="center"/>
          </w:tcPr>
          <w:p w14:paraId="02DBC458"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44080670"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2EBBF73"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EB31B7E" w14:textId="77777777" w:rsidTr="00D301F7">
        <w:tc>
          <w:tcPr>
            <w:tcW w:w="817" w:type="dxa"/>
            <w:vMerge/>
            <w:vAlign w:val="center"/>
          </w:tcPr>
          <w:p w14:paraId="3E641B19" w14:textId="77777777" w:rsidR="00BD0639" w:rsidRPr="00BF300D" w:rsidRDefault="00BD0639" w:rsidP="00D301F7">
            <w:pPr>
              <w:jc w:val="center"/>
              <w:rPr>
                <w:rFonts w:cs="Times New Roman"/>
                <w:bCs/>
                <w:sz w:val="26"/>
                <w:szCs w:val="26"/>
              </w:rPr>
            </w:pPr>
          </w:p>
        </w:tc>
        <w:tc>
          <w:tcPr>
            <w:tcW w:w="1527" w:type="dxa"/>
            <w:vAlign w:val="center"/>
          </w:tcPr>
          <w:p w14:paraId="21706B72"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70D6B45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77D0D207"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21165CBE"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1F0A4C9"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37EEA2F7" w14:textId="77777777" w:rsidR="00BD0639" w:rsidRPr="00BF300D" w:rsidRDefault="00BD0639" w:rsidP="00D301F7">
            <w:pPr>
              <w:jc w:val="center"/>
              <w:rPr>
                <w:rFonts w:cs="Times New Roman"/>
                <w:bCs/>
                <w:sz w:val="26"/>
                <w:szCs w:val="26"/>
              </w:rPr>
            </w:pPr>
          </w:p>
        </w:tc>
        <w:tc>
          <w:tcPr>
            <w:tcW w:w="965" w:type="dxa"/>
            <w:vMerge/>
            <w:vAlign w:val="center"/>
          </w:tcPr>
          <w:p w14:paraId="58EE9F97" w14:textId="77777777" w:rsidR="00BD0639" w:rsidRPr="00BF300D" w:rsidRDefault="00BD0639" w:rsidP="00D301F7">
            <w:pPr>
              <w:jc w:val="center"/>
              <w:rPr>
                <w:rFonts w:cs="Times New Roman"/>
                <w:bCs/>
                <w:sz w:val="26"/>
                <w:szCs w:val="26"/>
              </w:rPr>
            </w:pPr>
          </w:p>
        </w:tc>
        <w:tc>
          <w:tcPr>
            <w:tcW w:w="1141" w:type="dxa"/>
            <w:vMerge/>
          </w:tcPr>
          <w:p w14:paraId="556D5718" w14:textId="77777777" w:rsidR="00BD0639" w:rsidRPr="00BF300D" w:rsidRDefault="00BD0639" w:rsidP="00D301F7">
            <w:pPr>
              <w:jc w:val="center"/>
              <w:rPr>
                <w:rFonts w:cs="Times New Roman"/>
                <w:bCs/>
                <w:sz w:val="26"/>
                <w:szCs w:val="26"/>
              </w:rPr>
            </w:pPr>
          </w:p>
        </w:tc>
      </w:tr>
      <w:tr w:rsidR="00BD0639" w14:paraId="6B2942A1" w14:textId="77777777" w:rsidTr="00D301F7">
        <w:tc>
          <w:tcPr>
            <w:tcW w:w="817" w:type="dxa"/>
            <w:vAlign w:val="center"/>
          </w:tcPr>
          <w:p w14:paraId="1832A092" w14:textId="77777777" w:rsidR="00BD0639" w:rsidRPr="00BF300D" w:rsidRDefault="00BD0639" w:rsidP="00D301F7">
            <w:pPr>
              <w:jc w:val="center"/>
              <w:rPr>
                <w:rFonts w:cs="Times New Roman"/>
                <w:bCs/>
                <w:sz w:val="26"/>
                <w:szCs w:val="26"/>
              </w:rPr>
            </w:pPr>
          </w:p>
        </w:tc>
        <w:tc>
          <w:tcPr>
            <w:tcW w:w="1527" w:type="dxa"/>
            <w:vAlign w:val="center"/>
          </w:tcPr>
          <w:p w14:paraId="6946B4D0" w14:textId="77777777" w:rsidR="00BD0639" w:rsidRPr="00BF300D" w:rsidRDefault="00BD0639" w:rsidP="00D301F7">
            <w:pPr>
              <w:jc w:val="center"/>
              <w:rPr>
                <w:rFonts w:cs="Times New Roman"/>
                <w:bCs/>
                <w:sz w:val="26"/>
                <w:szCs w:val="26"/>
              </w:rPr>
            </w:pPr>
          </w:p>
        </w:tc>
        <w:tc>
          <w:tcPr>
            <w:tcW w:w="1025" w:type="dxa"/>
            <w:vAlign w:val="center"/>
          </w:tcPr>
          <w:p w14:paraId="58937D1B" w14:textId="77777777" w:rsidR="00BD0639" w:rsidRPr="00BF300D" w:rsidRDefault="00BD0639" w:rsidP="00D301F7">
            <w:pPr>
              <w:jc w:val="center"/>
              <w:rPr>
                <w:rFonts w:cs="Times New Roman"/>
                <w:bCs/>
                <w:sz w:val="26"/>
                <w:szCs w:val="26"/>
              </w:rPr>
            </w:pPr>
          </w:p>
        </w:tc>
        <w:tc>
          <w:tcPr>
            <w:tcW w:w="708" w:type="dxa"/>
            <w:vAlign w:val="center"/>
          </w:tcPr>
          <w:p w14:paraId="2D336414" w14:textId="77777777" w:rsidR="00BD0639" w:rsidRPr="00BF300D" w:rsidRDefault="00BD0639" w:rsidP="00D301F7">
            <w:pPr>
              <w:jc w:val="center"/>
              <w:rPr>
                <w:rFonts w:cs="Times New Roman"/>
                <w:bCs/>
                <w:sz w:val="26"/>
                <w:szCs w:val="26"/>
              </w:rPr>
            </w:pPr>
          </w:p>
        </w:tc>
        <w:tc>
          <w:tcPr>
            <w:tcW w:w="1141" w:type="dxa"/>
            <w:vAlign w:val="center"/>
          </w:tcPr>
          <w:p w14:paraId="279322FE" w14:textId="77777777" w:rsidR="00BD0639" w:rsidRPr="00BF300D" w:rsidRDefault="00BD0639" w:rsidP="00D301F7">
            <w:pPr>
              <w:jc w:val="center"/>
              <w:rPr>
                <w:rFonts w:cs="Times New Roman"/>
                <w:bCs/>
                <w:sz w:val="26"/>
                <w:szCs w:val="26"/>
              </w:rPr>
            </w:pPr>
          </w:p>
        </w:tc>
        <w:tc>
          <w:tcPr>
            <w:tcW w:w="1127" w:type="dxa"/>
            <w:vAlign w:val="center"/>
          </w:tcPr>
          <w:p w14:paraId="52B227F0" w14:textId="77777777" w:rsidR="00BD0639" w:rsidRPr="00BF300D" w:rsidRDefault="00BD0639" w:rsidP="00D301F7">
            <w:pPr>
              <w:jc w:val="center"/>
              <w:rPr>
                <w:rFonts w:cs="Times New Roman"/>
                <w:bCs/>
                <w:sz w:val="26"/>
                <w:szCs w:val="26"/>
              </w:rPr>
            </w:pPr>
          </w:p>
        </w:tc>
        <w:tc>
          <w:tcPr>
            <w:tcW w:w="1155" w:type="dxa"/>
            <w:vAlign w:val="center"/>
          </w:tcPr>
          <w:p w14:paraId="17B30ED6" w14:textId="77777777" w:rsidR="00BD0639" w:rsidRPr="00BF300D" w:rsidRDefault="00BD0639" w:rsidP="00D301F7">
            <w:pPr>
              <w:jc w:val="center"/>
              <w:rPr>
                <w:rFonts w:cs="Times New Roman"/>
                <w:bCs/>
                <w:sz w:val="26"/>
                <w:szCs w:val="26"/>
              </w:rPr>
            </w:pPr>
          </w:p>
        </w:tc>
        <w:tc>
          <w:tcPr>
            <w:tcW w:w="965" w:type="dxa"/>
            <w:vAlign w:val="center"/>
          </w:tcPr>
          <w:p w14:paraId="4B4CE9C1" w14:textId="77777777" w:rsidR="00BD0639" w:rsidRPr="00BF300D" w:rsidRDefault="00BD0639" w:rsidP="00D301F7">
            <w:pPr>
              <w:jc w:val="center"/>
              <w:rPr>
                <w:rFonts w:cs="Times New Roman"/>
                <w:bCs/>
                <w:sz w:val="26"/>
                <w:szCs w:val="26"/>
              </w:rPr>
            </w:pPr>
          </w:p>
        </w:tc>
        <w:tc>
          <w:tcPr>
            <w:tcW w:w="1141" w:type="dxa"/>
          </w:tcPr>
          <w:p w14:paraId="60B06BED" w14:textId="77777777" w:rsidR="00BD0639" w:rsidRPr="00BF300D" w:rsidRDefault="00BD0639" w:rsidP="00D301F7">
            <w:pPr>
              <w:jc w:val="center"/>
              <w:rPr>
                <w:rFonts w:cs="Times New Roman"/>
                <w:bCs/>
                <w:sz w:val="26"/>
                <w:szCs w:val="26"/>
              </w:rPr>
            </w:pPr>
          </w:p>
        </w:tc>
      </w:tr>
      <w:tr w:rsidR="00BD0639" w14:paraId="07DD5157" w14:textId="77777777" w:rsidTr="00D301F7">
        <w:tc>
          <w:tcPr>
            <w:tcW w:w="817" w:type="dxa"/>
            <w:vAlign w:val="center"/>
          </w:tcPr>
          <w:p w14:paraId="28EE0B08" w14:textId="77777777" w:rsidR="00BD0639" w:rsidRPr="00BF300D" w:rsidRDefault="00BD0639" w:rsidP="00D301F7">
            <w:pPr>
              <w:jc w:val="center"/>
              <w:rPr>
                <w:rFonts w:cs="Times New Roman"/>
                <w:bCs/>
                <w:sz w:val="26"/>
                <w:szCs w:val="26"/>
              </w:rPr>
            </w:pPr>
          </w:p>
        </w:tc>
        <w:tc>
          <w:tcPr>
            <w:tcW w:w="1527" w:type="dxa"/>
            <w:vAlign w:val="center"/>
          </w:tcPr>
          <w:p w14:paraId="4F2A0527" w14:textId="77777777" w:rsidR="00BD0639" w:rsidRPr="00BF300D" w:rsidRDefault="00BD0639" w:rsidP="00D301F7">
            <w:pPr>
              <w:jc w:val="center"/>
              <w:rPr>
                <w:rFonts w:cs="Times New Roman"/>
                <w:bCs/>
                <w:sz w:val="26"/>
                <w:szCs w:val="26"/>
              </w:rPr>
            </w:pPr>
          </w:p>
        </w:tc>
        <w:tc>
          <w:tcPr>
            <w:tcW w:w="1025" w:type="dxa"/>
            <w:vAlign w:val="center"/>
          </w:tcPr>
          <w:p w14:paraId="1A147B71" w14:textId="77777777" w:rsidR="00BD0639" w:rsidRPr="00BF300D" w:rsidRDefault="00BD0639" w:rsidP="00D301F7">
            <w:pPr>
              <w:jc w:val="center"/>
              <w:rPr>
                <w:rFonts w:cs="Times New Roman"/>
                <w:bCs/>
                <w:sz w:val="26"/>
                <w:szCs w:val="26"/>
              </w:rPr>
            </w:pPr>
          </w:p>
        </w:tc>
        <w:tc>
          <w:tcPr>
            <w:tcW w:w="708" w:type="dxa"/>
            <w:vAlign w:val="center"/>
          </w:tcPr>
          <w:p w14:paraId="1ED06276" w14:textId="77777777" w:rsidR="00BD0639" w:rsidRPr="00BF300D" w:rsidRDefault="00BD0639" w:rsidP="00D301F7">
            <w:pPr>
              <w:jc w:val="center"/>
              <w:rPr>
                <w:rFonts w:cs="Times New Roman"/>
                <w:bCs/>
                <w:sz w:val="26"/>
                <w:szCs w:val="26"/>
              </w:rPr>
            </w:pPr>
          </w:p>
        </w:tc>
        <w:tc>
          <w:tcPr>
            <w:tcW w:w="1141" w:type="dxa"/>
            <w:vAlign w:val="center"/>
          </w:tcPr>
          <w:p w14:paraId="3B5E1C7D" w14:textId="77777777" w:rsidR="00BD0639" w:rsidRPr="00BF300D" w:rsidRDefault="00BD0639" w:rsidP="00D301F7">
            <w:pPr>
              <w:jc w:val="center"/>
              <w:rPr>
                <w:rFonts w:cs="Times New Roman"/>
                <w:bCs/>
                <w:sz w:val="26"/>
                <w:szCs w:val="26"/>
              </w:rPr>
            </w:pPr>
          </w:p>
        </w:tc>
        <w:tc>
          <w:tcPr>
            <w:tcW w:w="1127" w:type="dxa"/>
            <w:vAlign w:val="center"/>
          </w:tcPr>
          <w:p w14:paraId="2477B629" w14:textId="77777777" w:rsidR="00BD0639" w:rsidRPr="00BF300D" w:rsidRDefault="00BD0639" w:rsidP="00D301F7">
            <w:pPr>
              <w:jc w:val="center"/>
              <w:rPr>
                <w:rFonts w:cs="Times New Roman"/>
                <w:bCs/>
                <w:sz w:val="26"/>
                <w:szCs w:val="26"/>
              </w:rPr>
            </w:pPr>
          </w:p>
        </w:tc>
        <w:tc>
          <w:tcPr>
            <w:tcW w:w="1155" w:type="dxa"/>
            <w:vAlign w:val="center"/>
          </w:tcPr>
          <w:p w14:paraId="1F941910" w14:textId="77777777" w:rsidR="00BD0639" w:rsidRPr="00BF300D" w:rsidRDefault="00BD0639" w:rsidP="00D301F7">
            <w:pPr>
              <w:jc w:val="center"/>
              <w:rPr>
                <w:rFonts w:cs="Times New Roman"/>
                <w:bCs/>
                <w:sz w:val="26"/>
                <w:szCs w:val="26"/>
              </w:rPr>
            </w:pPr>
          </w:p>
        </w:tc>
        <w:tc>
          <w:tcPr>
            <w:tcW w:w="965" w:type="dxa"/>
            <w:vAlign w:val="center"/>
          </w:tcPr>
          <w:p w14:paraId="0F92504F" w14:textId="77777777" w:rsidR="00BD0639" w:rsidRPr="00BF300D" w:rsidRDefault="00BD0639" w:rsidP="00D301F7">
            <w:pPr>
              <w:jc w:val="center"/>
              <w:rPr>
                <w:rFonts w:cs="Times New Roman"/>
                <w:bCs/>
                <w:sz w:val="26"/>
                <w:szCs w:val="26"/>
              </w:rPr>
            </w:pPr>
          </w:p>
        </w:tc>
        <w:tc>
          <w:tcPr>
            <w:tcW w:w="1141" w:type="dxa"/>
          </w:tcPr>
          <w:p w14:paraId="7B1FA3D6" w14:textId="77777777" w:rsidR="00BD0639" w:rsidRPr="00BF300D" w:rsidRDefault="00BD0639" w:rsidP="00D301F7">
            <w:pPr>
              <w:jc w:val="center"/>
              <w:rPr>
                <w:rFonts w:cs="Times New Roman"/>
                <w:bCs/>
                <w:sz w:val="26"/>
                <w:szCs w:val="26"/>
              </w:rPr>
            </w:pPr>
          </w:p>
        </w:tc>
      </w:tr>
      <w:tr w:rsidR="00BD0639" w14:paraId="3AA6A942" w14:textId="77777777" w:rsidTr="00D301F7">
        <w:tc>
          <w:tcPr>
            <w:tcW w:w="817" w:type="dxa"/>
            <w:vAlign w:val="center"/>
          </w:tcPr>
          <w:p w14:paraId="50862F2D" w14:textId="77777777" w:rsidR="00BD0639" w:rsidRPr="00BF300D" w:rsidRDefault="00BD0639" w:rsidP="00D301F7">
            <w:pPr>
              <w:jc w:val="center"/>
              <w:rPr>
                <w:rFonts w:cs="Times New Roman"/>
                <w:bCs/>
                <w:sz w:val="26"/>
                <w:szCs w:val="26"/>
              </w:rPr>
            </w:pPr>
          </w:p>
        </w:tc>
        <w:tc>
          <w:tcPr>
            <w:tcW w:w="1527" w:type="dxa"/>
            <w:vAlign w:val="center"/>
          </w:tcPr>
          <w:p w14:paraId="46CCB082" w14:textId="77777777" w:rsidR="00BD0639" w:rsidRPr="00BF300D" w:rsidRDefault="00BD0639" w:rsidP="00D301F7">
            <w:pPr>
              <w:jc w:val="center"/>
              <w:rPr>
                <w:rFonts w:cs="Times New Roman"/>
                <w:bCs/>
                <w:sz w:val="26"/>
                <w:szCs w:val="26"/>
              </w:rPr>
            </w:pPr>
          </w:p>
        </w:tc>
        <w:tc>
          <w:tcPr>
            <w:tcW w:w="1025" w:type="dxa"/>
            <w:vAlign w:val="center"/>
          </w:tcPr>
          <w:p w14:paraId="359C38EE" w14:textId="77777777" w:rsidR="00BD0639" w:rsidRPr="00BF300D" w:rsidRDefault="00BD0639" w:rsidP="00D301F7">
            <w:pPr>
              <w:jc w:val="center"/>
              <w:rPr>
                <w:rFonts w:cs="Times New Roman"/>
                <w:bCs/>
                <w:sz w:val="26"/>
                <w:szCs w:val="26"/>
              </w:rPr>
            </w:pPr>
          </w:p>
        </w:tc>
        <w:tc>
          <w:tcPr>
            <w:tcW w:w="708" w:type="dxa"/>
            <w:vAlign w:val="center"/>
          </w:tcPr>
          <w:p w14:paraId="4540C3CC" w14:textId="77777777" w:rsidR="00BD0639" w:rsidRPr="00BF300D" w:rsidRDefault="00BD0639" w:rsidP="00D301F7">
            <w:pPr>
              <w:jc w:val="center"/>
              <w:rPr>
                <w:rFonts w:cs="Times New Roman"/>
                <w:bCs/>
                <w:sz w:val="26"/>
                <w:szCs w:val="26"/>
              </w:rPr>
            </w:pPr>
          </w:p>
        </w:tc>
        <w:tc>
          <w:tcPr>
            <w:tcW w:w="1141" w:type="dxa"/>
            <w:vAlign w:val="center"/>
          </w:tcPr>
          <w:p w14:paraId="60A451EF" w14:textId="77777777" w:rsidR="00BD0639" w:rsidRPr="00BF300D" w:rsidRDefault="00BD0639" w:rsidP="00D301F7">
            <w:pPr>
              <w:jc w:val="center"/>
              <w:rPr>
                <w:rFonts w:cs="Times New Roman"/>
                <w:bCs/>
                <w:sz w:val="26"/>
                <w:szCs w:val="26"/>
              </w:rPr>
            </w:pPr>
          </w:p>
        </w:tc>
        <w:tc>
          <w:tcPr>
            <w:tcW w:w="1127" w:type="dxa"/>
            <w:vAlign w:val="center"/>
          </w:tcPr>
          <w:p w14:paraId="1AE81C16" w14:textId="77777777" w:rsidR="00BD0639" w:rsidRPr="00BF300D" w:rsidRDefault="00BD0639" w:rsidP="00D301F7">
            <w:pPr>
              <w:jc w:val="center"/>
              <w:rPr>
                <w:rFonts w:cs="Times New Roman"/>
                <w:bCs/>
                <w:sz w:val="26"/>
                <w:szCs w:val="26"/>
              </w:rPr>
            </w:pPr>
          </w:p>
        </w:tc>
        <w:tc>
          <w:tcPr>
            <w:tcW w:w="1155" w:type="dxa"/>
            <w:vAlign w:val="center"/>
          </w:tcPr>
          <w:p w14:paraId="558A3ECC" w14:textId="77777777" w:rsidR="00BD0639" w:rsidRPr="00BF300D" w:rsidRDefault="00BD0639" w:rsidP="00D301F7">
            <w:pPr>
              <w:jc w:val="center"/>
              <w:rPr>
                <w:rFonts w:cs="Times New Roman"/>
                <w:bCs/>
                <w:sz w:val="26"/>
                <w:szCs w:val="26"/>
              </w:rPr>
            </w:pPr>
          </w:p>
        </w:tc>
        <w:tc>
          <w:tcPr>
            <w:tcW w:w="965" w:type="dxa"/>
            <w:vAlign w:val="center"/>
          </w:tcPr>
          <w:p w14:paraId="33980AE7" w14:textId="77777777" w:rsidR="00BD0639" w:rsidRPr="00BF300D" w:rsidRDefault="00BD0639" w:rsidP="00D301F7">
            <w:pPr>
              <w:jc w:val="center"/>
              <w:rPr>
                <w:rFonts w:cs="Times New Roman"/>
                <w:bCs/>
                <w:sz w:val="26"/>
                <w:szCs w:val="26"/>
              </w:rPr>
            </w:pPr>
          </w:p>
        </w:tc>
        <w:tc>
          <w:tcPr>
            <w:tcW w:w="1141" w:type="dxa"/>
          </w:tcPr>
          <w:p w14:paraId="6AE6FDE2" w14:textId="77777777" w:rsidR="00BD0639" w:rsidRPr="00BF300D" w:rsidRDefault="00BD0639" w:rsidP="00D301F7">
            <w:pPr>
              <w:jc w:val="center"/>
              <w:rPr>
                <w:rFonts w:cs="Times New Roman"/>
                <w:bCs/>
                <w:sz w:val="26"/>
                <w:szCs w:val="26"/>
              </w:rPr>
            </w:pPr>
          </w:p>
        </w:tc>
      </w:tr>
      <w:tr w:rsidR="00BD0639" w14:paraId="77F13E00" w14:textId="77777777" w:rsidTr="00D301F7">
        <w:tc>
          <w:tcPr>
            <w:tcW w:w="817" w:type="dxa"/>
            <w:vAlign w:val="center"/>
          </w:tcPr>
          <w:p w14:paraId="26B82105" w14:textId="77777777" w:rsidR="00BD0639" w:rsidRPr="00BF300D" w:rsidRDefault="00BD0639" w:rsidP="00D301F7">
            <w:pPr>
              <w:jc w:val="center"/>
              <w:rPr>
                <w:rFonts w:cs="Times New Roman"/>
                <w:bCs/>
                <w:sz w:val="26"/>
                <w:szCs w:val="26"/>
              </w:rPr>
            </w:pPr>
          </w:p>
        </w:tc>
        <w:tc>
          <w:tcPr>
            <w:tcW w:w="1527" w:type="dxa"/>
            <w:vAlign w:val="center"/>
          </w:tcPr>
          <w:p w14:paraId="00D780B5" w14:textId="77777777" w:rsidR="00BD0639" w:rsidRPr="00BF300D" w:rsidRDefault="00BD0639" w:rsidP="00D301F7">
            <w:pPr>
              <w:jc w:val="center"/>
              <w:rPr>
                <w:rFonts w:cs="Times New Roman"/>
                <w:bCs/>
                <w:sz w:val="26"/>
                <w:szCs w:val="26"/>
              </w:rPr>
            </w:pPr>
          </w:p>
        </w:tc>
        <w:tc>
          <w:tcPr>
            <w:tcW w:w="1025" w:type="dxa"/>
            <w:vAlign w:val="center"/>
          </w:tcPr>
          <w:p w14:paraId="66714298" w14:textId="77777777" w:rsidR="00BD0639" w:rsidRPr="00BF300D" w:rsidRDefault="00BD0639" w:rsidP="00D301F7">
            <w:pPr>
              <w:jc w:val="center"/>
              <w:rPr>
                <w:rFonts w:cs="Times New Roman"/>
                <w:bCs/>
                <w:sz w:val="26"/>
                <w:szCs w:val="26"/>
              </w:rPr>
            </w:pPr>
          </w:p>
        </w:tc>
        <w:tc>
          <w:tcPr>
            <w:tcW w:w="708" w:type="dxa"/>
            <w:vAlign w:val="center"/>
          </w:tcPr>
          <w:p w14:paraId="2214ACD2" w14:textId="77777777" w:rsidR="00BD0639" w:rsidRPr="00BF300D" w:rsidRDefault="00BD0639" w:rsidP="00D301F7">
            <w:pPr>
              <w:jc w:val="center"/>
              <w:rPr>
                <w:rFonts w:cs="Times New Roman"/>
                <w:bCs/>
                <w:sz w:val="26"/>
                <w:szCs w:val="26"/>
              </w:rPr>
            </w:pPr>
          </w:p>
        </w:tc>
        <w:tc>
          <w:tcPr>
            <w:tcW w:w="1141" w:type="dxa"/>
            <w:vAlign w:val="center"/>
          </w:tcPr>
          <w:p w14:paraId="0E36ACF0" w14:textId="77777777" w:rsidR="00BD0639" w:rsidRPr="00BF300D" w:rsidRDefault="00BD0639" w:rsidP="00D301F7">
            <w:pPr>
              <w:jc w:val="center"/>
              <w:rPr>
                <w:rFonts w:cs="Times New Roman"/>
                <w:bCs/>
                <w:sz w:val="26"/>
                <w:szCs w:val="26"/>
              </w:rPr>
            </w:pPr>
          </w:p>
        </w:tc>
        <w:tc>
          <w:tcPr>
            <w:tcW w:w="1127" w:type="dxa"/>
            <w:vAlign w:val="center"/>
          </w:tcPr>
          <w:p w14:paraId="629532F3" w14:textId="77777777" w:rsidR="00BD0639" w:rsidRPr="00BF300D" w:rsidRDefault="00BD0639" w:rsidP="00D301F7">
            <w:pPr>
              <w:jc w:val="center"/>
              <w:rPr>
                <w:rFonts w:cs="Times New Roman"/>
                <w:bCs/>
                <w:sz w:val="26"/>
                <w:szCs w:val="26"/>
              </w:rPr>
            </w:pPr>
          </w:p>
        </w:tc>
        <w:tc>
          <w:tcPr>
            <w:tcW w:w="1155" w:type="dxa"/>
            <w:vAlign w:val="center"/>
          </w:tcPr>
          <w:p w14:paraId="10D08439" w14:textId="77777777" w:rsidR="00BD0639" w:rsidRPr="00BF300D" w:rsidRDefault="00BD0639" w:rsidP="00D301F7">
            <w:pPr>
              <w:jc w:val="center"/>
              <w:rPr>
                <w:rFonts w:cs="Times New Roman"/>
                <w:bCs/>
                <w:sz w:val="26"/>
                <w:szCs w:val="26"/>
              </w:rPr>
            </w:pPr>
          </w:p>
        </w:tc>
        <w:tc>
          <w:tcPr>
            <w:tcW w:w="965" w:type="dxa"/>
            <w:vAlign w:val="center"/>
          </w:tcPr>
          <w:p w14:paraId="2A6D406C" w14:textId="77777777" w:rsidR="00BD0639" w:rsidRPr="00BF300D" w:rsidRDefault="00BD0639" w:rsidP="00D301F7">
            <w:pPr>
              <w:jc w:val="center"/>
              <w:rPr>
                <w:rFonts w:cs="Times New Roman"/>
                <w:bCs/>
                <w:sz w:val="26"/>
                <w:szCs w:val="26"/>
              </w:rPr>
            </w:pPr>
          </w:p>
        </w:tc>
        <w:tc>
          <w:tcPr>
            <w:tcW w:w="1141" w:type="dxa"/>
          </w:tcPr>
          <w:p w14:paraId="3C4D2E2D" w14:textId="77777777" w:rsidR="00BD0639" w:rsidRPr="00BF300D" w:rsidRDefault="00BD0639" w:rsidP="00D301F7">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4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41" w:name="_Toc83647088"/>
      <w:bookmarkStart w:id="42" w:name="_Toc138410116"/>
      <w:r w:rsidRPr="00583A1B">
        <w:rPr>
          <w:b w:val="0"/>
          <w:bCs/>
          <w:szCs w:val="28"/>
        </w:rPr>
        <w:t>(Quy định)</w:t>
      </w:r>
      <w:bookmarkEnd w:id="41"/>
      <w:bookmarkEnd w:id="42"/>
    </w:p>
    <w:p w14:paraId="134193DB" w14:textId="77CF0EA5" w:rsidR="00C90E52" w:rsidRPr="00583A1B" w:rsidRDefault="00E133AF" w:rsidP="00C53A6A">
      <w:pPr>
        <w:pStyle w:val="Heading1"/>
        <w:spacing w:before="0"/>
        <w:jc w:val="center"/>
        <w:rPr>
          <w:b w:val="0"/>
          <w:bCs/>
          <w:szCs w:val="28"/>
        </w:rPr>
      </w:pPr>
      <w:bookmarkStart w:id="43" w:name="_toc81666988"/>
      <w:bookmarkStart w:id="44" w:name="_toc83040951"/>
      <w:bookmarkStart w:id="45" w:name="_Toc138410117"/>
      <w:r w:rsidRPr="00583A1B">
        <w:rPr>
          <w:bCs/>
          <w:szCs w:val="28"/>
        </w:rPr>
        <w:t xml:space="preserve">Mẫu </w:t>
      </w:r>
      <w:r w:rsidR="003657DC">
        <w:rPr>
          <w:bCs/>
          <w:szCs w:val="28"/>
        </w:rPr>
        <w:t>G</w:t>
      </w:r>
      <w:r w:rsidRPr="00583A1B">
        <w:rPr>
          <w:bCs/>
          <w:szCs w:val="28"/>
        </w:rPr>
        <w:t>iấy chứng nhận kiểm định</w:t>
      </w:r>
      <w:bookmarkEnd w:id="43"/>
      <w:bookmarkEnd w:id="44"/>
      <w:bookmarkEnd w:id="4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4492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25064" id="Straight Arrow Connector 9" o:spid="_x0000_s1026" type="#_x0000_t32" style="position:absolute;margin-left:74.05pt;margin-top:6.1pt;width:49.9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4697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6B6F8" id="Straight Arrow Connector 8" o:spid="_x0000_s1026" type="#_x0000_t32" style="position:absolute;margin-left:82.35pt;margin-top:15.3pt;width:149.2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792BEF" w14:textId="280BBD65" w:rsidR="002417AB" w:rsidRDefault="002417AB" w:rsidP="0005303A">
            <w:pPr>
              <w:rPr>
                <w:rFonts w:eastAsia="Times New Roman"/>
                <w:szCs w:val="28"/>
                <w:lang w:val="sv-SE"/>
              </w:rPr>
            </w:pPr>
            <w:r>
              <w:rPr>
                <w:rFonts w:eastAsia="Times New Roman"/>
                <w:szCs w:val="28"/>
                <w:lang w:val="sv-SE"/>
              </w:rPr>
              <w:t>Độ tăng/giảm áp</w:t>
            </w:r>
            <w:r w:rsidR="00F029A6">
              <w:rPr>
                <w:rFonts w:eastAsia="Times New Roman"/>
                <w:szCs w:val="28"/>
                <w:lang w:val="sv-SE"/>
              </w:rPr>
              <w:t xml:space="preserve"> </w:t>
            </w:r>
          </w:p>
          <w:p w14:paraId="0D57244E" w14:textId="71601100" w:rsidR="000071D9" w:rsidRDefault="00923D9B" w:rsidP="0005303A">
            <w:pPr>
              <w:rPr>
                <w:rFonts w:eastAsia="Times New Roman"/>
                <w:szCs w:val="28"/>
                <w:lang w:val="sv-SE"/>
              </w:rPr>
            </w:pPr>
            <w:r>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65B5B9EA" w:rsidR="000071D9" w:rsidRPr="00922F4D" w:rsidRDefault="000071D9" w:rsidP="0005303A">
            <w:pPr>
              <w:rPr>
                <w:rFonts w:eastAsia="Times New Roman"/>
                <w:szCs w:val="28"/>
              </w:rPr>
            </w:pPr>
            <w:r w:rsidRPr="00922F4D">
              <w:rPr>
                <w:rFonts w:eastAsia="Times New Roman"/>
                <w:szCs w:val="28"/>
              </w:rPr>
              <w:t xml:space="preserve">Phương pháp kiểm định: </w:t>
            </w:r>
            <w:r w:rsidR="004A441F">
              <w:rPr>
                <w:szCs w:val="24"/>
              </w:rPr>
              <w:t>QTKĐ 1.190 : 2023</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1FEF5DBA" w14:textId="77777777" w:rsidR="00BC4365" w:rsidRPr="00583A1B" w:rsidRDefault="00BC4365" w:rsidP="00BC4365">
      <w:pPr>
        <w:pStyle w:val="Heading1"/>
        <w:spacing w:before="0"/>
        <w:jc w:val="center"/>
        <w:rPr>
          <w:szCs w:val="28"/>
        </w:rPr>
      </w:pPr>
      <w:bookmarkStart w:id="46" w:name="_Toc83647090"/>
      <w:bookmarkStart w:id="47" w:name="_Toc138410118"/>
      <w:r w:rsidRPr="00583A1B">
        <w:rPr>
          <w:szCs w:val="28"/>
        </w:rPr>
        <w:lastRenderedPageBreak/>
        <w:t xml:space="preserve">Phụ lục </w:t>
      </w:r>
      <w:bookmarkEnd w:id="46"/>
      <w:r>
        <w:rPr>
          <w:szCs w:val="28"/>
        </w:rPr>
        <w:t>D</w:t>
      </w:r>
      <w:bookmarkEnd w:id="47"/>
    </w:p>
    <w:p w14:paraId="3CEB75D2" w14:textId="77777777" w:rsidR="00BC4365" w:rsidRPr="00583A1B" w:rsidRDefault="00BC4365" w:rsidP="00BC4365">
      <w:pPr>
        <w:pStyle w:val="Heading1"/>
        <w:spacing w:before="0"/>
        <w:jc w:val="center"/>
        <w:rPr>
          <w:b w:val="0"/>
          <w:bCs/>
          <w:szCs w:val="28"/>
        </w:rPr>
      </w:pPr>
      <w:bookmarkStart w:id="48" w:name="_Toc83647091"/>
      <w:bookmarkStart w:id="49" w:name="_Toc138410119"/>
      <w:r w:rsidRPr="00583A1B">
        <w:rPr>
          <w:b w:val="0"/>
          <w:bCs/>
          <w:szCs w:val="28"/>
        </w:rPr>
        <w:t>(</w:t>
      </w:r>
      <w:r>
        <w:rPr>
          <w:b w:val="0"/>
          <w:bCs/>
          <w:szCs w:val="28"/>
        </w:rPr>
        <w:t>Quy định</w:t>
      </w:r>
      <w:r w:rsidRPr="00583A1B">
        <w:rPr>
          <w:b w:val="0"/>
          <w:bCs/>
          <w:szCs w:val="28"/>
        </w:rPr>
        <w:t>)</w:t>
      </w:r>
      <w:bookmarkEnd w:id="48"/>
      <w:bookmarkEnd w:id="49"/>
    </w:p>
    <w:p w14:paraId="3013DD8B" w14:textId="77777777" w:rsidR="00BC4365" w:rsidRPr="00583A1B" w:rsidRDefault="00BC4365" w:rsidP="00BC4365">
      <w:pPr>
        <w:pStyle w:val="Heading1"/>
        <w:spacing w:before="0"/>
        <w:jc w:val="center"/>
        <w:rPr>
          <w:b w:val="0"/>
          <w:bCs/>
          <w:szCs w:val="28"/>
        </w:rPr>
      </w:pPr>
      <w:bookmarkStart w:id="50" w:name="_Toc83647092"/>
      <w:bookmarkStart w:id="51" w:name="_Toc138410120"/>
      <w:r w:rsidRPr="00583A1B">
        <w:rPr>
          <w:bCs/>
          <w:szCs w:val="28"/>
        </w:rPr>
        <w:t>Đánh giá độ không đảm bảo đo</w:t>
      </w:r>
      <w:bookmarkEnd w:id="50"/>
      <w:bookmarkEnd w:id="51"/>
    </w:p>
    <w:p w14:paraId="0526F8B0" w14:textId="77777777" w:rsidR="00BC4365" w:rsidRDefault="00BC4365" w:rsidP="00BC4365">
      <w:pPr>
        <w:jc w:val="center"/>
        <w:rPr>
          <w:bCs/>
          <w:szCs w:val="28"/>
        </w:rPr>
      </w:pPr>
    </w:p>
    <w:p w14:paraId="431F2D96" w14:textId="77777777" w:rsidR="00BC4365" w:rsidRPr="00443D62" w:rsidRDefault="00BC4365" w:rsidP="00BC4365">
      <w:pPr>
        <w:jc w:val="both"/>
        <w:rPr>
          <w:b/>
          <w:sz w:val="26"/>
          <w:szCs w:val="26"/>
        </w:rPr>
      </w:pPr>
      <w:r>
        <w:rPr>
          <w:b/>
          <w:sz w:val="26"/>
          <w:szCs w:val="26"/>
        </w:rPr>
        <w:t>D</w:t>
      </w:r>
      <w:r w:rsidRPr="00443D62">
        <w:rPr>
          <w:b/>
          <w:sz w:val="26"/>
          <w:szCs w:val="26"/>
        </w:rPr>
        <w:t xml:space="preserve">.1 Xử lý kết quả </w:t>
      </w:r>
      <w:r>
        <w:rPr>
          <w:b/>
          <w:sz w:val="26"/>
          <w:szCs w:val="26"/>
        </w:rPr>
        <w:t>kiểm định</w:t>
      </w:r>
    </w:p>
    <w:p w14:paraId="1E24AF6E" w14:textId="2F047DF3" w:rsidR="00BC4365" w:rsidRPr="007843E7" w:rsidRDefault="00BC4365" w:rsidP="00BC4365">
      <w:pPr>
        <w:spacing w:before="60" w:after="60"/>
        <w:jc w:val="both"/>
        <w:rPr>
          <w:spacing w:val="-4"/>
        </w:rPr>
      </w:pPr>
      <w:r w:rsidRPr="007843E7">
        <w:rPr>
          <w:spacing w:val="-4"/>
        </w:rPr>
        <w:t xml:space="preserve">Giá trị chỉ thị trên chuẩn đo lường và trên </w:t>
      </w:r>
      <w:r w:rsidR="003657DC">
        <w:rPr>
          <w:spacing w:val="-4"/>
        </w:rPr>
        <w:t>DPI 610</w:t>
      </w:r>
      <w:r w:rsidRPr="007843E7">
        <w:rPr>
          <w:spacing w:val="-4"/>
        </w:rPr>
        <w:t xml:space="preserve"> thông thường có mối quan hệ tuyến tính.</w:t>
      </w:r>
    </w:p>
    <w:p w14:paraId="006AE3EF" w14:textId="77777777" w:rsidR="00BC4365" w:rsidRPr="007843E7" w:rsidRDefault="00BC4365" w:rsidP="00BC4365">
      <w:pPr>
        <w:spacing w:before="60" w:after="60"/>
        <w:jc w:val="both"/>
        <w:rPr>
          <w:spacing w:val="-4"/>
        </w:rPr>
      </w:pPr>
      <w:r w:rsidRPr="007843E7">
        <w:rPr>
          <w:spacing w:val="-4"/>
        </w:rPr>
        <w:t>Lấy trục Y biểu thị tập hợp các giá trị chỉ thị trên áp kế kiểm (Y</w:t>
      </w:r>
      <w:r w:rsidRPr="007843E7">
        <w:rPr>
          <w:spacing w:val="-4"/>
          <w:vertAlign w:val="subscript"/>
        </w:rPr>
        <w:t>i</w:t>
      </w:r>
      <w:r w:rsidRPr="007843E7">
        <w:rPr>
          <w:spacing w:val="-4"/>
        </w:rPr>
        <w:t>), trục X biểu thị tập hợp các giá trị áp suất chỉ thị trên chuẩn đo lường (X</w:t>
      </w:r>
      <w:r w:rsidRPr="007843E7">
        <w:rPr>
          <w:spacing w:val="-4"/>
          <w:vertAlign w:val="subscript"/>
        </w:rPr>
        <w:t>i</w:t>
      </w:r>
      <w:r w:rsidRPr="007843E7">
        <w:rPr>
          <w:spacing w:val="-4"/>
        </w:rPr>
        <w:t>), thì tập hợp các điểm đo sẽ là (X</w:t>
      </w:r>
      <w:r w:rsidRPr="007843E7">
        <w:rPr>
          <w:spacing w:val="-4"/>
          <w:vertAlign w:val="subscript"/>
        </w:rPr>
        <w:t>i</w:t>
      </w:r>
      <w:r w:rsidRPr="007843E7">
        <w:rPr>
          <w:spacing w:val="-4"/>
        </w:rPr>
        <w:t xml:space="preserve"> ,Y</w:t>
      </w:r>
      <w:r w:rsidRPr="007843E7">
        <w:rPr>
          <w:spacing w:val="-4"/>
          <w:vertAlign w:val="subscript"/>
        </w:rPr>
        <w:t>i</w:t>
      </w:r>
      <w:r w:rsidRPr="007843E7">
        <w:rPr>
          <w:spacing w:val="-4"/>
        </w:rPr>
        <w:t>), số lần đo (quan trắc) là n.</w:t>
      </w:r>
    </w:p>
    <w:p w14:paraId="1FB6FA8E" w14:textId="77777777" w:rsidR="00BC4365" w:rsidRDefault="00BC4365" w:rsidP="00BC4365">
      <w:pPr>
        <w:spacing w:before="60" w:after="60"/>
        <w:jc w:val="both"/>
      </w:pPr>
      <w:r>
        <w:t xml:space="preserve">Vì </w:t>
      </w:r>
      <w:r w:rsidRPr="00F46A77">
        <w:rPr>
          <w:i/>
        </w:rPr>
        <w:t>X</w:t>
      </w:r>
      <w:r>
        <w:t xml:space="preserve"> và </w:t>
      </w:r>
      <w:r w:rsidRPr="00F46A77">
        <w:rPr>
          <w:i/>
        </w:rPr>
        <w:t>Y</w:t>
      </w:r>
      <w:r>
        <w:t xml:space="preserve"> có mối quan hệ tuyến tính nên công thức thể hiện mối tương quan là:</w:t>
      </w:r>
    </w:p>
    <w:tbl>
      <w:tblPr>
        <w:tblW w:w="10173" w:type="dxa"/>
        <w:tblLook w:val="04A0" w:firstRow="1" w:lastRow="0" w:firstColumn="1" w:lastColumn="0" w:noHBand="0" w:noVBand="1"/>
      </w:tblPr>
      <w:tblGrid>
        <w:gridCol w:w="9122"/>
        <w:gridCol w:w="1051"/>
      </w:tblGrid>
      <w:tr w:rsidR="00BC4365" w:rsidRPr="00C54A32" w14:paraId="06496644" w14:textId="77777777" w:rsidTr="008E6D5B">
        <w:tc>
          <w:tcPr>
            <w:tcW w:w="9122" w:type="dxa"/>
            <w:shd w:val="clear" w:color="auto" w:fill="auto"/>
            <w:vAlign w:val="center"/>
          </w:tcPr>
          <w:p w14:paraId="49B6CBF0" w14:textId="77777777" w:rsidR="00BC4365" w:rsidRPr="00D0257F" w:rsidRDefault="00BC4365" w:rsidP="008E6D5B">
            <w:pPr>
              <w:jc w:val="center"/>
              <w:rPr>
                <w:sz w:val="26"/>
                <w:szCs w:val="26"/>
                <w:lang w:val="nl-NL"/>
              </w:rPr>
            </w:pPr>
            <m:oMathPara/>
          </w:p>
        </w:tc>
        <w:tc>
          <w:tcPr>
            <w:tcW w:w="1051" w:type="dxa"/>
            <w:shd w:val="clear" w:color="auto" w:fill="auto"/>
            <w:vAlign w:val="center"/>
          </w:tcPr>
          <w:p w14:paraId="04BA9DEE" w14:textId="77777777" w:rsidR="00BC4365" w:rsidRPr="00C54A32" w:rsidRDefault="00BC4365" w:rsidP="008E6D5B">
            <w:pPr>
              <w:pStyle w:val="ListParagraph"/>
              <w:numPr>
                <w:ilvl w:val="0"/>
                <w:numId w:val="3"/>
              </w:numPr>
              <w:spacing w:before="120"/>
              <w:ind w:hanging="404"/>
              <w:contextualSpacing w:val="0"/>
              <w:jc w:val="right"/>
              <w:rPr>
                <w:sz w:val="26"/>
                <w:szCs w:val="26"/>
                <w:lang w:val="nl-NL"/>
              </w:rPr>
            </w:pPr>
          </w:p>
        </w:tc>
      </w:tr>
    </w:tbl>
    <w:p w14:paraId="48E4F806" w14:textId="77777777" w:rsidR="00BC4365" w:rsidRDefault="00BC4365" w:rsidP="00BC4365">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C4365" w:rsidRPr="00C54A32" w14:paraId="65045650" w14:textId="77777777" w:rsidTr="008E6D5B">
        <w:tc>
          <w:tcPr>
            <w:tcW w:w="9122" w:type="dxa"/>
            <w:shd w:val="clear" w:color="auto" w:fill="auto"/>
            <w:vAlign w:val="center"/>
          </w:tcPr>
          <w:p w14:paraId="130BD64C" w14:textId="77777777" w:rsidR="00BC4365" w:rsidRPr="00D0257F" w:rsidRDefault="00000000" w:rsidP="008E6D5B">
            <w:pPr>
              <w:jc w:val="center"/>
              <w:rPr>
                <w:sz w:val="26"/>
                <w:szCs w:val="26"/>
                <w:lang w:val="nl-NL"/>
              </w:rPr>
            </w:pPr>
            <m:oMathPara/>
          </w:p>
        </w:tc>
        <w:tc>
          <w:tcPr>
            <w:tcW w:w="1051" w:type="dxa"/>
            <w:shd w:val="clear" w:color="auto" w:fill="auto"/>
            <w:vAlign w:val="center"/>
          </w:tcPr>
          <w:p w14:paraId="4828EC7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492C9AC9" w14:textId="77777777" w:rsidTr="008E6D5B">
        <w:tc>
          <w:tcPr>
            <w:tcW w:w="9122" w:type="dxa"/>
            <w:shd w:val="clear" w:color="auto" w:fill="auto"/>
            <w:vAlign w:val="center"/>
          </w:tcPr>
          <w:p w14:paraId="72702708" w14:textId="77777777" w:rsidR="00BC4365" w:rsidRPr="00D0257F" w:rsidRDefault="00000000" w:rsidP="008E6D5B">
            <w:pPr>
              <w:jc w:val="center"/>
              <w:rPr>
                <w:sz w:val="26"/>
                <w:szCs w:val="26"/>
                <w:lang w:val="nl-NL"/>
              </w:rPr>
            </w:pPr>
            <m:oMathPara/>
          </w:p>
        </w:tc>
        <w:tc>
          <w:tcPr>
            <w:tcW w:w="1051" w:type="dxa"/>
            <w:shd w:val="clear" w:color="auto" w:fill="auto"/>
            <w:vAlign w:val="center"/>
          </w:tcPr>
          <w:p w14:paraId="5396544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6B263237" w14:textId="77777777" w:rsidTr="008E6D5B">
        <w:tc>
          <w:tcPr>
            <w:tcW w:w="9122" w:type="dxa"/>
            <w:shd w:val="clear" w:color="auto" w:fill="auto"/>
            <w:vAlign w:val="center"/>
          </w:tcPr>
          <w:p w14:paraId="4F3AED2E" w14:textId="77777777" w:rsidR="00BC4365" w:rsidRPr="00D0257F" w:rsidRDefault="00BC4365" w:rsidP="008E6D5B">
            <w:pPr>
              <w:jc w:val="center"/>
              <w:rPr>
                <w:sz w:val="26"/>
                <w:szCs w:val="26"/>
                <w:lang w:val="nl-NL"/>
              </w:rPr>
            </w:pPr>
            <m:oMathPara/>
          </w:p>
        </w:tc>
        <w:tc>
          <w:tcPr>
            <w:tcW w:w="1051" w:type="dxa"/>
            <w:shd w:val="clear" w:color="auto" w:fill="auto"/>
            <w:vAlign w:val="center"/>
          </w:tcPr>
          <w:p w14:paraId="22A9E79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3D4DECA6" w14:textId="77777777" w:rsidTr="008E6D5B">
        <w:tc>
          <w:tcPr>
            <w:tcW w:w="9122" w:type="dxa"/>
            <w:shd w:val="clear" w:color="auto" w:fill="auto"/>
            <w:vAlign w:val="center"/>
          </w:tcPr>
          <w:p w14:paraId="3361682F" w14:textId="77777777" w:rsidR="00BC4365" w:rsidRPr="00D0257F" w:rsidRDefault="00BC4365" w:rsidP="008E6D5B">
            <w:pPr>
              <w:jc w:val="center"/>
              <w:rPr>
                <w:sz w:val="26"/>
                <w:szCs w:val="26"/>
                <w:lang w:val="nl-NL"/>
              </w:rPr>
            </w:pPr>
            <m:oMathPara/>
          </w:p>
        </w:tc>
        <w:tc>
          <w:tcPr>
            <w:tcW w:w="1051" w:type="dxa"/>
            <w:shd w:val="clear" w:color="auto" w:fill="auto"/>
            <w:vAlign w:val="center"/>
          </w:tcPr>
          <w:p w14:paraId="3AE6A4D2"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17C6668"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 </w:t>
      </w:r>
      <w:r w:rsidRPr="00443D62">
        <w:rPr>
          <w:b/>
          <w:sz w:val="26"/>
          <w:szCs w:val="26"/>
        </w:rPr>
        <w:t>Ước lượng độ không đảm bảo đo</w:t>
      </w:r>
    </w:p>
    <w:p w14:paraId="4C719645"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.2.1 </w:t>
      </w:r>
      <w:r w:rsidRPr="00443D62">
        <w:rPr>
          <w:b/>
          <w:sz w:val="26"/>
          <w:szCs w:val="26"/>
        </w:rPr>
        <w:t>Độ không đảm bảo đo</w:t>
      </w:r>
      <w:r>
        <w:rPr>
          <w:b/>
          <w:sz w:val="26"/>
          <w:szCs w:val="26"/>
        </w:rPr>
        <w:t xml:space="preserve"> kiểu A</w:t>
      </w:r>
      <w:r w:rsidRPr="00443D62">
        <w:rPr>
          <w:b/>
          <w:sz w:val="26"/>
          <w:szCs w:val="26"/>
        </w:rPr>
        <w:t xml:space="preserve">: </w:t>
      </w:r>
      <w:r w:rsidRPr="00443D62">
        <w:rPr>
          <w:b/>
          <w:i/>
          <w:sz w:val="26"/>
          <w:szCs w:val="26"/>
        </w:rPr>
        <w:t>u</w:t>
      </w:r>
      <w:r w:rsidRPr="00443D62">
        <w:rPr>
          <w:b/>
          <w:i/>
          <w:sz w:val="26"/>
          <w:szCs w:val="26"/>
          <w:vertAlign w:val="subscript"/>
        </w:rPr>
        <w:t>a</w:t>
      </w:r>
    </w:p>
    <w:p w14:paraId="3C9EC3E3" w14:textId="77777777" w:rsidR="00BC4365" w:rsidRDefault="00BC4365" w:rsidP="00BC4365">
      <w:pPr>
        <w:spacing w:before="60" w:after="60"/>
        <w:jc w:val="both"/>
      </w:pPr>
      <w:r>
        <w:t>Dùng phương pháp bình phương cực tiểu để lập biểu thức tính toán độ không đảm bảo đo kiểu A</w:t>
      </w:r>
    </w:p>
    <w:p w14:paraId="31CDA7BE" w14:textId="77777777" w:rsidR="00BC4365" w:rsidRDefault="00BC4365" w:rsidP="00BC4365">
      <w:pPr>
        <w:jc w:val="both"/>
      </w:pPr>
      <w:r>
        <w:t xml:space="preserve">Độ không đảm bảo đo kiểu A tại điểm đo thứ </w:t>
      </w:r>
      <w:r w:rsidRPr="0041217C">
        <w:rPr>
          <w:i/>
          <w:iCs/>
        </w:rPr>
        <w:t>i</w:t>
      </w:r>
      <w:r>
        <w:t xml:space="preserve"> được tính theo công thức:</w:t>
      </w:r>
    </w:p>
    <w:tbl>
      <w:tblPr>
        <w:tblW w:w="10173" w:type="dxa"/>
        <w:tblLook w:val="04A0" w:firstRow="1" w:lastRow="0" w:firstColumn="1" w:lastColumn="0" w:noHBand="0" w:noVBand="1"/>
      </w:tblPr>
      <w:tblGrid>
        <w:gridCol w:w="9122"/>
        <w:gridCol w:w="1051"/>
      </w:tblGrid>
      <w:tr w:rsidR="00BC4365" w:rsidRPr="00C54A32" w14:paraId="472C016C" w14:textId="77777777" w:rsidTr="008E6D5B">
        <w:tc>
          <w:tcPr>
            <w:tcW w:w="9122" w:type="dxa"/>
            <w:shd w:val="clear" w:color="auto" w:fill="auto"/>
            <w:vAlign w:val="center"/>
          </w:tcPr>
          <w:p w14:paraId="39A8FA6B" w14:textId="77777777" w:rsidR="00BC4365" w:rsidRPr="006B6696" w:rsidRDefault="00000000" w:rsidP="008E6D5B">
            <w:pPr>
              <w:jc w:val="center"/>
              <w:rPr>
                <w:sz w:val="26"/>
                <w:szCs w:val="26"/>
                <w:lang w:val="nl-NL"/>
              </w:rPr>
            </w:pPr>
            <m:oMathPara/>
          </w:p>
        </w:tc>
        <w:tc>
          <w:tcPr>
            <w:tcW w:w="1051" w:type="dxa"/>
            <w:shd w:val="clear" w:color="auto" w:fill="auto"/>
            <w:vAlign w:val="center"/>
          </w:tcPr>
          <w:p w14:paraId="229B9E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3F6F96" w14:textId="77777777" w:rsidR="00BC4365" w:rsidRPr="00930ECF" w:rsidRDefault="00BC4365" w:rsidP="00BC4365">
      <w:pPr>
        <w:jc w:val="both"/>
        <w:rPr>
          <w:rFonts w:eastAsiaTheme="minorEastAsia"/>
          <w:sz w:val="26"/>
          <w:szCs w:val="26"/>
        </w:rPr>
      </w:pPr>
      <w:r w:rsidRPr="00930ECF">
        <w:rPr>
          <w:rFonts w:eastAsiaTheme="minorEastAsia"/>
          <w:sz w:val="26"/>
          <w:szCs w:val="26"/>
        </w:rPr>
        <w:t>trong đó:</w:t>
      </w:r>
    </w:p>
    <w:p w14:paraId="62A8C826" w14:textId="09E83217"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w:t>
      </w:r>
      <w:r w:rsidR="00111C4E">
        <w:rPr>
          <w:rFonts w:eastAsiaTheme="minorEastAsia"/>
          <w:sz w:val="26"/>
          <w:szCs w:val="26"/>
          <w:lang w:val="fr-FR"/>
        </w:rPr>
        <w:t>là</w:t>
      </w:r>
      <w:r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lang w:val="fr-FR"/>
        </w:rPr>
        <w:t xml:space="preserve">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BC4365" w:rsidRPr="00930ECF" w14:paraId="00198AF8" w14:textId="77777777" w:rsidTr="008E6D5B">
        <w:tc>
          <w:tcPr>
            <w:tcW w:w="9122" w:type="dxa"/>
            <w:shd w:val="clear" w:color="auto" w:fill="auto"/>
            <w:vAlign w:val="center"/>
          </w:tcPr>
          <w:p w14:paraId="001340FC" w14:textId="77777777" w:rsidR="00BC4365" w:rsidRPr="00930ECF" w:rsidRDefault="00000000" w:rsidP="008E6D5B">
            <w:pPr>
              <w:jc w:val="center"/>
              <w:rPr>
                <w:sz w:val="26"/>
                <w:szCs w:val="26"/>
                <w:lang w:val="nl-NL"/>
              </w:rPr>
            </w:pPr>
            <m:oMathPara/>
          </w:p>
        </w:tc>
        <w:tc>
          <w:tcPr>
            <w:tcW w:w="1051" w:type="dxa"/>
            <w:shd w:val="clear" w:color="auto" w:fill="auto"/>
            <w:vAlign w:val="center"/>
          </w:tcPr>
          <w:p w14:paraId="7DB0BB9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6EF4F7A0" w14:textId="07729506"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0A6DFC2B" w14:textId="77777777" w:rsidTr="008E6D5B">
        <w:tc>
          <w:tcPr>
            <w:tcW w:w="9122" w:type="dxa"/>
            <w:shd w:val="clear" w:color="auto" w:fill="auto"/>
            <w:vAlign w:val="center"/>
          </w:tcPr>
          <w:p w14:paraId="46CCA36C" w14:textId="77777777" w:rsidR="00BC4365" w:rsidRPr="00930ECF" w:rsidRDefault="00000000" w:rsidP="008E6D5B">
            <w:pPr>
              <w:jc w:val="center"/>
              <w:rPr>
                <w:sz w:val="26"/>
                <w:szCs w:val="26"/>
                <w:lang w:val="nl-NL"/>
              </w:rPr>
            </w:pPr>
            <m:oMathPara/>
          </w:p>
        </w:tc>
        <w:tc>
          <w:tcPr>
            <w:tcW w:w="1051" w:type="dxa"/>
            <w:shd w:val="clear" w:color="auto" w:fill="auto"/>
            <w:vAlign w:val="center"/>
          </w:tcPr>
          <w:p w14:paraId="33A635E2"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386FA1AA" w14:textId="4A986073"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2EE9AF52" w14:textId="77777777" w:rsidTr="008E6D5B">
        <w:tc>
          <w:tcPr>
            <w:tcW w:w="9122" w:type="dxa"/>
            <w:shd w:val="clear" w:color="auto" w:fill="auto"/>
            <w:vAlign w:val="center"/>
          </w:tcPr>
          <w:p w14:paraId="2D99B865" w14:textId="77777777" w:rsidR="00BC4365" w:rsidRPr="00930ECF" w:rsidRDefault="00000000" w:rsidP="008E6D5B">
            <w:pPr>
              <w:jc w:val="center"/>
              <w:rPr>
                <w:sz w:val="26"/>
                <w:szCs w:val="26"/>
                <w:lang w:val="nl-NL"/>
              </w:rPr>
            </w:pPr>
            <m:oMathPara/>
          </w:p>
        </w:tc>
        <w:tc>
          <w:tcPr>
            <w:tcW w:w="1051" w:type="dxa"/>
            <w:shd w:val="clear" w:color="auto" w:fill="auto"/>
            <w:vAlign w:val="center"/>
          </w:tcPr>
          <w:p w14:paraId="7D43D906"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55F7A53E" w14:textId="4B0536D2"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 xml:space="preserve">r(a,b) </w:t>
      </w:r>
      <w:r w:rsidR="00111C4E">
        <w:rPr>
          <w:rFonts w:eastAsiaTheme="minorEastAsia"/>
          <w:sz w:val="26"/>
          <w:szCs w:val="26"/>
          <w:lang w:val="fr-FR"/>
        </w:rPr>
        <w:t>là h</w:t>
      </w:r>
      <w:r w:rsidRPr="00930ECF">
        <w:rPr>
          <w:rFonts w:eastAsiaTheme="minorEastAsia"/>
          <w:sz w:val="26"/>
          <w:szCs w:val="26"/>
          <w:lang w:val="fr-FR"/>
        </w:rPr>
        <w:t>ệ số tương quan:</w:t>
      </w:r>
    </w:p>
    <w:tbl>
      <w:tblPr>
        <w:tblW w:w="10314" w:type="dxa"/>
        <w:tblLook w:val="04A0" w:firstRow="1" w:lastRow="0" w:firstColumn="1" w:lastColumn="0" w:noHBand="0" w:noVBand="1"/>
      </w:tblPr>
      <w:tblGrid>
        <w:gridCol w:w="9039"/>
        <w:gridCol w:w="1275"/>
      </w:tblGrid>
      <w:tr w:rsidR="00BC4365" w:rsidRPr="00930ECF" w14:paraId="203BE5B5" w14:textId="77777777" w:rsidTr="008E6D5B">
        <w:tc>
          <w:tcPr>
            <w:tcW w:w="9039" w:type="dxa"/>
            <w:shd w:val="clear" w:color="auto" w:fill="auto"/>
            <w:vAlign w:val="center"/>
          </w:tcPr>
          <w:p w14:paraId="188B2E2B" w14:textId="77777777" w:rsidR="00BC4365" w:rsidRPr="00930ECF" w:rsidRDefault="00BC4365" w:rsidP="008E6D5B">
            <w:pPr>
              <w:jc w:val="center"/>
              <w:rPr>
                <w:sz w:val="26"/>
                <w:szCs w:val="26"/>
                <w:lang w:val="nl-NL"/>
              </w:rPr>
            </w:pPr>
            <m:oMathPara/>
          </w:p>
        </w:tc>
        <w:tc>
          <w:tcPr>
            <w:tcW w:w="1275" w:type="dxa"/>
            <w:shd w:val="clear" w:color="auto" w:fill="auto"/>
            <w:vAlign w:val="center"/>
          </w:tcPr>
          <w:p w14:paraId="2E76D7A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438FA1C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783D8A22" w14:textId="77777777" w:rsidR="00BC4365" w:rsidRPr="00164C50" w:rsidRDefault="00BC4365" w:rsidP="00BC4365">
      <w:pPr>
        <w:spacing w:before="60" w:after="60"/>
        <w:jc w:val="both"/>
        <w:rPr>
          <w:rFonts w:eastAsiaTheme="minorEastAsia"/>
          <w:b/>
          <w:bCs/>
          <w:sz w:val="26"/>
          <w:szCs w:val="26"/>
        </w:rPr>
      </w:pPr>
      <w:r>
        <w:rPr>
          <w:rFonts w:eastAsiaTheme="minorEastAsia"/>
          <w:b/>
          <w:bCs/>
          <w:sz w:val="26"/>
          <w:szCs w:val="26"/>
        </w:rPr>
        <w:t>D</w:t>
      </w:r>
      <w:r w:rsidRPr="00164C50">
        <w:rPr>
          <w:rFonts w:eastAsiaTheme="minorEastAsia"/>
          <w:b/>
          <w:bCs/>
          <w:sz w:val="26"/>
          <w:szCs w:val="26"/>
        </w:rPr>
        <w:t xml:space="preserve">.2.2 Độ không đảm bảo đo của chuẩn: </w:t>
      </w:r>
      <w:r w:rsidRPr="00164C50">
        <w:rPr>
          <w:rFonts w:eastAsiaTheme="minorEastAsia"/>
          <w:b/>
          <w:bCs/>
          <w:i/>
          <w:iCs/>
          <w:sz w:val="26"/>
          <w:szCs w:val="26"/>
        </w:rPr>
        <w:t>u</w:t>
      </w:r>
      <w:r w:rsidRPr="00164C50">
        <w:rPr>
          <w:rFonts w:eastAsiaTheme="minorEastAsia"/>
          <w:b/>
          <w:bCs/>
          <w:i/>
          <w:iCs/>
          <w:sz w:val="26"/>
          <w:szCs w:val="26"/>
          <w:vertAlign w:val="subscript"/>
        </w:rPr>
        <w:t>ch</w:t>
      </w:r>
    </w:p>
    <w:p w14:paraId="6BE92173" w14:textId="77777777" w:rsidR="00BC4365" w:rsidRDefault="00BC4365" w:rsidP="00BC4365">
      <w:pPr>
        <w:spacing w:before="60" w:after="60"/>
        <w:jc w:val="both"/>
        <w:rPr>
          <w:rFonts w:eastAsiaTheme="minorEastAsia"/>
        </w:rPr>
      </w:pPr>
      <w:r>
        <w:rPr>
          <w:rFonts w:eastAsiaTheme="minorEastAsia"/>
        </w:rPr>
        <w:t>D.2.2.1 Độ không đảm bảo đo của chuẩn đối với trường hợp chuẩn được sử dụng là áp kế chuẩn kiểu chất lỏng, áp kế chuẩn, chân không kế chuẩn kiểu chỉ thị tương tự và chỉ thị số, các thành phần độ không đảm bảo đo của chuẩn bao gồm:</w:t>
      </w:r>
    </w:p>
    <w:p w14:paraId="69B53694"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áp suất chuẩn: </w:t>
      </w:r>
      <w:r w:rsidRPr="009A41A2">
        <w:rPr>
          <w:i/>
        </w:rPr>
        <w:t>u</w:t>
      </w:r>
      <w:r>
        <w:rPr>
          <w:i/>
          <w:vertAlign w:val="subscript"/>
        </w:rPr>
        <w:t>ch1</w:t>
      </w:r>
    </w:p>
    <w:p w14:paraId="67FBCB11"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rsidRPr="00A207C3">
        <w:rPr>
          <w:i/>
          <w:iCs/>
        </w:rPr>
        <w:t>U</w:t>
      </w:r>
      <w:r w:rsidRPr="00A207C3">
        <w:rPr>
          <w:i/>
          <w:iCs/>
          <w:vertAlign w:val="subscript"/>
        </w:rPr>
        <w:t>ch1</w:t>
      </w:r>
      <w:r>
        <w:t>, tính theo công thức:</w:t>
      </w:r>
    </w:p>
    <w:tbl>
      <w:tblPr>
        <w:tblW w:w="10172" w:type="dxa"/>
        <w:tblLook w:val="04A0" w:firstRow="1" w:lastRow="0" w:firstColumn="1" w:lastColumn="0" w:noHBand="0" w:noVBand="1"/>
      </w:tblPr>
      <w:tblGrid>
        <w:gridCol w:w="8897"/>
        <w:gridCol w:w="1275"/>
      </w:tblGrid>
      <w:tr w:rsidR="00BC4365" w:rsidRPr="00C54A32" w14:paraId="2B463503" w14:textId="77777777" w:rsidTr="008E6D5B">
        <w:tc>
          <w:tcPr>
            <w:tcW w:w="8897" w:type="dxa"/>
            <w:shd w:val="clear" w:color="auto" w:fill="auto"/>
            <w:vAlign w:val="center"/>
          </w:tcPr>
          <w:p w14:paraId="41AA3C51" w14:textId="77777777" w:rsidR="00BC4365" w:rsidRPr="006B6696" w:rsidRDefault="00000000" w:rsidP="008E6D5B">
            <w:pPr>
              <w:jc w:val="center"/>
              <w:rPr>
                <w:sz w:val="26"/>
                <w:szCs w:val="26"/>
                <w:lang w:val="nl-NL"/>
              </w:rPr>
            </w:pPr>
            <m:oMathPara/>
          </w:p>
        </w:tc>
        <w:tc>
          <w:tcPr>
            <w:tcW w:w="1275" w:type="dxa"/>
            <w:shd w:val="clear" w:color="auto" w:fill="auto"/>
            <w:vAlign w:val="center"/>
          </w:tcPr>
          <w:p w14:paraId="3AD8D3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F6C83BD" w14:textId="77777777" w:rsidR="00BC4365" w:rsidRDefault="00BC4365" w:rsidP="00BC4365">
      <w:pPr>
        <w:spacing w:before="60" w:after="60"/>
        <w:jc w:val="both"/>
        <w:rPr>
          <w:vertAlign w:val="subscript"/>
        </w:rPr>
      </w:pPr>
      <w:r>
        <w:rPr>
          <w:rFonts w:eastAsiaTheme="minorEastAsia"/>
        </w:rPr>
        <w:t xml:space="preserve"> - </w:t>
      </w:r>
      <w:r>
        <w:t xml:space="preserve">Độ không đảm bảo đo của phương tiện đo áp suất khí quyển: </w:t>
      </w:r>
      <w:r w:rsidRPr="009A41A2">
        <w:rPr>
          <w:i/>
        </w:rPr>
        <w:t>u</w:t>
      </w:r>
      <w:r w:rsidRPr="009A41A2">
        <w:rPr>
          <w:i/>
          <w:vertAlign w:val="subscript"/>
        </w:rPr>
        <w:t>amb</w:t>
      </w:r>
    </w:p>
    <w:p w14:paraId="4106C6B9" w14:textId="77777777" w:rsidR="00BC4365" w:rsidRDefault="00BC4365" w:rsidP="00BC4365">
      <w:pPr>
        <w:spacing w:before="60" w:after="60"/>
        <w:jc w:val="both"/>
      </w:pPr>
      <w:r>
        <w:t xml:space="preserve">Áp dụng khi sử dụng chuẩn đo áp suất tương đối và thiết bị đo áp suất khí quyển (Bảng 2) để kiểm định các áp kế đo áp suất tuyệt đối. Thành phần này được lấy trong giấy chứng nhận hiệu chuẩn, tính từ độ không đảm bảo đo mở rộng </w:t>
      </w:r>
      <w:r w:rsidRPr="00FD5E38">
        <w:rPr>
          <w:i/>
        </w:rPr>
        <w:t>U</w:t>
      </w:r>
      <w:r>
        <w:rPr>
          <w:i/>
          <w:vertAlign w:val="subscript"/>
        </w:rPr>
        <w:t>amb</w:t>
      </w:r>
      <w:r>
        <w:t>, tính theo công thức:</w:t>
      </w:r>
    </w:p>
    <w:tbl>
      <w:tblPr>
        <w:tblW w:w="10089" w:type="dxa"/>
        <w:tblLook w:val="04A0" w:firstRow="1" w:lastRow="0" w:firstColumn="1" w:lastColumn="0" w:noHBand="0" w:noVBand="1"/>
      </w:tblPr>
      <w:tblGrid>
        <w:gridCol w:w="8897"/>
        <w:gridCol w:w="1192"/>
      </w:tblGrid>
      <w:tr w:rsidR="00BC4365" w:rsidRPr="00C54A32" w14:paraId="145C85D2" w14:textId="77777777" w:rsidTr="008E6D5B">
        <w:tc>
          <w:tcPr>
            <w:tcW w:w="8897" w:type="dxa"/>
            <w:shd w:val="clear" w:color="auto" w:fill="auto"/>
            <w:vAlign w:val="center"/>
          </w:tcPr>
          <w:p w14:paraId="3C02719D"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44CD55A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C869711"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do độ ổn định của chuẩn: </w:t>
      </w:r>
      <w:r w:rsidRPr="00CD180E">
        <w:rPr>
          <w:i/>
        </w:rPr>
        <w:t>u</w:t>
      </w:r>
      <w:r w:rsidRPr="00CD180E">
        <w:rPr>
          <w:i/>
          <w:vertAlign w:val="subscript"/>
        </w:rPr>
        <w:t>stability</w:t>
      </w:r>
    </w:p>
    <w:p w14:paraId="125E2F7C" w14:textId="77777777" w:rsidR="00BC4365" w:rsidRDefault="00BC4365" w:rsidP="00BC4365">
      <w:pPr>
        <w:spacing w:before="60" w:after="60"/>
        <w:jc w:val="both"/>
      </w:pPr>
      <w:r>
        <w:t>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BC4365" w:rsidRPr="00C54A32" w14:paraId="175A513C" w14:textId="77777777" w:rsidTr="008E6D5B">
        <w:tc>
          <w:tcPr>
            <w:tcW w:w="8897" w:type="dxa"/>
            <w:shd w:val="clear" w:color="auto" w:fill="auto"/>
            <w:vAlign w:val="center"/>
          </w:tcPr>
          <w:p w14:paraId="42506663"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2174C29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EB229D" w14:textId="77777777" w:rsidR="00BC4365" w:rsidRDefault="00BC4365" w:rsidP="00BC4365">
      <w:pPr>
        <w:spacing w:before="60" w:after="60"/>
        <w:jc w:val="both"/>
        <w:rPr>
          <w:rFonts w:eastAsiaTheme="minorEastAsia"/>
          <w:i/>
          <w:vertAlign w:val="subscript"/>
        </w:rPr>
      </w:pPr>
      <w:r>
        <w:t>- Độ không đảm bảo đo chuẩn liên hợp của tổ hợp chuẩn</w:t>
      </w:r>
      <w:r>
        <w:rPr>
          <w:rFonts w:eastAsiaTheme="minorEastAsia"/>
        </w:rPr>
        <w:t xml:space="preserve">: </w:t>
      </w:r>
      <w:r w:rsidRPr="001857AB">
        <w:rPr>
          <w:rFonts w:eastAsiaTheme="minorEastAsia"/>
          <w:i/>
        </w:rPr>
        <w:t>u</w:t>
      </w:r>
      <w:r w:rsidRPr="001857AB">
        <w:rPr>
          <w:rFonts w:eastAsiaTheme="minorEastAsia"/>
          <w:i/>
          <w:vertAlign w:val="subscript"/>
        </w:rPr>
        <w:t>ch</w:t>
      </w:r>
    </w:p>
    <w:tbl>
      <w:tblPr>
        <w:tblW w:w="10089" w:type="dxa"/>
        <w:tblLook w:val="04A0" w:firstRow="1" w:lastRow="0" w:firstColumn="1" w:lastColumn="0" w:noHBand="0" w:noVBand="1"/>
      </w:tblPr>
      <w:tblGrid>
        <w:gridCol w:w="8897"/>
        <w:gridCol w:w="1192"/>
      </w:tblGrid>
      <w:tr w:rsidR="00BC4365" w:rsidRPr="00C54A32" w14:paraId="7B67AEB9" w14:textId="77777777" w:rsidTr="008E6D5B">
        <w:tc>
          <w:tcPr>
            <w:tcW w:w="8897" w:type="dxa"/>
            <w:shd w:val="clear" w:color="auto" w:fill="auto"/>
            <w:vAlign w:val="center"/>
          </w:tcPr>
          <w:p w14:paraId="1D9BED9A"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01F6FD7F"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3A6FB40" w14:textId="129090E0" w:rsidR="00BC4365" w:rsidRPr="00B53C24" w:rsidRDefault="00BC4365" w:rsidP="00BC4365">
      <w:pPr>
        <w:spacing w:before="60" w:after="60"/>
        <w:jc w:val="both"/>
        <w:rPr>
          <w:szCs w:val="28"/>
        </w:rPr>
      </w:pPr>
      <w:r>
        <w:rPr>
          <w:rFonts w:eastAsiaTheme="minorEastAsia"/>
          <w:szCs w:val="28"/>
        </w:rPr>
        <w:t>D</w:t>
      </w:r>
      <w:r w:rsidRPr="00B53C24">
        <w:rPr>
          <w:rFonts w:eastAsiaTheme="minorEastAsia"/>
          <w:szCs w:val="28"/>
        </w:rPr>
        <w:t xml:space="preserve">.2.2.2 </w:t>
      </w:r>
      <w:r w:rsidRPr="00B53C24">
        <w:rPr>
          <w:szCs w:val="28"/>
        </w:rPr>
        <w:t xml:space="preserve">Độ không đảm bảo đo của chuẩn đối với trường hợp chuẩn được sử dụng là áp kế </w:t>
      </w:r>
      <w:r w:rsidR="006158FD">
        <w:rPr>
          <w:szCs w:val="28"/>
        </w:rPr>
        <w:t>pít tông</w:t>
      </w:r>
      <w:r w:rsidRPr="00B53C24">
        <w:rPr>
          <w:szCs w:val="28"/>
        </w:rPr>
        <w:t xml:space="preserve"> chuẩn, các thành phần độ không đảm bảo đo của chuẩn bao gồm:</w:t>
      </w:r>
    </w:p>
    <w:p w14:paraId="4801A363" w14:textId="77777777" w:rsidR="00BC4365" w:rsidRDefault="00BC4365" w:rsidP="00BC4365">
      <w:pPr>
        <w:spacing w:before="60" w:after="60"/>
        <w:jc w:val="both"/>
      </w:pPr>
      <w:r>
        <w:t xml:space="preserve">- Độ không đảm bảo đo do độ ổn định của giá trị áp suất chuẩn: </w:t>
      </w:r>
      <w:r w:rsidRPr="00DE588B">
        <w:rPr>
          <w:i/>
        </w:rPr>
        <w:t>u</w:t>
      </w:r>
      <w:r w:rsidRPr="00DE588B">
        <w:rPr>
          <w:i/>
        </w:rPr>
        <w:softHyphen/>
      </w:r>
      <w:r w:rsidRPr="00DE588B">
        <w:rPr>
          <w:i/>
          <w:vertAlign w:val="subscript"/>
        </w:rPr>
        <w:t>1</w:t>
      </w:r>
    </w:p>
    <w:p w14:paraId="01E5DE57" w14:textId="77777777" w:rsidR="00BC4365" w:rsidRDefault="00BC4365" w:rsidP="00BC4365">
      <w:pPr>
        <w:spacing w:before="60" w:after="60"/>
        <w:jc w:val="both"/>
      </w:pPr>
      <w:r>
        <w:t>Được lấy từ giấy chứng nhận hiệu chuẩn hoặc lấy từ tính toán thực nghiệm cho từng điểm đo:</w:t>
      </w:r>
    </w:p>
    <w:tbl>
      <w:tblPr>
        <w:tblW w:w="10089" w:type="dxa"/>
        <w:tblLook w:val="04A0" w:firstRow="1" w:lastRow="0" w:firstColumn="1" w:lastColumn="0" w:noHBand="0" w:noVBand="1"/>
      </w:tblPr>
      <w:tblGrid>
        <w:gridCol w:w="8897"/>
        <w:gridCol w:w="1192"/>
      </w:tblGrid>
      <w:tr w:rsidR="00BC4365" w:rsidRPr="00C54A32" w14:paraId="6B165DB6" w14:textId="77777777" w:rsidTr="008E6D5B">
        <w:tc>
          <w:tcPr>
            <w:tcW w:w="8897" w:type="dxa"/>
            <w:shd w:val="clear" w:color="auto" w:fill="auto"/>
            <w:vAlign w:val="center"/>
          </w:tcPr>
          <w:p w14:paraId="6A8F6D1F"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1B5A1CF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416067A" w14:textId="77777777" w:rsidR="00BC4365" w:rsidRDefault="00BC4365" w:rsidP="00BC4365">
      <w:pPr>
        <w:spacing w:before="60" w:after="60"/>
        <w:jc w:val="both"/>
      </w:pPr>
      <w:r>
        <w:rPr>
          <w:rFonts w:eastAsiaTheme="minorEastAsia"/>
        </w:rPr>
        <w:t xml:space="preserve">- </w:t>
      </w:r>
      <w:r>
        <w:t xml:space="preserve">Độ không đảm bảo đo của diện tích hiệu dụng: </w:t>
      </w:r>
      <w:r w:rsidRPr="00857322">
        <w:rPr>
          <w:i/>
        </w:rPr>
        <w:t>u</w:t>
      </w:r>
      <w:r w:rsidRPr="00857322">
        <w:rPr>
          <w:i/>
          <w:vertAlign w:val="subscript"/>
        </w:rPr>
        <w:t>2</w:t>
      </w:r>
    </w:p>
    <w:p w14:paraId="6C035DCB"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t>, tính theo công thức:</w:t>
      </w:r>
    </w:p>
    <w:tbl>
      <w:tblPr>
        <w:tblW w:w="10089" w:type="dxa"/>
        <w:tblLook w:val="04A0" w:firstRow="1" w:lastRow="0" w:firstColumn="1" w:lastColumn="0" w:noHBand="0" w:noVBand="1"/>
      </w:tblPr>
      <w:tblGrid>
        <w:gridCol w:w="8897"/>
        <w:gridCol w:w="1192"/>
      </w:tblGrid>
      <w:tr w:rsidR="00BC4365" w:rsidRPr="00C54A32" w14:paraId="5EE9D94E" w14:textId="77777777" w:rsidTr="008E6D5B">
        <w:tc>
          <w:tcPr>
            <w:tcW w:w="8897" w:type="dxa"/>
            <w:shd w:val="clear" w:color="auto" w:fill="auto"/>
            <w:vAlign w:val="center"/>
          </w:tcPr>
          <w:p w14:paraId="58322F07"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18430A2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4C425C54" w14:textId="77777777" w:rsidR="00BC4365" w:rsidRDefault="00BC4365" w:rsidP="00BC4365">
      <w:pPr>
        <w:spacing w:before="60" w:after="60"/>
        <w:jc w:val="both"/>
      </w:pPr>
      <w:r>
        <w:rPr>
          <w:rFonts w:eastAsiaTheme="minorEastAsia"/>
        </w:rPr>
        <w:t xml:space="preserve">- </w:t>
      </w:r>
      <w:r>
        <w:t xml:space="preserve">Độ không đảm bảo đo của hệ số dãn nở áp suất: </w:t>
      </w:r>
      <w:r w:rsidRPr="00857322">
        <w:rPr>
          <w:i/>
        </w:rPr>
        <w:t>u</w:t>
      </w:r>
      <w:r w:rsidRPr="00857322">
        <w:rPr>
          <w:i/>
          <w:vertAlign w:val="subscript"/>
        </w:rPr>
        <w:t>3</w:t>
      </w:r>
    </w:p>
    <w:p w14:paraId="28DCD7F0"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t>, tính theo công thức:</w:t>
      </w:r>
    </w:p>
    <w:tbl>
      <w:tblPr>
        <w:tblW w:w="10089" w:type="dxa"/>
        <w:tblLook w:val="04A0" w:firstRow="1" w:lastRow="0" w:firstColumn="1" w:lastColumn="0" w:noHBand="0" w:noVBand="1"/>
      </w:tblPr>
      <w:tblGrid>
        <w:gridCol w:w="8897"/>
        <w:gridCol w:w="1192"/>
      </w:tblGrid>
      <w:tr w:rsidR="00BC4365" w:rsidRPr="00C54A32" w14:paraId="4F0F256A" w14:textId="77777777" w:rsidTr="008E6D5B">
        <w:tc>
          <w:tcPr>
            <w:tcW w:w="8897" w:type="dxa"/>
            <w:shd w:val="clear" w:color="auto" w:fill="auto"/>
            <w:vAlign w:val="center"/>
          </w:tcPr>
          <w:p w14:paraId="3B54C85C"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3E9757C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31B2F39"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14EF5DC6" w14:textId="1538F424" w:rsidR="00BC4365" w:rsidRDefault="00BC4365" w:rsidP="00BC4365">
      <w:pPr>
        <w:spacing w:before="60" w:after="60"/>
        <w:jc w:val="both"/>
      </w:pPr>
      <w:r>
        <w:rPr>
          <w:rFonts w:eastAsiaTheme="minorEastAsia"/>
        </w:rPr>
        <w:t xml:space="preserve">- </w:t>
      </w:r>
      <w:r>
        <w:t xml:space="preserve">Độ không đảm bảo đo của khối lượng quả cân </w:t>
      </w:r>
      <w:r w:rsidR="006158FD">
        <w:t>pít tông</w:t>
      </w:r>
      <w:r>
        <w:t xml:space="preserve"> chuẩn: </w:t>
      </w:r>
      <w:r w:rsidRPr="00637BC3">
        <w:rPr>
          <w:i/>
        </w:rPr>
        <w:t>u</w:t>
      </w:r>
      <w:r w:rsidRPr="00637BC3">
        <w:rPr>
          <w:i/>
          <w:vertAlign w:val="subscript"/>
        </w:rPr>
        <w:t>4</w:t>
      </w:r>
    </w:p>
    <w:p w14:paraId="3DED3405"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t>, tính theo công thức:</w:t>
      </w:r>
    </w:p>
    <w:tbl>
      <w:tblPr>
        <w:tblW w:w="10089" w:type="dxa"/>
        <w:tblLook w:val="04A0" w:firstRow="1" w:lastRow="0" w:firstColumn="1" w:lastColumn="0" w:noHBand="0" w:noVBand="1"/>
      </w:tblPr>
      <w:tblGrid>
        <w:gridCol w:w="8897"/>
        <w:gridCol w:w="1192"/>
      </w:tblGrid>
      <w:tr w:rsidR="00BC4365" w:rsidRPr="00C54A32" w14:paraId="004CD510" w14:textId="77777777" w:rsidTr="008E6D5B">
        <w:tc>
          <w:tcPr>
            <w:tcW w:w="8897" w:type="dxa"/>
            <w:shd w:val="clear" w:color="auto" w:fill="auto"/>
            <w:vAlign w:val="center"/>
          </w:tcPr>
          <w:p w14:paraId="4FF17B68"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7E182B9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E9689E0" w14:textId="6217C5A5" w:rsidR="00BC4365" w:rsidRDefault="00BC4365" w:rsidP="00BC4365">
      <w:pPr>
        <w:spacing w:before="60" w:after="60"/>
        <w:jc w:val="both"/>
      </w:pPr>
      <w:r>
        <w:rPr>
          <w:rFonts w:eastAsiaTheme="minorEastAsia"/>
        </w:rPr>
        <w:t xml:space="preserve">- </w:t>
      </w:r>
      <w:r>
        <w:t xml:space="preserve">Độ không đảm bảo đo của nhiệt độ </w:t>
      </w:r>
      <w:r w:rsidR="006158FD">
        <w:t>pít tông</w:t>
      </w:r>
      <w:r>
        <w:t xml:space="preserve">/xylanh chuẩn: </w:t>
      </w:r>
      <w:r w:rsidRPr="00637BC3">
        <w:rPr>
          <w:i/>
        </w:rPr>
        <w:t>u</w:t>
      </w:r>
      <w:r w:rsidRPr="00637BC3">
        <w:rPr>
          <w:i/>
          <w:vertAlign w:val="subscript"/>
        </w:rPr>
        <w:t>5</w:t>
      </w:r>
    </w:p>
    <w:p w14:paraId="10341FA9" w14:textId="1986E9C5" w:rsidR="00BC4365" w:rsidRDefault="00BC4365" w:rsidP="00BC4365">
      <w:pPr>
        <w:spacing w:before="60" w:after="60"/>
        <w:jc w:val="both"/>
      </w:pPr>
      <w:r w:rsidRPr="00D3420D">
        <w:rPr>
          <w:spacing w:val="4"/>
        </w:rPr>
        <w:t xml:space="preserve">Nhiệt độ </w:t>
      </w:r>
      <w:r w:rsidR="006158FD">
        <w:rPr>
          <w:spacing w:val="4"/>
        </w:rPr>
        <w:t>pít tông</w:t>
      </w:r>
      <w:r w:rsidRPr="00D3420D">
        <w:rPr>
          <w:spacing w:val="4"/>
        </w:rPr>
        <w:t>/xylanh được đo trực tiếp với điều kiện nhiệt độ duy trì trong khoảng</w:t>
      </w:r>
      <w:r>
        <w:t xml:space="preserve"> </w:t>
      </w:r>
      <w:r>
        <w:sym w:font="Symbol" w:char="F0B1"/>
      </w:r>
      <w:r>
        <w:t xml:space="preserve"> 1 </w:t>
      </w:r>
      <w:r w:rsidRPr="00D122CF">
        <w:rPr>
          <w:vertAlign w:val="superscript"/>
        </w:rPr>
        <w:t>o</w:t>
      </w:r>
      <w:r>
        <w:t xml:space="preserve">C và độ không đảm bảo đo có thể được lấy bằng </w:t>
      </w:r>
      <w:r w:rsidRPr="00DE554D">
        <w:rPr>
          <w:i/>
        </w:rPr>
        <w:t>U</w:t>
      </w:r>
      <w:r w:rsidRPr="00DE554D">
        <w:rPr>
          <w:i/>
          <w:vertAlign w:val="subscript"/>
        </w:rPr>
        <w:t>t</w:t>
      </w:r>
      <w:r>
        <w:t xml:space="preserve"> = 2 </w:t>
      </w:r>
      <w:r w:rsidRPr="00D122CF">
        <w:rPr>
          <w:vertAlign w:val="superscript"/>
        </w:rPr>
        <w:t>o</w:t>
      </w:r>
      <w:r>
        <w:t>C, tính theo công thức:</w:t>
      </w:r>
    </w:p>
    <w:tbl>
      <w:tblPr>
        <w:tblW w:w="10089" w:type="dxa"/>
        <w:tblLook w:val="04A0" w:firstRow="1" w:lastRow="0" w:firstColumn="1" w:lastColumn="0" w:noHBand="0" w:noVBand="1"/>
      </w:tblPr>
      <w:tblGrid>
        <w:gridCol w:w="8897"/>
        <w:gridCol w:w="1192"/>
      </w:tblGrid>
      <w:tr w:rsidR="00BC4365" w:rsidRPr="00C54A32" w14:paraId="1A2052DF" w14:textId="77777777" w:rsidTr="008E6D5B">
        <w:tc>
          <w:tcPr>
            <w:tcW w:w="8897" w:type="dxa"/>
            <w:shd w:val="clear" w:color="auto" w:fill="auto"/>
            <w:vAlign w:val="center"/>
          </w:tcPr>
          <w:p w14:paraId="3AAF4A9F" w14:textId="77777777" w:rsidR="00BC4365" w:rsidRPr="006B6696" w:rsidRDefault="00000000" w:rsidP="008E6D5B">
            <w:pPr>
              <w:jc w:val="center"/>
              <w:rPr>
                <w:sz w:val="26"/>
                <w:szCs w:val="26"/>
                <w:lang w:val="nl-NL"/>
              </w:rPr>
            </w:pPr>
            <m:oMathPara/>
          </w:p>
        </w:tc>
        <w:tc>
          <w:tcPr>
            <w:tcW w:w="1192" w:type="dxa"/>
            <w:shd w:val="clear" w:color="auto" w:fill="auto"/>
            <w:vAlign w:val="center"/>
          </w:tcPr>
          <w:p w14:paraId="71CE806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518070E" w14:textId="77777777" w:rsidR="00BC4365" w:rsidRDefault="00BC4365" w:rsidP="00BC4365">
      <w:pPr>
        <w:spacing w:before="60" w:after="60"/>
        <w:jc w:val="both"/>
      </w:pPr>
      <w:r>
        <w:rPr>
          <w:rFonts w:eastAsiaTheme="minorEastAsia"/>
        </w:rPr>
        <w:t xml:space="preserve">- </w:t>
      </w:r>
      <w:r>
        <w:t xml:space="preserve">Độ không đảm bảo đo của hệ số dãn nở nhiệt: </w:t>
      </w:r>
      <w:r w:rsidRPr="0043564D">
        <w:rPr>
          <w:i/>
        </w:rPr>
        <w:t>u</w:t>
      </w:r>
      <w:r w:rsidRPr="0043564D">
        <w:rPr>
          <w:i/>
          <w:vertAlign w:val="subscript"/>
        </w:rPr>
        <w:t>6</w:t>
      </w:r>
    </w:p>
    <w:p w14:paraId="65D3A051" w14:textId="394603BF" w:rsidR="00BC4365" w:rsidRDefault="00BC4365" w:rsidP="00BC4365">
      <w:pPr>
        <w:spacing w:before="60" w:after="60"/>
        <w:jc w:val="both"/>
      </w:pPr>
      <w:r>
        <w:t xml:space="preserve">Độ không đảm bảo đo của hệ số dãn nở nhiệt của </w:t>
      </w:r>
      <w:r w:rsidR="006158FD">
        <w:t>pít tông</w:t>
      </w:r>
      <w:r>
        <w:t xml:space="preserve">/xylanh có thể lấy bằng 10 % và độ lệch so với nhiệt độ chuẩn là 2 </w:t>
      </w:r>
      <w:r w:rsidRPr="00A70B98">
        <w:rPr>
          <w:vertAlign w:val="superscript"/>
        </w:rPr>
        <w:t>o</w:t>
      </w:r>
      <w:r>
        <w:t>C, tính theo công thức:</w:t>
      </w:r>
    </w:p>
    <w:tbl>
      <w:tblPr>
        <w:tblW w:w="10173" w:type="dxa"/>
        <w:tblLook w:val="04A0" w:firstRow="1" w:lastRow="0" w:firstColumn="1" w:lastColumn="0" w:noHBand="0" w:noVBand="1"/>
      </w:tblPr>
      <w:tblGrid>
        <w:gridCol w:w="8897"/>
        <w:gridCol w:w="1276"/>
      </w:tblGrid>
      <w:tr w:rsidR="00BC4365" w:rsidRPr="00C54A32" w14:paraId="5DDAA64D" w14:textId="77777777" w:rsidTr="008E6D5B">
        <w:tc>
          <w:tcPr>
            <w:tcW w:w="8897" w:type="dxa"/>
            <w:shd w:val="clear" w:color="auto" w:fill="auto"/>
            <w:vAlign w:val="center"/>
          </w:tcPr>
          <w:p w14:paraId="02BA236A"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39ED40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82AB58F" w14:textId="77777777" w:rsidR="00BC4365" w:rsidRDefault="00BC4365" w:rsidP="00BC4365">
      <w:pPr>
        <w:spacing w:before="60" w:after="60"/>
        <w:jc w:val="both"/>
      </w:pPr>
      <w:r>
        <w:rPr>
          <w:rFonts w:eastAsiaTheme="minorEastAsia"/>
        </w:rPr>
        <w:t xml:space="preserve">- </w:t>
      </w:r>
      <w:r>
        <w:t xml:space="preserve">Độ không đảm bảo đo của gia tốc trọng trường: </w:t>
      </w:r>
      <w:r w:rsidRPr="0043564D">
        <w:rPr>
          <w:i/>
        </w:rPr>
        <w:t>u</w:t>
      </w:r>
      <w:r w:rsidRPr="0043564D">
        <w:rPr>
          <w:i/>
          <w:vertAlign w:val="subscript"/>
        </w:rPr>
        <w:t>7</w:t>
      </w:r>
    </w:p>
    <w:p w14:paraId="098403C6" w14:textId="77777777" w:rsidR="00BC4365" w:rsidRDefault="00BC4365" w:rsidP="00BC4365">
      <w:pPr>
        <w:spacing w:before="60" w:after="60"/>
        <w:jc w:val="both"/>
      </w:pPr>
      <w:r>
        <w:t xml:space="preserve">Được lấy từ giấy chứng nhận hiệu chuẩn. Trường hợp gia tốc trọng trường tính theo vĩ độ, độ cao so với mặt nước biển của nơi đo thì </w:t>
      </w:r>
      <w:r w:rsidRPr="00DE554D">
        <w:rPr>
          <w:i/>
        </w:rPr>
        <w:t>U</w:t>
      </w:r>
      <w:r w:rsidRPr="00DE554D">
        <w:rPr>
          <w:i/>
          <w:vertAlign w:val="subscript"/>
        </w:rPr>
        <w:t>g</w:t>
      </w:r>
      <w:r>
        <w:t xml:space="preserve"> có thể lấy bằng: </w:t>
      </w:r>
      <w:r w:rsidRPr="00917D3C">
        <w:rPr>
          <w:i/>
        </w:rPr>
        <w:t>U</w:t>
      </w:r>
      <w:r w:rsidRPr="00917D3C">
        <w:rPr>
          <w:i/>
          <w:vertAlign w:val="subscript"/>
        </w:rPr>
        <w:t>g</w:t>
      </w:r>
      <w:r w:rsidRPr="00917D3C">
        <w:rPr>
          <w:i/>
        </w:rPr>
        <w:t xml:space="preserve"> = 1.10</w:t>
      </w:r>
      <w:r w:rsidRPr="00917D3C">
        <w:rPr>
          <w:i/>
          <w:vertAlign w:val="superscript"/>
        </w:rPr>
        <w:t>-5</w:t>
      </w:r>
      <w:r w:rsidRPr="00917D3C">
        <w:rPr>
          <w:i/>
        </w:rPr>
        <w:t xml:space="preserve"> </w:t>
      </w:r>
      <w:r w:rsidRPr="00917D3C">
        <w:rPr>
          <w:i/>
        </w:rPr>
        <w:sym w:font="Symbol" w:char="F0B4"/>
      </w:r>
      <w:r w:rsidRPr="00917D3C">
        <w:rPr>
          <w:i/>
        </w:rPr>
        <w:t xml:space="preserve"> g </w:t>
      </w:r>
    </w:p>
    <w:p w14:paraId="289167B9" w14:textId="77777777" w:rsidR="00BC4365" w:rsidRDefault="00BC4365" w:rsidP="00BC4365">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BC4365" w:rsidRPr="00C54A32" w14:paraId="36D063F7" w14:textId="77777777" w:rsidTr="008E6D5B">
        <w:tc>
          <w:tcPr>
            <w:tcW w:w="8897" w:type="dxa"/>
            <w:shd w:val="clear" w:color="auto" w:fill="auto"/>
            <w:vAlign w:val="center"/>
          </w:tcPr>
          <w:p w14:paraId="6D44DECC" w14:textId="77777777" w:rsidR="00BC4365" w:rsidRPr="00082536" w:rsidRDefault="00BC4365" w:rsidP="008E6D5B">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062439F7"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397CD26" w14:textId="77777777" w:rsidR="00BC4365" w:rsidRPr="00B976BD" w:rsidRDefault="00BC4365" w:rsidP="00BC4365">
      <w:pPr>
        <w:spacing w:before="60" w:after="60"/>
        <w:jc w:val="both"/>
        <w:rPr>
          <w:rFonts w:eastAsiaTheme="minorEastAsia"/>
          <w:sz w:val="26"/>
          <w:szCs w:val="26"/>
        </w:rPr>
      </w:pPr>
      <w:r>
        <w:rPr>
          <w:rFonts w:eastAsiaTheme="minorEastAsia"/>
          <w:sz w:val="26"/>
          <w:szCs w:val="26"/>
        </w:rPr>
        <w:t>t</w:t>
      </w:r>
      <w:r w:rsidRPr="00B976BD">
        <w:rPr>
          <w:rFonts w:eastAsiaTheme="minorEastAsia"/>
          <w:sz w:val="26"/>
          <w:szCs w:val="26"/>
        </w:rPr>
        <w:t>rong đó:</w:t>
      </w:r>
    </w:p>
    <w:p w14:paraId="21A62384" w14:textId="2E6266A7" w:rsidR="00BC4365" w:rsidRPr="00B976BD" w:rsidRDefault="00BC4365" w:rsidP="00BC4365">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111C4E">
        <w:rPr>
          <w:rFonts w:eastAsiaTheme="minorEastAsia"/>
          <w:sz w:val="26"/>
          <w:szCs w:val="26"/>
        </w:rPr>
        <w:t>là g</w:t>
      </w:r>
      <w:r w:rsidRPr="00B976BD">
        <w:rPr>
          <w:rFonts w:eastAsiaTheme="minorEastAsia"/>
          <w:sz w:val="26"/>
          <w:szCs w:val="26"/>
        </w:rPr>
        <w:t>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7DAD4A67" w14:textId="1CFF01A3" w:rsidR="00BC4365" w:rsidRPr="00B976BD" w:rsidRDefault="00BC4365" w:rsidP="00BC4365">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111C4E">
        <w:rPr>
          <w:rFonts w:eastAsiaTheme="minorEastAsia"/>
          <w:sz w:val="26"/>
          <w:szCs w:val="26"/>
        </w:rPr>
        <w:t>là 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7C0C4E3F" w14:textId="62A12CCD" w:rsidR="00BC4365" w:rsidRDefault="00BC4365" w:rsidP="00BC4365">
      <w:pPr>
        <w:spacing w:before="60" w:after="60"/>
        <w:ind w:firstLine="720"/>
        <w:jc w:val="both"/>
        <w:rPr>
          <w:rFonts w:eastAsiaTheme="minorEastAsia"/>
          <w:sz w:val="26"/>
          <w:szCs w:val="26"/>
        </w:rPr>
      </w:pPr>
      <w:r>
        <w:rPr>
          <w:rFonts w:eastAsiaTheme="minorEastAsia"/>
          <w:i/>
          <w:sz w:val="26"/>
          <w:szCs w:val="26"/>
        </w:rPr>
        <w:t>h</w:t>
      </w:r>
      <w:r w:rsidRPr="00BE7B3F">
        <w:rPr>
          <w:rFonts w:eastAsiaTheme="minorEastAsia"/>
          <w:i/>
          <w:sz w:val="26"/>
          <w:szCs w:val="26"/>
          <w:vertAlign w:val="subscript"/>
        </w:rPr>
        <w:t>0</w:t>
      </w:r>
      <w:r w:rsidRPr="00B976BD">
        <w:rPr>
          <w:rFonts w:eastAsiaTheme="minorEastAsia"/>
          <w:sz w:val="26"/>
          <w:szCs w:val="26"/>
        </w:rPr>
        <w:t xml:space="preserve"> </w:t>
      </w:r>
      <w:r w:rsidR="00111C4E">
        <w:rPr>
          <w:rFonts w:eastAsiaTheme="minorEastAsia"/>
          <w:sz w:val="26"/>
          <w:szCs w:val="26"/>
        </w:rPr>
        <w:t>là đ</w:t>
      </w:r>
      <w:r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BC4365" w:rsidRPr="00C54A32" w14:paraId="6461A64E" w14:textId="77777777" w:rsidTr="008E6D5B">
        <w:tc>
          <w:tcPr>
            <w:tcW w:w="8897" w:type="dxa"/>
            <w:shd w:val="clear" w:color="auto" w:fill="auto"/>
            <w:vAlign w:val="center"/>
          </w:tcPr>
          <w:p w14:paraId="7F22B866"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7209287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135F926"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khối lượng riêng không khí: </w:t>
      </w:r>
      <w:r w:rsidRPr="00A33448">
        <w:rPr>
          <w:i/>
        </w:rPr>
        <w:t>u</w:t>
      </w:r>
      <w:r w:rsidRPr="00A33448">
        <w:rPr>
          <w:i/>
          <w:vertAlign w:val="subscript"/>
        </w:rPr>
        <w:t>8</w:t>
      </w:r>
    </w:p>
    <w:p w14:paraId="5EA3CF1D" w14:textId="77777777" w:rsidR="00BC4365" w:rsidRDefault="00BC4365" w:rsidP="00BC4365">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t xml:space="preserve"> 5 % và độ không đảm bảo đo của khối lượng riêng không khí có thể lấy bằng </w:t>
      </w:r>
      <w:r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tính theo công thức:</w:t>
      </w:r>
    </w:p>
    <w:tbl>
      <w:tblPr>
        <w:tblW w:w="10173" w:type="dxa"/>
        <w:tblLook w:val="04A0" w:firstRow="1" w:lastRow="0" w:firstColumn="1" w:lastColumn="0" w:noHBand="0" w:noVBand="1"/>
      </w:tblPr>
      <w:tblGrid>
        <w:gridCol w:w="8897"/>
        <w:gridCol w:w="1276"/>
      </w:tblGrid>
      <w:tr w:rsidR="00BC4365" w:rsidRPr="00C54A32" w14:paraId="0FD610CC" w14:textId="77777777" w:rsidTr="008E6D5B">
        <w:tc>
          <w:tcPr>
            <w:tcW w:w="8897" w:type="dxa"/>
            <w:shd w:val="clear" w:color="auto" w:fill="auto"/>
            <w:vAlign w:val="center"/>
          </w:tcPr>
          <w:p w14:paraId="4D4D8119"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315E75B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24F2180" w14:textId="77777777" w:rsidR="00BC4365" w:rsidRDefault="00BC4365" w:rsidP="00BC4365">
      <w:pPr>
        <w:spacing w:before="60" w:after="60"/>
        <w:jc w:val="both"/>
      </w:pPr>
      <w:r>
        <w:rPr>
          <w:rFonts w:eastAsiaTheme="minorEastAsia"/>
        </w:rPr>
        <w:t xml:space="preserve">- </w:t>
      </w:r>
      <w:r>
        <w:t xml:space="preserve">Độ không đảm bảo đo của chênh lệch chiều cao cột chất lỏng: </w:t>
      </w:r>
      <w:r w:rsidRPr="00FF3707">
        <w:rPr>
          <w:i/>
        </w:rPr>
        <w:t>u</w:t>
      </w:r>
      <w:r w:rsidRPr="00FF3707">
        <w:rPr>
          <w:i/>
          <w:vertAlign w:val="subscript"/>
        </w:rPr>
        <w:t>9</w:t>
      </w:r>
      <w:r w:rsidRPr="00FF3707">
        <w:rPr>
          <w:i/>
        </w:rPr>
        <w:t xml:space="preserve"> </w:t>
      </w:r>
    </w:p>
    <w:p w14:paraId="50C4F89A" w14:textId="77777777" w:rsidR="00BC4365" w:rsidRDefault="00BC4365" w:rsidP="00BC4365">
      <w:pPr>
        <w:spacing w:before="60" w:after="60"/>
        <w:jc w:val="both"/>
      </w:pPr>
      <w:r>
        <w:t xml:space="preserve">Độ không đảm bảo đo của chênh lệch chiều cao cột chất lỏng tối đa bằng </w:t>
      </w:r>
      <w:r w:rsidRPr="00FF3707">
        <w:rPr>
          <w:i/>
        </w:rPr>
        <w:t>U</w:t>
      </w:r>
      <w:r w:rsidRPr="00FF3707">
        <w:rPr>
          <w:i/>
          <w:vertAlign w:val="subscript"/>
        </w:rPr>
        <w:sym w:font="Symbol" w:char="F044"/>
      </w:r>
      <w:r w:rsidRPr="00FF3707">
        <w:rPr>
          <w:i/>
          <w:vertAlign w:val="subscript"/>
        </w:rPr>
        <w:t>h</w:t>
      </w:r>
      <w:r>
        <w:t xml:space="preserve"> = 2 mm, tính theo công thức:</w:t>
      </w:r>
    </w:p>
    <w:tbl>
      <w:tblPr>
        <w:tblW w:w="10173" w:type="dxa"/>
        <w:tblLook w:val="04A0" w:firstRow="1" w:lastRow="0" w:firstColumn="1" w:lastColumn="0" w:noHBand="0" w:noVBand="1"/>
      </w:tblPr>
      <w:tblGrid>
        <w:gridCol w:w="8897"/>
        <w:gridCol w:w="1276"/>
      </w:tblGrid>
      <w:tr w:rsidR="00BC4365" w:rsidRPr="00C54A32" w14:paraId="203A0BD5" w14:textId="77777777" w:rsidTr="008E6D5B">
        <w:tc>
          <w:tcPr>
            <w:tcW w:w="8897" w:type="dxa"/>
            <w:shd w:val="clear" w:color="auto" w:fill="auto"/>
            <w:vAlign w:val="center"/>
          </w:tcPr>
          <w:p w14:paraId="2F820244"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299DA7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7E75C7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01D2A37D" w14:textId="77777777" w:rsidR="00BC4365" w:rsidRDefault="00BC4365" w:rsidP="00BC4365">
      <w:pPr>
        <w:spacing w:before="60" w:after="60"/>
        <w:jc w:val="both"/>
      </w:pPr>
      <w:r>
        <w:rPr>
          <w:rFonts w:eastAsiaTheme="minorEastAsia"/>
        </w:rPr>
        <w:t xml:space="preserve">- </w:t>
      </w:r>
      <w:r>
        <w:t xml:space="preserve">Độ không đảm bảo đo của lực tác dụng theo phương thẳng đứng: </w:t>
      </w:r>
      <w:r w:rsidRPr="006635A4">
        <w:rPr>
          <w:i/>
        </w:rPr>
        <w:t>u</w:t>
      </w:r>
      <w:r w:rsidRPr="006635A4">
        <w:rPr>
          <w:i/>
          <w:vertAlign w:val="subscript"/>
        </w:rPr>
        <w:t>10</w:t>
      </w:r>
    </w:p>
    <w:p w14:paraId="08D6A1B2" w14:textId="77777777" w:rsidR="00BC4365" w:rsidRDefault="00BC4365" w:rsidP="00BC4365">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được ước lượng bằng: </w:t>
      </w:r>
      <w:r>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nhật, tính theo công thức:</w:t>
      </w:r>
    </w:p>
    <w:tbl>
      <w:tblPr>
        <w:tblW w:w="10173" w:type="dxa"/>
        <w:tblLook w:val="04A0" w:firstRow="1" w:lastRow="0" w:firstColumn="1" w:lastColumn="0" w:noHBand="0" w:noVBand="1"/>
      </w:tblPr>
      <w:tblGrid>
        <w:gridCol w:w="8897"/>
        <w:gridCol w:w="1276"/>
      </w:tblGrid>
      <w:tr w:rsidR="00BC4365" w:rsidRPr="00C54A32" w14:paraId="5CD16200" w14:textId="77777777" w:rsidTr="008E6D5B">
        <w:tc>
          <w:tcPr>
            <w:tcW w:w="8897" w:type="dxa"/>
            <w:shd w:val="clear" w:color="auto" w:fill="auto"/>
            <w:vAlign w:val="center"/>
          </w:tcPr>
          <w:p w14:paraId="2D05CE62"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52CB503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7A98080" w14:textId="77777777" w:rsidR="00BC4365" w:rsidRDefault="00BC4365" w:rsidP="00BC4365">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Pr>
          <w:rFonts w:eastAsiaTheme="minorEastAsia"/>
        </w:rPr>
        <w:t xml:space="preserve">: </w:t>
      </w:r>
      <w:r w:rsidRPr="00E12F87">
        <w:rPr>
          <w:rFonts w:eastAsiaTheme="minorEastAsia"/>
          <w:i/>
        </w:rPr>
        <w:t>u</w:t>
      </w:r>
      <w:r w:rsidRPr="00E12F87">
        <w:rPr>
          <w:rFonts w:eastAsiaTheme="minorEastAsia"/>
          <w:i/>
          <w:vertAlign w:val="subscript"/>
        </w:rPr>
        <w:t>ch</w:t>
      </w:r>
    </w:p>
    <w:tbl>
      <w:tblPr>
        <w:tblW w:w="10173" w:type="dxa"/>
        <w:tblLook w:val="04A0" w:firstRow="1" w:lastRow="0" w:firstColumn="1" w:lastColumn="0" w:noHBand="0" w:noVBand="1"/>
      </w:tblPr>
      <w:tblGrid>
        <w:gridCol w:w="8897"/>
        <w:gridCol w:w="1276"/>
      </w:tblGrid>
      <w:tr w:rsidR="00BC4365" w:rsidRPr="00C54A32" w14:paraId="7A926937" w14:textId="77777777" w:rsidTr="008E6D5B">
        <w:tc>
          <w:tcPr>
            <w:tcW w:w="8897" w:type="dxa"/>
            <w:shd w:val="clear" w:color="auto" w:fill="auto"/>
            <w:vAlign w:val="center"/>
          </w:tcPr>
          <w:p w14:paraId="6CB39AEB"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414B233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DDB4F53" w14:textId="77777777" w:rsidR="00BC4365" w:rsidRPr="00D3503D" w:rsidRDefault="00BC4365" w:rsidP="00BC4365">
      <w:pPr>
        <w:spacing w:before="60" w:after="60"/>
        <w:jc w:val="both"/>
        <w:rPr>
          <w:b/>
          <w:sz w:val="26"/>
          <w:szCs w:val="26"/>
        </w:rPr>
      </w:pPr>
      <w:r>
        <w:rPr>
          <w:rFonts w:eastAsiaTheme="minorEastAsia"/>
          <w:b/>
          <w:sz w:val="26"/>
          <w:szCs w:val="26"/>
        </w:rPr>
        <w:t>D</w:t>
      </w:r>
      <w:r w:rsidRPr="00D3503D">
        <w:rPr>
          <w:rFonts w:eastAsiaTheme="minorEastAsia"/>
          <w:b/>
          <w:sz w:val="26"/>
          <w:szCs w:val="26"/>
        </w:rPr>
        <w:t>.2.3</w:t>
      </w:r>
      <w:r w:rsidRPr="00D3503D">
        <w:rPr>
          <w:b/>
          <w:sz w:val="26"/>
          <w:szCs w:val="26"/>
        </w:rPr>
        <w:t xml:space="preserve"> Độ không đảm bảo đo của áp kế kiểm: </w:t>
      </w:r>
      <w:r w:rsidRPr="00D3503D">
        <w:rPr>
          <w:b/>
          <w:i/>
          <w:sz w:val="26"/>
          <w:szCs w:val="26"/>
        </w:rPr>
        <w:t>u</w:t>
      </w:r>
      <w:r w:rsidRPr="00D3503D">
        <w:rPr>
          <w:b/>
          <w:i/>
          <w:sz w:val="26"/>
          <w:szCs w:val="26"/>
          <w:vertAlign w:val="subscript"/>
        </w:rPr>
        <w:t>bk</w:t>
      </w:r>
    </w:p>
    <w:p w14:paraId="417F162B" w14:textId="77777777" w:rsidR="00BC4365" w:rsidRPr="00D3503D" w:rsidRDefault="00BC4365" w:rsidP="00BC4365">
      <w:pPr>
        <w:spacing w:before="60" w:after="60"/>
        <w:jc w:val="both"/>
        <w:rPr>
          <w:sz w:val="26"/>
          <w:szCs w:val="26"/>
        </w:rPr>
      </w:pPr>
      <w:r>
        <w:rPr>
          <w:szCs w:val="28"/>
        </w:rPr>
        <w:t>D</w:t>
      </w:r>
      <w:r w:rsidRPr="00DC7607">
        <w:rPr>
          <w:szCs w:val="28"/>
        </w:rPr>
        <w:t xml:space="preserve">.2.3.1 Độ không đảm bảo đo do độ phân giải: </w:t>
      </w:r>
      <w:r w:rsidRPr="00DC7607">
        <w:rPr>
          <w:i/>
          <w:szCs w:val="28"/>
        </w:rPr>
        <w:t>u</w:t>
      </w:r>
      <w:r w:rsidRPr="00DC7607">
        <w:rPr>
          <w:i/>
          <w:szCs w:val="28"/>
          <w:vertAlign w:val="subscript"/>
        </w:rPr>
        <w:t>r</w:t>
      </w:r>
    </w:p>
    <w:p w14:paraId="4382427E" w14:textId="77777777" w:rsidR="00BC4365" w:rsidRDefault="00BC4365" w:rsidP="00BC4365">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773DB190" w14:textId="77777777" w:rsidR="00BC4365" w:rsidRDefault="00BC4365" w:rsidP="00BC4365">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độ phân giải được chọn là giá trị lớn nhất.</w:t>
      </w:r>
    </w:p>
    <w:p w14:paraId="14D1E0B2" w14:textId="77777777" w:rsidR="00BC4365" w:rsidRDefault="00BC4365" w:rsidP="00BC4365">
      <w:pPr>
        <w:spacing w:before="60" w:after="60"/>
        <w:jc w:val="both"/>
      </w:pPr>
      <w:r>
        <w:t>- Đối với các áp kế kiểm chỉ thị có dao động thăng giáng bất thường: Nếu các áp kế kiểm chỉ thị có dao động thăng giáng bất thường thì độ phân giải (r) sẽ tính bằng 1/2 khoảng dao động đối với các áp kế kiểm kiểu chỉ thị tương tự, và bằng 1/2 khoảng dao động cộng với một bước nhảy nhỏ nhất về giá trị đối với áp kế kiểm kiểu chị thị số.</w:t>
      </w:r>
    </w:p>
    <w:p w14:paraId="52A5B80C" w14:textId="77777777" w:rsidR="00BC4365" w:rsidRDefault="00BC4365" w:rsidP="00BC4365">
      <w:pPr>
        <w:spacing w:before="60" w:after="60"/>
        <w:jc w:val="both"/>
      </w:pPr>
      <w:r>
        <w:t xml:space="preserve">- Đối với cơ cấu chỉ thị có dạng phân bố là hình tam giác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1B004668" w14:textId="77777777" w:rsidTr="008E6D5B">
        <w:tc>
          <w:tcPr>
            <w:tcW w:w="8897" w:type="dxa"/>
            <w:shd w:val="clear" w:color="auto" w:fill="auto"/>
            <w:vAlign w:val="center"/>
          </w:tcPr>
          <w:p w14:paraId="3A9284B8"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21FA50F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499CC3C" w14:textId="77777777" w:rsidR="00BC4365" w:rsidRDefault="00BC4365" w:rsidP="00BC4365">
      <w:pPr>
        <w:spacing w:before="60" w:after="60"/>
        <w:jc w:val="both"/>
      </w:pPr>
      <w:r>
        <w:t xml:space="preserve">- Đối với cơ cấu chỉ thị có dạng phân bố là hình chữ nhật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733CD867" w14:textId="77777777" w:rsidTr="008E6D5B">
        <w:tc>
          <w:tcPr>
            <w:tcW w:w="8897" w:type="dxa"/>
            <w:shd w:val="clear" w:color="auto" w:fill="auto"/>
            <w:vAlign w:val="center"/>
          </w:tcPr>
          <w:p w14:paraId="4B3D0C70"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0012FB3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0046DCB0" w14:textId="77777777" w:rsidR="00BC4365" w:rsidRPr="00DC7607" w:rsidRDefault="00BC4365" w:rsidP="00BC4365">
      <w:pPr>
        <w:spacing w:before="60" w:after="60"/>
        <w:jc w:val="both"/>
        <w:rPr>
          <w:szCs w:val="28"/>
        </w:rPr>
      </w:pPr>
      <w:r>
        <w:rPr>
          <w:rFonts w:eastAsiaTheme="minorEastAsia"/>
          <w:szCs w:val="28"/>
        </w:rPr>
        <w:t>D</w:t>
      </w:r>
      <w:r w:rsidRPr="00DC7607">
        <w:rPr>
          <w:rFonts w:eastAsiaTheme="minorEastAsia"/>
          <w:szCs w:val="28"/>
        </w:rPr>
        <w:t xml:space="preserve">.2.3.2 </w:t>
      </w:r>
      <w:r w:rsidRPr="00DC7607">
        <w:rPr>
          <w:szCs w:val="28"/>
        </w:rPr>
        <w:t>Độ không đảm bảo đo do độ lệch “0”:</w:t>
      </w:r>
      <w:r w:rsidRPr="00DC7607">
        <w:rPr>
          <w:i/>
          <w:szCs w:val="28"/>
        </w:rPr>
        <w:t xml:space="preserve"> u</w:t>
      </w:r>
      <w:r w:rsidRPr="00DC7607">
        <w:rPr>
          <w:i/>
          <w:szCs w:val="28"/>
          <w:vertAlign w:val="subscript"/>
        </w:rPr>
        <w:t>f0</w:t>
      </w:r>
    </w:p>
    <w:p w14:paraId="398CF107" w14:textId="77777777" w:rsidR="00BC4365" w:rsidRDefault="00BC4365" w:rsidP="00BC4365">
      <w:pPr>
        <w:spacing w:before="60" w:after="60"/>
        <w:jc w:val="both"/>
      </w:pPr>
      <w:r>
        <w:t>Độ lệch “0” cần được xác định với mỗi chu kỳ đo bao gồm cả chu trình đo khi tăng và giảm áp suất. Các giá trị độ lệch “0” được tính như sau:</w:t>
      </w:r>
    </w:p>
    <w:tbl>
      <w:tblPr>
        <w:tblW w:w="10314" w:type="dxa"/>
        <w:tblLook w:val="04A0" w:firstRow="1" w:lastRow="0" w:firstColumn="1" w:lastColumn="0" w:noHBand="0" w:noVBand="1"/>
      </w:tblPr>
      <w:tblGrid>
        <w:gridCol w:w="8897"/>
        <w:gridCol w:w="1417"/>
      </w:tblGrid>
      <w:tr w:rsidR="00BC4365" w:rsidRPr="00C54A32" w14:paraId="22C2C8FC" w14:textId="77777777" w:rsidTr="008E6D5B">
        <w:tc>
          <w:tcPr>
            <w:tcW w:w="8897" w:type="dxa"/>
            <w:shd w:val="clear" w:color="auto" w:fill="auto"/>
            <w:vAlign w:val="center"/>
          </w:tcPr>
          <w:p w14:paraId="6F077002" w14:textId="77777777" w:rsidR="00BC4365" w:rsidRPr="00C54A32" w:rsidRDefault="00000000" w:rsidP="008E6D5B">
            <w:pPr>
              <w:jc w:val="center"/>
              <w:rPr>
                <w:sz w:val="26"/>
                <w:szCs w:val="26"/>
                <w:lang w:val="nl-NL"/>
              </w:rPr>
            </w:pPr>
            <m:oMathPara/>
          </w:p>
        </w:tc>
        <w:tc>
          <w:tcPr>
            <w:tcW w:w="1417" w:type="dxa"/>
            <w:shd w:val="clear" w:color="auto" w:fill="auto"/>
            <w:vAlign w:val="center"/>
          </w:tcPr>
          <w:p w14:paraId="0B60FC7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5A53E45" w14:textId="77777777" w:rsidR="00BC4365" w:rsidRDefault="00BC4365" w:rsidP="00BC4365">
      <w:pPr>
        <w:spacing w:before="60" w:after="60"/>
        <w:jc w:val="both"/>
      </w:pPr>
      <w:r>
        <w:t>Các chỉ số của giá trị đo đọc tại điểm “0” của một loạt đo M1 đến M6</w:t>
      </w:r>
    </w:p>
    <w:p w14:paraId="4F52A4EC" w14:textId="77777777" w:rsidR="00BC4365" w:rsidRPr="00AA0DB8" w:rsidRDefault="00BC4365" w:rsidP="00BC4365">
      <w:pPr>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(kết thúc)</w:t>
      </w:r>
    </w:p>
    <w:p w14:paraId="308DD2FE" w14:textId="77777777" w:rsidR="00BC4365" w:rsidRDefault="00BC4365" w:rsidP="00BC4365">
      <w:pPr>
        <w:spacing w:after="60"/>
        <w:jc w:val="both"/>
      </w:pPr>
      <w:r>
        <w:t>Công thức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BC4365" w:rsidRPr="00C54A32" w14:paraId="04A9118D" w14:textId="77777777" w:rsidTr="008E6D5B">
        <w:tc>
          <w:tcPr>
            <w:tcW w:w="8897" w:type="dxa"/>
            <w:shd w:val="clear" w:color="auto" w:fill="auto"/>
            <w:vAlign w:val="center"/>
          </w:tcPr>
          <w:p w14:paraId="4BE42B45" w14:textId="77777777" w:rsidR="00BC4365" w:rsidRPr="000373A8" w:rsidRDefault="00000000" w:rsidP="008E6D5B">
            <w:pPr>
              <w:jc w:val="center"/>
              <w:rPr>
                <w:sz w:val="26"/>
                <w:szCs w:val="26"/>
                <w:lang w:val="nl-NL"/>
              </w:rPr>
            </w:pPr>
            <m:oMathPara/>
          </w:p>
        </w:tc>
        <w:tc>
          <w:tcPr>
            <w:tcW w:w="1276" w:type="dxa"/>
            <w:shd w:val="clear" w:color="auto" w:fill="auto"/>
            <w:vAlign w:val="center"/>
          </w:tcPr>
          <w:p w14:paraId="0B5CDD79"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512F03D"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.2.3.3 </w:t>
      </w:r>
      <w:r w:rsidRPr="00DC7607">
        <w:rPr>
          <w:szCs w:val="28"/>
        </w:rPr>
        <w:t xml:space="preserve">Độ không đảm bảo đo do độ lặp lại: </w:t>
      </w:r>
      <w:r w:rsidRPr="00DC7607">
        <w:rPr>
          <w:i/>
          <w:szCs w:val="28"/>
        </w:rPr>
        <w:t>u</w:t>
      </w:r>
      <w:r w:rsidRPr="00DC7607">
        <w:rPr>
          <w:i/>
          <w:szCs w:val="28"/>
          <w:vertAlign w:val="subscript"/>
        </w:rPr>
        <w:t>b</w:t>
      </w:r>
      <w:r w:rsidRPr="00DC7607">
        <w:rPr>
          <w:i/>
          <w:szCs w:val="28"/>
        </w:rPr>
        <w:t>’</w:t>
      </w:r>
    </w:p>
    <w:p w14:paraId="22973FD6" w14:textId="77777777" w:rsidR="00BC4365" w:rsidRDefault="00BC4365" w:rsidP="00BC4365">
      <w:pPr>
        <w:spacing w:after="60"/>
        <w:jc w:val="both"/>
      </w:pPr>
      <w:r>
        <w:t>Độ không đảm bảo đo do độ lặp lại được xác định như sau:</w:t>
      </w:r>
    </w:p>
    <w:tbl>
      <w:tblPr>
        <w:tblW w:w="10173" w:type="dxa"/>
        <w:tblLook w:val="04A0" w:firstRow="1" w:lastRow="0" w:firstColumn="1" w:lastColumn="0" w:noHBand="0" w:noVBand="1"/>
      </w:tblPr>
      <w:tblGrid>
        <w:gridCol w:w="8897"/>
        <w:gridCol w:w="1276"/>
      </w:tblGrid>
      <w:tr w:rsidR="00BC4365" w:rsidRPr="006B6696" w14:paraId="1A03B1DC" w14:textId="77777777" w:rsidTr="008E6D5B">
        <w:tc>
          <w:tcPr>
            <w:tcW w:w="8897" w:type="dxa"/>
            <w:shd w:val="clear" w:color="auto" w:fill="auto"/>
            <w:vAlign w:val="center"/>
          </w:tcPr>
          <w:p w14:paraId="1F78A8E5"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72F41CD9"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11CDFECA" w14:textId="77777777" w:rsidTr="008E6D5B">
        <w:tc>
          <w:tcPr>
            <w:tcW w:w="8897" w:type="dxa"/>
            <w:shd w:val="clear" w:color="auto" w:fill="auto"/>
            <w:vAlign w:val="center"/>
          </w:tcPr>
          <w:p w14:paraId="1ACB16AC"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7C317E7A"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4AAD387" w14:textId="77777777" w:rsidTr="008E6D5B">
        <w:tc>
          <w:tcPr>
            <w:tcW w:w="8897" w:type="dxa"/>
            <w:shd w:val="clear" w:color="auto" w:fill="auto"/>
            <w:vAlign w:val="center"/>
          </w:tcPr>
          <w:p w14:paraId="26B45796"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6F90E4EA" w14:textId="77777777" w:rsidR="00BC4365" w:rsidRPr="006B6696" w:rsidRDefault="00BC4365" w:rsidP="008E6D5B">
            <w:pPr>
              <w:pStyle w:val="ListParagraph"/>
              <w:numPr>
                <w:ilvl w:val="0"/>
                <w:numId w:val="3"/>
              </w:numPr>
              <w:contextualSpacing w:val="0"/>
              <w:jc w:val="right"/>
              <w:rPr>
                <w:sz w:val="26"/>
                <w:szCs w:val="26"/>
                <w:lang w:val="nl-NL"/>
              </w:rPr>
            </w:pPr>
          </w:p>
        </w:tc>
      </w:tr>
    </w:tbl>
    <w:p w14:paraId="4881B8E2" w14:textId="77777777" w:rsidR="00BC4365" w:rsidRDefault="00BC4365" w:rsidP="00BC4365">
      <w:pPr>
        <w:spacing w:after="60"/>
        <w:jc w:val="both"/>
      </w:pPr>
      <w:r>
        <w:t xml:space="preserve">Với </w:t>
      </w:r>
      <w:r w:rsidRPr="00356DEB">
        <w:rPr>
          <w:i/>
        </w:rPr>
        <w:t>j</w:t>
      </w:r>
      <w:r>
        <w:t xml:space="preserve"> là số thứ tự của điểm đo.</w:t>
      </w:r>
    </w:p>
    <w:p w14:paraId="339EA3F3" w14:textId="77777777" w:rsidR="00BC4365" w:rsidRDefault="00BC4365" w:rsidP="00BC4365">
      <w:pPr>
        <w:spacing w:after="60"/>
        <w:jc w:val="both"/>
      </w:pPr>
      <w:r>
        <w:t xml:space="preserve">Công thức tính độ không đảm bảo đo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18F4F973" w14:textId="77777777" w:rsidTr="008E6D5B">
        <w:tc>
          <w:tcPr>
            <w:tcW w:w="8897" w:type="dxa"/>
            <w:shd w:val="clear" w:color="auto" w:fill="auto"/>
            <w:vAlign w:val="center"/>
          </w:tcPr>
          <w:p w14:paraId="68045FB1"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0AD7EEE8" w14:textId="77777777" w:rsidR="00BC4365" w:rsidRPr="00C54A32" w:rsidRDefault="00BC4365" w:rsidP="008E6D5B">
            <w:pPr>
              <w:pStyle w:val="ListParagraph"/>
              <w:numPr>
                <w:ilvl w:val="0"/>
                <w:numId w:val="3"/>
              </w:numPr>
              <w:contextualSpacing w:val="0"/>
              <w:jc w:val="right"/>
              <w:rPr>
                <w:sz w:val="26"/>
                <w:szCs w:val="26"/>
                <w:lang w:val="nl-NL"/>
              </w:rPr>
            </w:pPr>
          </w:p>
        </w:tc>
      </w:tr>
    </w:tbl>
    <w:p w14:paraId="091268FA"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.2.3.4 </w:t>
      </w:r>
      <w:r w:rsidRPr="00DC7607">
        <w:rPr>
          <w:szCs w:val="28"/>
        </w:rPr>
        <w:t xml:space="preserve">Độ không đảm bảo đo do độ tái lặp lại: </w:t>
      </w:r>
      <w:r w:rsidRPr="00DC7607">
        <w:rPr>
          <w:i/>
          <w:szCs w:val="28"/>
        </w:rPr>
        <w:t>u</w:t>
      </w:r>
      <w:r w:rsidRPr="00DC7607">
        <w:rPr>
          <w:i/>
          <w:szCs w:val="28"/>
          <w:vertAlign w:val="subscript"/>
        </w:rPr>
        <w:t>b</w:t>
      </w:r>
    </w:p>
    <w:p w14:paraId="2251FB24" w14:textId="77777777" w:rsidR="00BC4365" w:rsidRDefault="00BC4365" w:rsidP="00BC4365">
      <w:pPr>
        <w:spacing w:after="60"/>
        <w:jc w:val="both"/>
      </w:pPr>
      <w:r>
        <w:t>Độ không đảm bảo đo do độ tái lặp lại được xác định như sau:</w:t>
      </w:r>
    </w:p>
    <w:tbl>
      <w:tblPr>
        <w:tblW w:w="10173" w:type="dxa"/>
        <w:tblLook w:val="04A0" w:firstRow="1" w:lastRow="0" w:firstColumn="1" w:lastColumn="0" w:noHBand="0" w:noVBand="1"/>
      </w:tblPr>
      <w:tblGrid>
        <w:gridCol w:w="8897"/>
        <w:gridCol w:w="1276"/>
      </w:tblGrid>
      <w:tr w:rsidR="00BC4365" w:rsidRPr="006B6696" w14:paraId="50E34F03" w14:textId="77777777" w:rsidTr="008E6D5B">
        <w:tc>
          <w:tcPr>
            <w:tcW w:w="8897" w:type="dxa"/>
            <w:shd w:val="clear" w:color="auto" w:fill="auto"/>
            <w:vAlign w:val="center"/>
          </w:tcPr>
          <w:p w14:paraId="3E1C5005"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5F36B5A4"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47BE03E5" w14:textId="77777777" w:rsidTr="008E6D5B">
        <w:tc>
          <w:tcPr>
            <w:tcW w:w="8897" w:type="dxa"/>
            <w:shd w:val="clear" w:color="auto" w:fill="auto"/>
            <w:vAlign w:val="center"/>
          </w:tcPr>
          <w:p w14:paraId="3B5AF849"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2BF3EC53"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D9303E3" w14:textId="77777777" w:rsidTr="008E6D5B">
        <w:tc>
          <w:tcPr>
            <w:tcW w:w="8897" w:type="dxa"/>
            <w:shd w:val="clear" w:color="auto" w:fill="auto"/>
            <w:vAlign w:val="center"/>
          </w:tcPr>
          <w:p w14:paraId="5FA83691"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5342325D" w14:textId="77777777" w:rsidR="00BC4365" w:rsidRPr="006B6696" w:rsidRDefault="00BC4365" w:rsidP="008E6D5B">
            <w:pPr>
              <w:pStyle w:val="ListParagraph"/>
              <w:numPr>
                <w:ilvl w:val="0"/>
                <w:numId w:val="3"/>
              </w:numPr>
              <w:contextualSpacing w:val="0"/>
              <w:jc w:val="right"/>
              <w:rPr>
                <w:sz w:val="26"/>
                <w:szCs w:val="26"/>
                <w:lang w:val="nl-NL"/>
              </w:rPr>
            </w:pPr>
          </w:p>
        </w:tc>
      </w:tr>
    </w:tbl>
    <w:p w14:paraId="7C08D6BB" w14:textId="77777777" w:rsidR="00BC4365" w:rsidRDefault="00BC4365" w:rsidP="00BC4365">
      <w:pPr>
        <w:spacing w:after="60"/>
        <w:jc w:val="both"/>
      </w:pPr>
      <w:r>
        <w:t xml:space="preserve">Với </w:t>
      </w:r>
      <w:r w:rsidRPr="00356DEB">
        <w:rPr>
          <w:i/>
        </w:rPr>
        <w:t>j</w:t>
      </w:r>
      <w:r>
        <w:t xml:space="preserve"> là số thứ tự của điểm đo.</w:t>
      </w:r>
    </w:p>
    <w:p w14:paraId="7A22B7C5" w14:textId="77777777" w:rsidR="00BC4365" w:rsidRDefault="00BC4365" w:rsidP="00BC4365">
      <w:pPr>
        <w:spacing w:after="60"/>
        <w:jc w:val="both"/>
      </w:pPr>
      <w:r>
        <w:t xml:space="preserve">Công thức tính độ không đảm bảo đo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6B4F6A7A" w14:textId="77777777" w:rsidTr="008E6D5B">
        <w:tc>
          <w:tcPr>
            <w:tcW w:w="8897" w:type="dxa"/>
            <w:shd w:val="clear" w:color="auto" w:fill="auto"/>
            <w:vAlign w:val="center"/>
          </w:tcPr>
          <w:p w14:paraId="20F0F9E1" w14:textId="77777777" w:rsidR="00BC4365" w:rsidRPr="006B6696" w:rsidRDefault="00000000" w:rsidP="008E6D5B">
            <w:pPr>
              <w:jc w:val="center"/>
              <w:rPr>
                <w:sz w:val="26"/>
                <w:szCs w:val="26"/>
                <w:lang w:val="nl-NL"/>
              </w:rPr>
            </w:pPr>
            <m:oMathPara/>
          </w:p>
        </w:tc>
        <w:tc>
          <w:tcPr>
            <w:tcW w:w="1276" w:type="dxa"/>
            <w:shd w:val="clear" w:color="auto" w:fill="auto"/>
            <w:vAlign w:val="center"/>
          </w:tcPr>
          <w:p w14:paraId="57AEE336"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0B4BEAF"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.2.3.5 </w:t>
      </w:r>
      <w:r w:rsidRPr="00DC7607">
        <w:rPr>
          <w:szCs w:val="28"/>
        </w:rPr>
        <w:t xml:space="preserve">Độ không đảm bảo đo do độ hồi sai: </w:t>
      </w:r>
      <w:r w:rsidRPr="00DC7607">
        <w:rPr>
          <w:i/>
          <w:szCs w:val="28"/>
        </w:rPr>
        <w:t>u</w:t>
      </w:r>
      <w:r w:rsidRPr="00DC7607">
        <w:rPr>
          <w:i/>
          <w:szCs w:val="28"/>
          <w:vertAlign w:val="subscript"/>
        </w:rPr>
        <w:t>h</w:t>
      </w:r>
    </w:p>
    <w:p w14:paraId="11041CDD" w14:textId="77777777" w:rsidR="00BC4365" w:rsidRDefault="00BC4365" w:rsidP="00BC4365">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BC4365" w:rsidRPr="00C54A32" w14:paraId="6130F3FF" w14:textId="77777777" w:rsidTr="008E6D5B">
        <w:tc>
          <w:tcPr>
            <w:tcW w:w="8897" w:type="dxa"/>
            <w:shd w:val="clear" w:color="auto" w:fill="auto"/>
            <w:vAlign w:val="center"/>
          </w:tcPr>
          <w:p w14:paraId="65D4033B"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118CCA13" w14:textId="77777777" w:rsidR="00BC4365" w:rsidRPr="00C54A32" w:rsidRDefault="00BC4365" w:rsidP="008E6D5B">
            <w:pPr>
              <w:pStyle w:val="ListParagraph"/>
              <w:numPr>
                <w:ilvl w:val="0"/>
                <w:numId w:val="3"/>
              </w:numPr>
              <w:contextualSpacing w:val="0"/>
              <w:jc w:val="right"/>
              <w:rPr>
                <w:sz w:val="26"/>
                <w:szCs w:val="26"/>
                <w:lang w:val="nl-NL"/>
              </w:rPr>
            </w:pPr>
          </w:p>
        </w:tc>
      </w:tr>
    </w:tbl>
    <w:p w14:paraId="2E0D6736" w14:textId="77777777" w:rsidR="00BC4365" w:rsidRDefault="00BC4365" w:rsidP="00BC4365">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p>
    <w:p w14:paraId="533D59D5" w14:textId="77777777" w:rsidR="00BC4365" w:rsidRDefault="00BC4365" w:rsidP="00BC4365">
      <w:pPr>
        <w:spacing w:after="60"/>
        <w:jc w:val="both"/>
      </w:pPr>
      <w:r>
        <w:t xml:space="preserve">Công thức tính độ không đảm bảo đo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BC4365" w:rsidRPr="00C54A32" w14:paraId="239B7AF1" w14:textId="77777777" w:rsidTr="008E6D5B">
        <w:tc>
          <w:tcPr>
            <w:tcW w:w="8897" w:type="dxa"/>
            <w:shd w:val="clear" w:color="auto" w:fill="auto"/>
            <w:vAlign w:val="center"/>
          </w:tcPr>
          <w:p w14:paraId="73AC2AB3"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2EEF0B91"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EC82B0C" w14:textId="4945D06D" w:rsidR="00BC4365" w:rsidRDefault="00BC4365" w:rsidP="00BC4365">
      <w:pPr>
        <w:spacing w:after="60"/>
        <w:jc w:val="both"/>
        <w:rPr>
          <w:i/>
          <w:vertAlign w:val="subscript"/>
        </w:rPr>
      </w:pPr>
      <w:r>
        <w:t xml:space="preserve">- Độ không đảm bảo đo chuẩn liên hợp của </w:t>
      </w:r>
      <w:r w:rsidR="003657DC">
        <w:t>DPI 610</w:t>
      </w:r>
      <w:r>
        <w:t xml:space="preserve">: </w:t>
      </w:r>
      <w:r w:rsidRPr="00227A2F">
        <w:rPr>
          <w:i/>
        </w:rPr>
        <w:t>u</w:t>
      </w:r>
      <w:r w:rsidRPr="00227A2F">
        <w:rPr>
          <w:i/>
          <w:vertAlign w:val="subscript"/>
        </w:rPr>
        <w:t>bk</w:t>
      </w:r>
    </w:p>
    <w:tbl>
      <w:tblPr>
        <w:tblW w:w="10173" w:type="dxa"/>
        <w:tblLook w:val="04A0" w:firstRow="1" w:lastRow="0" w:firstColumn="1" w:lastColumn="0" w:noHBand="0" w:noVBand="1"/>
      </w:tblPr>
      <w:tblGrid>
        <w:gridCol w:w="8897"/>
        <w:gridCol w:w="1276"/>
      </w:tblGrid>
      <w:tr w:rsidR="00BC4365" w:rsidRPr="00C54A32" w14:paraId="5F1DE86F" w14:textId="77777777" w:rsidTr="008E6D5B">
        <w:tc>
          <w:tcPr>
            <w:tcW w:w="8897" w:type="dxa"/>
            <w:shd w:val="clear" w:color="auto" w:fill="auto"/>
            <w:vAlign w:val="center"/>
          </w:tcPr>
          <w:p w14:paraId="00282762"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1F7B7AAC"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96ACB49"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.2.4 </w:t>
      </w:r>
      <w:r w:rsidRPr="00D3503D">
        <w:rPr>
          <w:b/>
          <w:sz w:val="26"/>
          <w:szCs w:val="26"/>
        </w:rPr>
        <w:t>Độ không đảm bảo đo liên hợp</w:t>
      </w:r>
      <w:r w:rsidRPr="00D3503D">
        <w:rPr>
          <w:rFonts w:eastAsiaTheme="minorEastAsia"/>
          <w:b/>
          <w:sz w:val="26"/>
          <w:szCs w:val="26"/>
        </w:rPr>
        <w:t xml:space="preserve">: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1E73A3B0" w14:textId="77777777" w:rsidTr="008E6D5B">
        <w:tc>
          <w:tcPr>
            <w:tcW w:w="8897" w:type="dxa"/>
            <w:shd w:val="clear" w:color="auto" w:fill="auto"/>
            <w:vAlign w:val="center"/>
          </w:tcPr>
          <w:p w14:paraId="310564A5"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36F2DF77"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55B470A"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.2.5 Độ không đảm bảo đo mở rộng: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0C0C668D" w14:textId="77777777" w:rsidTr="008E6D5B">
        <w:tc>
          <w:tcPr>
            <w:tcW w:w="8897" w:type="dxa"/>
            <w:shd w:val="clear" w:color="auto" w:fill="auto"/>
            <w:vAlign w:val="center"/>
          </w:tcPr>
          <w:p w14:paraId="29C13C00" w14:textId="77777777" w:rsidR="00BC4365" w:rsidRPr="00C54A32" w:rsidRDefault="00000000" w:rsidP="008E6D5B">
            <w:pPr>
              <w:jc w:val="center"/>
              <w:rPr>
                <w:sz w:val="26"/>
                <w:szCs w:val="26"/>
                <w:lang w:val="nl-NL"/>
              </w:rPr>
            </w:pPr>
            <m:oMathPara/>
          </w:p>
        </w:tc>
        <w:tc>
          <w:tcPr>
            <w:tcW w:w="1276" w:type="dxa"/>
            <w:shd w:val="clear" w:color="auto" w:fill="auto"/>
            <w:vAlign w:val="center"/>
          </w:tcPr>
          <w:p w14:paraId="75279F05"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2C6D9B5" w14:textId="77777777" w:rsidR="00BC4365" w:rsidRPr="00047447" w:rsidRDefault="00BC4365" w:rsidP="00BC4365">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84352" behindDoc="0" locked="0" layoutInCell="1" allowOverlap="1" wp14:anchorId="319ACE38" wp14:editId="1AE60F8A">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4257A" id="Straight Connector 20"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" strokecolor="black [3200]" strokeweight=".5pt">
                <v:stroke joinstyle="miter"/>
              </v:line>
            </w:pict>
          </mc:Fallback>
        </mc:AlternateContent>
      </w:r>
    </w:p>
    <w:sectPr w:rsidR="00BC4365" w:rsidRPr="00047447" w:rsidSect="00087F9E">
      <w:headerReference w:type="even" r:id="rId15"/>
      <w:headerReference w:type="default" r:id="rId16"/>
      <w:footerReference w:type="even" r:id="rId17"/>
      <w:footerReference w:type="default"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67DDE" w14:textId="77777777" w:rsidR="00087F9E" w:rsidRDefault="00087F9E" w:rsidP="00F6149E">
      <w:r>
        <w:separator/>
      </w:r>
    </w:p>
  </w:endnote>
  <w:endnote w:type="continuationSeparator" w:id="0">
    <w:p w14:paraId="78191FD7" w14:textId="77777777" w:rsidR="00087F9E" w:rsidRDefault="00087F9E"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F18E" w14:textId="77777777" w:rsidR="00087F9E" w:rsidRDefault="00087F9E" w:rsidP="00F6149E">
      <w:r>
        <w:separator/>
      </w:r>
    </w:p>
  </w:footnote>
  <w:footnote w:type="continuationSeparator" w:id="0">
    <w:p w14:paraId="2A928EEF" w14:textId="77777777" w:rsidR="00087F9E" w:rsidRDefault="00087F9E"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4529B350" w:rsidR="00A06EAD" w:rsidRPr="00EF53CF" w:rsidRDefault="001C2C3B" w:rsidP="00F7717A">
    <w:pPr>
      <w:pStyle w:val="Header"/>
      <w:rPr>
        <w:b/>
        <w:sz w:val="26"/>
        <w:szCs w:val="26"/>
      </w:rPr>
    </w:pPr>
    <w:r>
      <w:rPr>
        <w:b/>
        <w:sz w:val="26"/>
        <w:szCs w:val="26"/>
      </w:rPr>
      <w:t>QTKĐ 1.190 :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6D6BACB8" w:rsidR="00F7717A" w:rsidRPr="00F7717A" w:rsidRDefault="003F2B48" w:rsidP="00F7717A">
    <w:pPr>
      <w:pStyle w:val="Header"/>
      <w:jc w:val="right"/>
      <w:rPr>
        <w:b/>
        <w:sz w:val="26"/>
        <w:szCs w:val="26"/>
      </w:rPr>
    </w:pPr>
    <w:r>
      <w:rPr>
        <w:b/>
        <w:sz w:val="26"/>
        <w:szCs w:val="26"/>
      </w:rPr>
      <w:t>QTKĐ 1.190 : 2023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C6FD242"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w:t>
          </w:r>
          <w:r w:rsidR="00BA14CD">
            <w:rPr>
              <w:b/>
              <w:bCs/>
              <w:sz w:val="26"/>
              <w:szCs w:val="26"/>
            </w:rPr>
            <w:t>9</w:t>
          </w:r>
          <w:r w:rsidR="00A32E68">
            <w:rPr>
              <w:b/>
              <w:bCs/>
              <w:sz w:val="26"/>
              <w:szCs w:val="26"/>
            </w:rPr>
            <w:t>0</w:t>
          </w:r>
          <w:r w:rsidRPr="00EF53CF">
            <w:rPr>
              <w:b/>
              <w:bCs/>
              <w:sz w:val="26"/>
              <w:szCs w:val="26"/>
            </w:rPr>
            <w:t xml:space="preserve"> : 202</w:t>
          </w:r>
          <w:r w:rsidR="00BA14CD">
            <w:rPr>
              <w:b/>
              <w:bCs/>
              <w:sz w:val="26"/>
              <w:szCs w:val="26"/>
            </w:rPr>
            <w:t>3</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55907"/>
    <w:multiLevelType w:val="hybridMultilevel"/>
    <w:tmpl w:val="9D0414C6"/>
    <w:lvl w:ilvl="0" w:tplc="6F64A7F2">
      <w:numFmt w:val="bullet"/>
      <w:suff w:val="space"/>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516025">
    <w:abstractNumId w:val="0"/>
  </w:num>
  <w:num w:numId="2" w16cid:durableId="1228997316">
    <w:abstractNumId w:val="12"/>
  </w:num>
  <w:num w:numId="3" w16cid:durableId="1518159835">
    <w:abstractNumId w:val="31"/>
  </w:num>
  <w:num w:numId="4" w16cid:durableId="87624981">
    <w:abstractNumId w:val="7"/>
  </w:num>
  <w:num w:numId="5" w16cid:durableId="1927423700">
    <w:abstractNumId w:val="13"/>
  </w:num>
  <w:num w:numId="6" w16cid:durableId="160853251">
    <w:abstractNumId w:val="3"/>
  </w:num>
  <w:num w:numId="7" w16cid:durableId="1366712631">
    <w:abstractNumId w:val="10"/>
  </w:num>
  <w:num w:numId="8" w16cid:durableId="150870268">
    <w:abstractNumId w:val="6"/>
  </w:num>
  <w:num w:numId="9" w16cid:durableId="616527903">
    <w:abstractNumId w:val="38"/>
  </w:num>
  <w:num w:numId="10" w16cid:durableId="511263617">
    <w:abstractNumId w:val="28"/>
  </w:num>
  <w:num w:numId="11" w16cid:durableId="1252549450">
    <w:abstractNumId w:val="24"/>
  </w:num>
  <w:num w:numId="12" w16cid:durableId="1670674948">
    <w:abstractNumId w:val="33"/>
  </w:num>
  <w:num w:numId="13" w16cid:durableId="122814637">
    <w:abstractNumId w:val="27"/>
  </w:num>
  <w:num w:numId="14" w16cid:durableId="1909068071">
    <w:abstractNumId w:val="20"/>
  </w:num>
  <w:num w:numId="15" w16cid:durableId="1057970271">
    <w:abstractNumId w:val="5"/>
  </w:num>
  <w:num w:numId="16" w16cid:durableId="313920722">
    <w:abstractNumId w:val="23"/>
  </w:num>
  <w:num w:numId="17" w16cid:durableId="1558319938">
    <w:abstractNumId w:val="8"/>
  </w:num>
  <w:num w:numId="18" w16cid:durableId="1320228213">
    <w:abstractNumId w:val="35"/>
  </w:num>
  <w:num w:numId="19" w16cid:durableId="1434939504">
    <w:abstractNumId w:val="2"/>
  </w:num>
  <w:num w:numId="20" w16cid:durableId="810630956">
    <w:abstractNumId w:val="1"/>
  </w:num>
  <w:num w:numId="21" w16cid:durableId="285085892">
    <w:abstractNumId w:val="17"/>
  </w:num>
  <w:num w:numId="22" w16cid:durableId="2064256279">
    <w:abstractNumId w:val="34"/>
  </w:num>
  <w:num w:numId="23" w16cid:durableId="1975409569">
    <w:abstractNumId w:val="32"/>
  </w:num>
  <w:num w:numId="24" w16cid:durableId="1186094357">
    <w:abstractNumId w:val="26"/>
  </w:num>
  <w:num w:numId="25" w16cid:durableId="841823010">
    <w:abstractNumId w:val="19"/>
  </w:num>
  <w:num w:numId="26" w16cid:durableId="459612260">
    <w:abstractNumId w:val="30"/>
  </w:num>
  <w:num w:numId="27" w16cid:durableId="636492131">
    <w:abstractNumId w:val="29"/>
  </w:num>
  <w:num w:numId="28" w16cid:durableId="1291977125">
    <w:abstractNumId w:val="37"/>
  </w:num>
  <w:num w:numId="29" w16cid:durableId="1660617978">
    <w:abstractNumId w:val="18"/>
  </w:num>
  <w:num w:numId="30" w16cid:durableId="510144587">
    <w:abstractNumId w:val="9"/>
  </w:num>
  <w:num w:numId="31" w16cid:durableId="240723840">
    <w:abstractNumId w:val="11"/>
  </w:num>
  <w:num w:numId="32" w16cid:durableId="1015887520">
    <w:abstractNumId w:val="4"/>
  </w:num>
  <w:num w:numId="33" w16cid:durableId="1885631440">
    <w:abstractNumId w:val="25"/>
  </w:num>
  <w:num w:numId="34" w16cid:durableId="1315256576">
    <w:abstractNumId w:val="22"/>
  </w:num>
  <w:num w:numId="35" w16cid:durableId="278950074">
    <w:abstractNumId w:val="15"/>
  </w:num>
  <w:num w:numId="36" w16cid:durableId="1701588873">
    <w:abstractNumId w:val="21"/>
  </w:num>
  <w:num w:numId="37" w16cid:durableId="203179273">
    <w:abstractNumId w:val="16"/>
  </w:num>
  <w:num w:numId="38" w16cid:durableId="1503664805">
    <w:abstractNumId w:val="14"/>
  </w:num>
  <w:num w:numId="39" w16cid:durableId="1311983063">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10DEF"/>
    <w:rsid w:val="0002005F"/>
    <w:rsid w:val="00022FF5"/>
    <w:rsid w:val="000271F4"/>
    <w:rsid w:val="000303ED"/>
    <w:rsid w:val="0003251D"/>
    <w:rsid w:val="00034E0C"/>
    <w:rsid w:val="00035694"/>
    <w:rsid w:val="00035C86"/>
    <w:rsid w:val="000373A8"/>
    <w:rsid w:val="0004257C"/>
    <w:rsid w:val="00047447"/>
    <w:rsid w:val="0005063E"/>
    <w:rsid w:val="0005303A"/>
    <w:rsid w:val="000532D8"/>
    <w:rsid w:val="00054DE8"/>
    <w:rsid w:val="00057040"/>
    <w:rsid w:val="00064870"/>
    <w:rsid w:val="00064955"/>
    <w:rsid w:val="00065EEF"/>
    <w:rsid w:val="00075EA4"/>
    <w:rsid w:val="00082536"/>
    <w:rsid w:val="00087C3E"/>
    <w:rsid w:val="00087F9E"/>
    <w:rsid w:val="0009297D"/>
    <w:rsid w:val="00093CD1"/>
    <w:rsid w:val="00097B26"/>
    <w:rsid w:val="000A229E"/>
    <w:rsid w:val="000A762E"/>
    <w:rsid w:val="000A79CF"/>
    <w:rsid w:val="000B0536"/>
    <w:rsid w:val="000B3E65"/>
    <w:rsid w:val="000B5D44"/>
    <w:rsid w:val="000C0A5C"/>
    <w:rsid w:val="000C0EFE"/>
    <w:rsid w:val="000C4C9E"/>
    <w:rsid w:val="000D2D1B"/>
    <w:rsid w:val="000D3AD5"/>
    <w:rsid w:val="000D73DB"/>
    <w:rsid w:val="000E013E"/>
    <w:rsid w:val="000E01F7"/>
    <w:rsid w:val="000F1B62"/>
    <w:rsid w:val="000F3272"/>
    <w:rsid w:val="000F3A18"/>
    <w:rsid w:val="000F4018"/>
    <w:rsid w:val="000F7410"/>
    <w:rsid w:val="001055FD"/>
    <w:rsid w:val="00111493"/>
    <w:rsid w:val="00111C4E"/>
    <w:rsid w:val="00120E9F"/>
    <w:rsid w:val="00130084"/>
    <w:rsid w:val="00130E00"/>
    <w:rsid w:val="00130F97"/>
    <w:rsid w:val="00133E36"/>
    <w:rsid w:val="00136F95"/>
    <w:rsid w:val="0014335A"/>
    <w:rsid w:val="001450A2"/>
    <w:rsid w:val="00146232"/>
    <w:rsid w:val="00150D19"/>
    <w:rsid w:val="001537FD"/>
    <w:rsid w:val="001567D4"/>
    <w:rsid w:val="00156FB7"/>
    <w:rsid w:val="00164C50"/>
    <w:rsid w:val="00165754"/>
    <w:rsid w:val="00170F5A"/>
    <w:rsid w:val="00174BA2"/>
    <w:rsid w:val="001770C0"/>
    <w:rsid w:val="001812FD"/>
    <w:rsid w:val="00184BB1"/>
    <w:rsid w:val="001857AB"/>
    <w:rsid w:val="001A0807"/>
    <w:rsid w:val="001A2EA4"/>
    <w:rsid w:val="001A5240"/>
    <w:rsid w:val="001A7596"/>
    <w:rsid w:val="001A7EB3"/>
    <w:rsid w:val="001B457B"/>
    <w:rsid w:val="001B78A0"/>
    <w:rsid w:val="001B7F5C"/>
    <w:rsid w:val="001C2C3B"/>
    <w:rsid w:val="001C5E9C"/>
    <w:rsid w:val="001C611A"/>
    <w:rsid w:val="001D3733"/>
    <w:rsid w:val="001D7BD8"/>
    <w:rsid w:val="001F2716"/>
    <w:rsid w:val="001F4FC3"/>
    <w:rsid w:val="00202421"/>
    <w:rsid w:val="00204691"/>
    <w:rsid w:val="0020599C"/>
    <w:rsid w:val="00206382"/>
    <w:rsid w:val="00206A22"/>
    <w:rsid w:val="00207199"/>
    <w:rsid w:val="002130BB"/>
    <w:rsid w:val="00221400"/>
    <w:rsid w:val="00221AFF"/>
    <w:rsid w:val="00224292"/>
    <w:rsid w:val="00225035"/>
    <w:rsid w:val="00226443"/>
    <w:rsid w:val="00227A2F"/>
    <w:rsid w:val="002308AE"/>
    <w:rsid w:val="002370E0"/>
    <w:rsid w:val="002417AB"/>
    <w:rsid w:val="00244171"/>
    <w:rsid w:val="00245294"/>
    <w:rsid w:val="00245EA5"/>
    <w:rsid w:val="00247E9E"/>
    <w:rsid w:val="002529A5"/>
    <w:rsid w:val="002539CF"/>
    <w:rsid w:val="0025621C"/>
    <w:rsid w:val="00260381"/>
    <w:rsid w:val="0026289B"/>
    <w:rsid w:val="0027087B"/>
    <w:rsid w:val="00270B14"/>
    <w:rsid w:val="00272119"/>
    <w:rsid w:val="002746CC"/>
    <w:rsid w:val="002752D0"/>
    <w:rsid w:val="00284E54"/>
    <w:rsid w:val="00287F78"/>
    <w:rsid w:val="00297A40"/>
    <w:rsid w:val="002A0470"/>
    <w:rsid w:val="002A0B6F"/>
    <w:rsid w:val="002A1B4E"/>
    <w:rsid w:val="002A2C00"/>
    <w:rsid w:val="002A5B8D"/>
    <w:rsid w:val="002B4854"/>
    <w:rsid w:val="002B52AC"/>
    <w:rsid w:val="002C442F"/>
    <w:rsid w:val="002C625C"/>
    <w:rsid w:val="002D27BD"/>
    <w:rsid w:val="002D2CED"/>
    <w:rsid w:val="002D66B0"/>
    <w:rsid w:val="002E5D18"/>
    <w:rsid w:val="002F6F92"/>
    <w:rsid w:val="002F78AE"/>
    <w:rsid w:val="0030379F"/>
    <w:rsid w:val="003060B7"/>
    <w:rsid w:val="00326EAC"/>
    <w:rsid w:val="00332D27"/>
    <w:rsid w:val="00333DD0"/>
    <w:rsid w:val="00344FEB"/>
    <w:rsid w:val="003461D3"/>
    <w:rsid w:val="003463E1"/>
    <w:rsid w:val="003566FC"/>
    <w:rsid w:val="00356721"/>
    <w:rsid w:val="00356DEB"/>
    <w:rsid w:val="003616E0"/>
    <w:rsid w:val="003634C0"/>
    <w:rsid w:val="003657DC"/>
    <w:rsid w:val="00366DFD"/>
    <w:rsid w:val="00366EEE"/>
    <w:rsid w:val="00370566"/>
    <w:rsid w:val="00380603"/>
    <w:rsid w:val="00381B36"/>
    <w:rsid w:val="00383234"/>
    <w:rsid w:val="00387188"/>
    <w:rsid w:val="003A010D"/>
    <w:rsid w:val="003A434C"/>
    <w:rsid w:val="003A5FE1"/>
    <w:rsid w:val="003B05BE"/>
    <w:rsid w:val="003B18BF"/>
    <w:rsid w:val="003B1950"/>
    <w:rsid w:val="003B1EA4"/>
    <w:rsid w:val="003B3A4E"/>
    <w:rsid w:val="003C74A8"/>
    <w:rsid w:val="003D3CE8"/>
    <w:rsid w:val="003E08F4"/>
    <w:rsid w:val="003E16A9"/>
    <w:rsid w:val="003F2A44"/>
    <w:rsid w:val="003F2B48"/>
    <w:rsid w:val="003F4859"/>
    <w:rsid w:val="003F5420"/>
    <w:rsid w:val="003F669F"/>
    <w:rsid w:val="004001D7"/>
    <w:rsid w:val="00402CA9"/>
    <w:rsid w:val="00406915"/>
    <w:rsid w:val="004076C7"/>
    <w:rsid w:val="00411EBF"/>
    <w:rsid w:val="0041217C"/>
    <w:rsid w:val="0041412B"/>
    <w:rsid w:val="0042093C"/>
    <w:rsid w:val="0042222B"/>
    <w:rsid w:val="004309F1"/>
    <w:rsid w:val="004313C5"/>
    <w:rsid w:val="0043564D"/>
    <w:rsid w:val="00440E21"/>
    <w:rsid w:val="00442926"/>
    <w:rsid w:val="00443D62"/>
    <w:rsid w:val="00445894"/>
    <w:rsid w:val="00447138"/>
    <w:rsid w:val="00451EE1"/>
    <w:rsid w:val="00455F9C"/>
    <w:rsid w:val="0046784C"/>
    <w:rsid w:val="00470B98"/>
    <w:rsid w:val="00472C22"/>
    <w:rsid w:val="0047331A"/>
    <w:rsid w:val="00480075"/>
    <w:rsid w:val="0048070D"/>
    <w:rsid w:val="004814AB"/>
    <w:rsid w:val="0048356E"/>
    <w:rsid w:val="0048798F"/>
    <w:rsid w:val="0049175F"/>
    <w:rsid w:val="004A441F"/>
    <w:rsid w:val="004A7BB7"/>
    <w:rsid w:val="004B05C5"/>
    <w:rsid w:val="004B3D9A"/>
    <w:rsid w:val="004C1BFC"/>
    <w:rsid w:val="004C3BCA"/>
    <w:rsid w:val="004C464D"/>
    <w:rsid w:val="004D72DA"/>
    <w:rsid w:val="004E0AF9"/>
    <w:rsid w:val="004E301D"/>
    <w:rsid w:val="004E4933"/>
    <w:rsid w:val="004E536C"/>
    <w:rsid w:val="004F08B4"/>
    <w:rsid w:val="004F0E59"/>
    <w:rsid w:val="004F291F"/>
    <w:rsid w:val="004F5AAE"/>
    <w:rsid w:val="004F6908"/>
    <w:rsid w:val="00502D70"/>
    <w:rsid w:val="00507187"/>
    <w:rsid w:val="00513C1F"/>
    <w:rsid w:val="00516695"/>
    <w:rsid w:val="0052055A"/>
    <w:rsid w:val="00522B0F"/>
    <w:rsid w:val="00522DFD"/>
    <w:rsid w:val="00532BA2"/>
    <w:rsid w:val="0054167F"/>
    <w:rsid w:val="00543987"/>
    <w:rsid w:val="00544FA6"/>
    <w:rsid w:val="00552EF7"/>
    <w:rsid w:val="00557288"/>
    <w:rsid w:val="005647F3"/>
    <w:rsid w:val="00564F63"/>
    <w:rsid w:val="00570124"/>
    <w:rsid w:val="00570B3D"/>
    <w:rsid w:val="00570E22"/>
    <w:rsid w:val="005741B1"/>
    <w:rsid w:val="00575394"/>
    <w:rsid w:val="005820AB"/>
    <w:rsid w:val="00583906"/>
    <w:rsid w:val="00583A1B"/>
    <w:rsid w:val="00583BD9"/>
    <w:rsid w:val="00590734"/>
    <w:rsid w:val="00594CF2"/>
    <w:rsid w:val="0059716E"/>
    <w:rsid w:val="005A0503"/>
    <w:rsid w:val="005B2CC6"/>
    <w:rsid w:val="005B3BAD"/>
    <w:rsid w:val="005B42EA"/>
    <w:rsid w:val="005C56C6"/>
    <w:rsid w:val="005C6BAA"/>
    <w:rsid w:val="005D0F0E"/>
    <w:rsid w:val="005D2D48"/>
    <w:rsid w:val="005D4BCA"/>
    <w:rsid w:val="005D73A8"/>
    <w:rsid w:val="005E1299"/>
    <w:rsid w:val="005E38A9"/>
    <w:rsid w:val="005E3FA1"/>
    <w:rsid w:val="005F1515"/>
    <w:rsid w:val="005F2AD8"/>
    <w:rsid w:val="005F494B"/>
    <w:rsid w:val="005F4B13"/>
    <w:rsid w:val="0060206F"/>
    <w:rsid w:val="006045C9"/>
    <w:rsid w:val="006062DF"/>
    <w:rsid w:val="006067ED"/>
    <w:rsid w:val="006155D4"/>
    <w:rsid w:val="006158FD"/>
    <w:rsid w:val="0062231A"/>
    <w:rsid w:val="00626480"/>
    <w:rsid w:val="00627F2B"/>
    <w:rsid w:val="00632D55"/>
    <w:rsid w:val="00637BC3"/>
    <w:rsid w:val="00637CF4"/>
    <w:rsid w:val="00655B13"/>
    <w:rsid w:val="006635A4"/>
    <w:rsid w:val="00666893"/>
    <w:rsid w:val="0067049C"/>
    <w:rsid w:val="00671A45"/>
    <w:rsid w:val="006755DC"/>
    <w:rsid w:val="00675DBF"/>
    <w:rsid w:val="006815F9"/>
    <w:rsid w:val="00685702"/>
    <w:rsid w:val="00687B26"/>
    <w:rsid w:val="00691227"/>
    <w:rsid w:val="00692462"/>
    <w:rsid w:val="0069361E"/>
    <w:rsid w:val="006978B7"/>
    <w:rsid w:val="006A61F6"/>
    <w:rsid w:val="006A7355"/>
    <w:rsid w:val="006B6696"/>
    <w:rsid w:val="006B6FD2"/>
    <w:rsid w:val="006C2F7C"/>
    <w:rsid w:val="006C67F5"/>
    <w:rsid w:val="006C7C5F"/>
    <w:rsid w:val="006D13C3"/>
    <w:rsid w:val="006D2E40"/>
    <w:rsid w:val="006D7A75"/>
    <w:rsid w:val="006E0FD2"/>
    <w:rsid w:val="006E7027"/>
    <w:rsid w:val="006F6045"/>
    <w:rsid w:val="00700AC0"/>
    <w:rsid w:val="007012C3"/>
    <w:rsid w:val="00703850"/>
    <w:rsid w:val="007050E0"/>
    <w:rsid w:val="0070620B"/>
    <w:rsid w:val="00706E80"/>
    <w:rsid w:val="0071687C"/>
    <w:rsid w:val="00717CB2"/>
    <w:rsid w:val="00721C4D"/>
    <w:rsid w:val="007331BD"/>
    <w:rsid w:val="00734DA8"/>
    <w:rsid w:val="007361EA"/>
    <w:rsid w:val="0074688E"/>
    <w:rsid w:val="0075579A"/>
    <w:rsid w:val="00757E04"/>
    <w:rsid w:val="00762AC7"/>
    <w:rsid w:val="00763975"/>
    <w:rsid w:val="00765520"/>
    <w:rsid w:val="00771115"/>
    <w:rsid w:val="00773420"/>
    <w:rsid w:val="00781160"/>
    <w:rsid w:val="0078116E"/>
    <w:rsid w:val="00782C17"/>
    <w:rsid w:val="007843E7"/>
    <w:rsid w:val="00792A42"/>
    <w:rsid w:val="00797113"/>
    <w:rsid w:val="00797F81"/>
    <w:rsid w:val="007A2F22"/>
    <w:rsid w:val="007A47AA"/>
    <w:rsid w:val="007A7B34"/>
    <w:rsid w:val="007B49B1"/>
    <w:rsid w:val="007B5401"/>
    <w:rsid w:val="007C61E1"/>
    <w:rsid w:val="007C6387"/>
    <w:rsid w:val="007D460C"/>
    <w:rsid w:val="007D704C"/>
    <w:rsid w:val="007E4740"/>
    <w:rsid w:val="007F05AA"/>
    <w:rsid w:val="007F5148"/>
    <w:rsid w:val="007F5505"/>
    <w:rsid w:val="008008F9"/>
    <w:rsid w:val="00807F94"/>
    <w:rsid w:val="0081169D"/>
    <w:rsid w:val="008136CC"/>
    <w:rsid w:val="00815179"/>
    <w:rsid w:val="00822739"/>
    <w:rsid w:val="00826496"/>
    <w:rsid w:val="008303FF"/>
    <w:rsid w:val="0083287F"/>
    <w:rsid w:val="00833112"/>
    <w:rsid w:val="00836655"/>
    <w:rsid w:val="0084379E"/>
    <w:rsid w:val="00844B4E"/>
    <w:rsid w:val="00845E92"/>
    <w:rsid w:val="00847F8A"/>
    <w:rsid w:val="00852EFD"/>
    <w:rsid w:val="00857322"/>
    <w:rsid w:val="008648C5"/>
    <w:rsid w:val="008656F5"/>
    <w:rsid w:val="008779A3"/>
    <w:rsid w:val="00882429"/>
    <w:rsid w:val="0089040E"/>
    <w:rsid w:val="008954A7"/>
    <w:rsid w:val="00896714"/>
    <w:rsid w:val="0089730E"/>
    <w:rsid w:val="008A04AA"/>
    <w:rsid w:val="008A144B"/>
    <w:rsid w:val="008A1AB2"/>
    <w:rsid w:val="008A1D95"/>
    <w:rsid w:val="008B1A9A"/>
    <w:rsid w:val="008D1A51"/>
    <w:rsid w:val="008D3A56"/>
    <w:rsid w:val="008D3DD1"/>
    <w:rsid w:val="008D5030"/>
    <w:rsid w:val="008E211A"/>
    <w:rsid w:val="008F295D"/>
    <w:rsid w:val="008F2DFB"/>
    <w:rsid w:val="008F37E8"/>
    <w:rsid w:val="008F67AB"/>
    <w:rsid w:val="008F7580"/>
    <w:rsid w:val="009049B4"/>
    <w:rsid w:val="0091003C"/>
    <w:rsid w:val="009102CE"/>
    <w:rsid w:val="00912228"/>
    <w:rsid w:val="00917026"/>
    <w:rsid w:val="00917D3C"/>
    <w:rsid w:val="00922E7E"/>
    <w:rsid w:val="00923D9B"/>
    <w:rsid w:val="00930ECF"/>
    <w:rsid w:val="00931F5F"/>
    <w:rsid w:val="00933E57"/>
    <w:rsid w:val="00934F21"/>
    <w:rsid w:val="00935B80"/>
    <w:rsid w:val="00944743"/>
    <w:rsid w:val="00955B57"/>
    <w:rsid w:val="00956AA5"/>
    <w:rsid w:val="00956B46"/>
    <w:rsid w:val="00965804"/>
    <w:rsid w:val="0097271A"/>
    <w:rsid w:val="009734C9"/>
    <w:rsid w:val="009751C3"/>
    <w:rsid w:val="00976B8F"/>
    <w:rsid w:val="00977660"/>
    <w:rsid w:val="00980B03"/>
    <w:rsid w:val="00982125"/>
    <w:rsid w:val="0098367A"/>
    <w:rsid w:val="00986EC9"/>
    <w:rsid w:val="00997B8F"/>
    <w:rsid w:val="009A3FA4"/>
    <w:rsid w:val="009A41A2"/>
    <w:rsid w:val="009A458F"/>
    <w:rsid w:val="009A4676"/>
    <w:rsid w:val="009A6B00"/>
    <w:rsid w:val="009B2E6D"/>
    <w:rsid w:val="009B2FE7"/>
    <w:rsid w:val="009B56A4"/>
    <w:rsid w:val="009B7F6D"/>
    <w:rsid w:val="009C0A67"/>
    <w:rsid w:val="009C17AA"/>
    <w:rsid w:val="009C2E87"/>
    <w:rsid w:val="009C4DD9"/>
    <w:rsid w:val="009D4634"/>
    <w:rsid w:val="009E28C2"/>
    <w:rsid w:val="009E3DF7"/>
    <w:rsid w:val="009E51CA"/>
    <w:rsid w:val="009F511F"/>
    <w:rsid w:val="009F5F0E"/>
    <w:rsid w:val="009F7AE2"/>
    <w:rsid w:val="00A06EAD"/>
    <w:rsid w:val="00A07DCA"/>
    <w:rsid w:val="00A1364D"/>
    <w:rsid w:val="00A207C3"/>
    <w:rsid w:val="00A302BD"/>
    <w:rsid w:val="00A313F6"/>
    <w:rsid w:val="00A32314"/>
    <w:rsid w:val="00A32E68"/>
    <w:rsid w:val="00A33448"/>
    <w:rsid w:val="00A41099"/>
    <w:rsid w:val="00A43545"/>
    <w:rsid w:val="00A43B90"/>
    <w:rsid w:val="00A50B70"/>
    <w:rsid w:val="00A50F88"/>
    <w:rsid w:val="00A5373F"/>
    <w:rsid w:val="00A55200"/>
    <w:rsid w:val="00A56474"/>
    <w:rsid w:val="00A63EF7"/>
    <w:rsid w:val="00A66BA5"/>
    <w:rsid w:val="00A67DDA"/>
    <w:rsid w:val="00A70B98"/>
    <w:rsid w:val="00A95098"/>
    <w:rsid w:val="00AA0222"/>
    <w:rsid w:val="00AA0DB8"/>
    <w:rsid w:val="00AA1D46"/>
    <w:rsid w:val="00AA2716"/>
    <w:rsid w:val="00AA2C93"/>
    <w:rsid w:val="00AA32DE"/>
    <w:rsid w:val="00AB34B1"/>
    <w:rsid w:val="00AB611D"/>
    <w:rsid w:val="00AB69E2"/>
    <w:rsid w:val="00AB6D94"/>
    <w:rsid w:val="00AC0DC8"/>
    <w:rsid w:val="00AC1231"/>
    <w:rsid w:val="00AC433E"/>
    <w:rsid w:val="00AC653D"/>
    <w:rsid w:val="00AC7CB6"/>
    <w:rsid w:val="00AD2166"/>
    <w:rsid w:val="00AD35A2"/>
    <w:rsid w:val="00AD6CBF"/>
    <w:rsid w:val="00AD76A7"/>
    <w:rsid w:val="00AF1421"/>
    <w:rsid w:val="00AF18D8"/>
    <w:rsid w:val="00AF2F5D"/>
    <w:rsid w:val="00AF62FF"/>
    <w:rsid w:val="00AF649B"/>
    <w:rsid w:val="00B00F2B"/>
    <w:rsid w:val="00B02F05"/>
    <w:rsid w:val="00B04D78"/>
    <w:rsid w:val="00B10461"/>
    <w:rsid w:val="00B111EB"/>
    <w:rsid w:val="00B11967"/>
    <w:rsid w:val="00B13931"/>
    <w:rsid w:val="00B20333"/>
    <w:rsid w:val="00B2401D"/>
    <w:rsid w:val="00B3386B"/>
    <w:rsid w:val="00B35482"/>
    <w:rsid w:val="00B36756"/>
    <w:rsid w:val="00B4248C"/>
    <w:rsid w:val="00B43229"/>
    <w:rsid w:val="00B50850"/>
    <w:rsid w:val="00B50FFD"/>
    <w:rsid w:val="00B53C24"/>
    <w:rsid w:val="00B54CAB"/>
    <w:rsid w:val="00B6123F"/>
    <w:rsid w:val="00B61281"/>
    <w:rsid w:val="00B61844"/>
    <w:rsid w:val="00B64A13"/>
    <w:rsid w:val="00B81325"/>
    <w:rsid w:val="00B81B64"/>
    <w:rsid w:val="00B836A7"/>
    <w:rsid w:val="00B83DBA"/>
    <w:rsid w:val="00B842E1"/>
    <w:rsid w:val="00B853F5"/>
    <w:rsid w:val="00B85516"/>
    <w:rsid w:val="00B90555"/>
    <w:rsid w:val="00B95AC6"/>
    <w:rsid w:val="00B976BD"/>
    <w:rsid w:val="00BA13FE"/>
    <w:rsid w:val="00BA14CD"/>
    <w:rsid w:val="00BA26F7"/>
    <w:rsid w:val="00BA5549"/>
    <w:rsid w:val="00BB0319"/>
    <w:rsid w:val="00BB2160"/>
    <w:rsid w:val="00BB35DB"/>
    <w:rsid w:val="00BB418D"/>
    <w:rsid w:val="00BC399B"/>
    <w:rsid w:val="00BC4365"/>
    <w:rsid w:val="00BC6789"/>
    <w:rsid w:val="00BD0639"/>
    <w:rsid w:val="00BD0F60"/>
    <w:rsid w:val="00BD45F6"/>
    <w:rsid w:val="00BD53E2"/>
    <w:rsid w:val="00BD5D80"/>
    <w:rsid w:val="00BE340B"/>
    <w:rsid w:val="00BE7364"/>
    <w:rsid w:val="00BE7B3F"/>
    <w:rsid w:val="00BF01B0"/>
    <w:rsid w:val="00BF300D"/>
    <w:rsid w:val="00C12D2E"/>
    <w:rsid w:val="00C13740"/>
    <w:rsid w:val="00C146F0"/>
    <w:rsid w:val="00C15049"/>
    <w:rsid w:val="00C22F83"/>
    <w:rsid w:val="00C272F6"/>
    <w:rsid w:val="00C467D2"/>
    <w:rsid w:val="00C50297"/>
    <w:rsid w:val="00C53A6A"/>
    <w:rsid w:val="00C54013"/>
    <w:rsid w:val="00C55BE1"/>
    <w:rsid w:val="00C6590B"/>
    <w:rsid w:val="00C71442"/>
    <w:rsid w:val="00C83D19"/>
    <w:rsid w:val="00C84E9A"/>
    <w:rsid w:val="00C90E52"/>
    <w:rsid w:val="00C934E9"/>
    <w:rsid w:val="00C96CC2"/>
    <w:rsid w:val="00CA3FF0"/>
    <w:rsid w:val="00CA42C2"/>
    <w:rsid w:val="00CA72F3"/>
    <w:rsid w:val="00CB0930"/>
    <w:rsid w:val="00CB5DAA"/>
    <w:rsid w:val="00CB60C1"/>
    <w:rsid w:val="00CC0DFC"/>
    <w:rsid w:val="00CC0E23"/>
    <w:rsid w:val="00CC3F83"/>
    <w:rsid w:val="00CC5DE8"/>
    <w:rsid w:val="00CC6975"/>
    <w:rsid w:val="00CD180E"/>
    <w:rsid w:val="00CD4637"/>
    <w:rsid w:val="00CD5AA7"/>
    <w:rsid w:val="00CD7D76"/>
    <w:rsid w:val="00CF06B9"/>
    <w:rsid w:val="00CF1944"/>
    <w:rsid w:val="00CF19B2"/>
    <w:rsid w:val="00CF1E80"/>
    <w:rsid w:val="00CF2984"/>
    <w:rsid w:val="00CF3BFA"/>
    <w:rsid w:val="00D01FAE"/>
    <w:rsid w:val="00D022AA"/>
    <w:rsid w:val="00D0257F"/>
    <w:rsid w:val="00D116D5"/>
    <w:rsid w:val="00D122CF"/>
    <w:rsid w:val="00D17741"/>
    <w:rsid w:val="00D20346"/>
    <w:rsid w:val="00D21E04"/>
    <w:rsid w:val="00D22DC4"/>
    <w:rsid w:val="00D23DCA"/>
    <w:rsid w:val="00D301E8"/>
    <w:rsid w:val="00D31360"/>
    <w:rsid w:val="00D313A4"/>
    <w:rsid w:val="00D341CA"/>
    <w:rsid w:val="00D3420D"/>
    <w:rsid w:val="00D3503D"/>
    <w:rsid w:val="00D3625E"/>
    <w:rsid w:val="00D373FB"/>
    <w:rsid w:val="00D41AB5"/>
    <w:rsid w:val="00D44F90"/>
    <w:rsid w:val="00D457DF"/>
    <w:rsid w:val="00D45CD0"/>
    <w:rsid w:val="00D4678B"/>
    <w:rsid w:val="00D47EBE"/>
    <w:rsid w:val="00D504B2"/>
    <w:rsid w:val="00D51E7F"/>
    <w:rsid w:val="00D53FC9"/>
    <w:rsid w:val="00D554CE"/>
    <w:rsid w:val="00D5554E"/>
    <w:rsid w:val="00D557F7"/>
    <w:rsid w:val="00D57AAC"/>
    <w:rsid w:val="00D57EE1"/>
    <w:rsid w:val="00D57F56"/>
    <w:rsid w:val="00D6023D"/>
    <w:rsid w:val="00D649D2"/>
    <w:rsid w:val="00D80EC1"/>
    <w:rsid w:val="00D8262A"/>
    <w:rsid w:val="00D82AEC"/>
    <w:rsid w:val="00D83CAA"/>
    <w:rsid w:val="00D86701"/>
    <w:rsid w:val="00D90A9E"/>
    <w:rsid w:val="00D9130C"/>
    <w:rsid w:val="00D942E7"/>
    <w:rsid w:val="00D952CA"/>
    <w:rsid w:val="00D9595F"/>
    <w:rsid w:val="00D97CCF"/>
    <w:rsid w:val="00DA5038"/>
    <w:rsid w:val="00DB06F7"/>
    <w:rsid w:val="00DB2551"/>
    <w:rsid w:val="00DB4C46"/>
    <w:rsid w:val="00DB5BDE"/>
    <w:rsid w:val="00DB5E6E"/>
    <w:rsid w:val="00DB70B6"/>
    <w:rsid w:val="00DC2E3A"/>
    <w:rsid w:val="00DC46C2"/>
    <w:rsid w:val="00DC66D6"/>
    <w:rsid w:val="00DC7607"/>
    <w:rsid w:val="00DD17FA"/>
    <w:rsid w:val="00DD2066"/>
    <w:rsid w:val="00DD2B0B"/>
    <w:rsid w:val="00DD4C5D"/>
    <w:rsid w:val="00DE1855"/>
    <w:rsid w:val="00DE2D5D"/>
    <w:rsid w:val="00DE554D"/>
    <w:rsid w:val="00DE588B"/>
    <w:rsid w:val="00DE7ED4"/>
    <w:rsid w:val="00DF540F"/>
    <w:rsid w:val="00DF62BC"/>
    <w:rsid w:val="00DF6D7A"/>
    <w:rsid w:val="00E00830"/>
    <w:rsid w:val="00E067C9"/>
    <w:rsid w:val="00E107A8"/>
    <w:rsid w:val="00E12F87"/>
    <w:rsid w:val="00E133AF"/>
    <w:rsid w:val="00E139B5"/>
    <w:rsid w:val="00E20A7C"/>
    <w:rsid w:val="00E266A8"/>
    <w:rsid w:val="00E31799"/>
    <w:rsid w:val="00E40112"/>
    <w:rsid w:val="00E41EFC"/>
    <w:rsid w:val="00E41F75"/>
    <w:rsid w:val="00E429B0"/>
    <w:rsid w:val="00E45E99"/>
    <w:rsid w:val="00E51A73"/>
    <w:rsid w:val="00E51FEC"/>
    <w:rsid w:val="00E57740"/>
    <w:rsid w:val="00E6261E"/>
    <w:rsid w:val="00E62911"/>
    <w:rsid w:val="00E663B3"/>
    <w:rsid w:val="00E67486"/>
    <w:rsid w:val="00E72819"/>
    <w:rsid w:val="00E74425"/>
    <w:rsid w:val="00E761EA"/>
    <w:rsid w:val="00E81C72"/>
    <w:rsid w:val="00E87C68"/>
    <w:rsid w:val="00E9341C"/>
    <w:rsid w:val="00E94D5B"/>
    <w:rsid w:val="00E965AC"/>
    <w:rsid w:val="00EA345D"/>
    <w:rsid w:val="00EB08A6"/>
    <w:rsid w:val="00EB1196"/>
    <w:rsid w:val="00EB27D8"/>
    <w:rsid w:val="00EB28A2"/>
    <w:rsid w:val="00EB3D73"/>
    <w:rsid w:val="00EC4A98"/>
    <w:rsid w:val="00EC7DF8"/>
    <w:rsid w:val="00ED4DA1"/>
    <w:rsid w:val="00EE1EC0"/>
    <w:rsid w:val="00EE23AF"/>
    <w:rsid w:val="00EE2EAD"/>
    <w:rsid w:val="00EE48F8"/>
    <w:rsid w:val="00EF03CF"/>
    <w:rsid w:val="00EF1B8C"/>
    <w:rsid w:val="00EF1E25"/>
    <w:rsid w:val="00EF2049"/>
    <w:rsid w:val="00EF39EC"/>
    <w:rsid w:val="00EF3A48"/>
    <w:rsid w:val="00EF53CF"/>
    <w:rsid w:val="00EF651F"/>
    <w:rsid w:val="00F002C6"/>
    <w:rsid w:val="00F009FA"/>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255"/>
    <w:rsid w:val="00F51CEC"/>
    <w:rsid w:val="00F523F1"/>
    <w:rsid w:val="00F52BF0"/>
    <w:rsid w:val="00F57F33"/>
    <w:rsid w:val="00F6149E"/>
    <w:rsid w:val="00F64500"/>
    <w:rsid w:val="00F76128"/>
    <w:rsid w:val="00F7717A"/>
    <w:rsid w:val="00F77317"/>
    <w:rsid w:val="00F80173"/>
    <w:rsid w:val="00F87AC8"/>
    <w:rsid w:val="00F95F68"/>
    <w:rsid w:val="00F968C2"/>
    <w:rsid w:val="00F971D3"/>
    <w:rsid w:val="00F974CA"/>
    <w:rsid w:val="00FB0E6E"/>
    <w:rsid w:val="00FB7072"/>
    <w:rsid w:val="00FB70CB"/>
    <w:rsid w:val="00FC7635"/>
    <w:rsid w:val="00FD5CD9"/>
    <w:rsid w:val="00FD70A5"/>
    <w:rsid w:val="00FE041C"/>
    <w:rsid w:val="00FF0F61"/>
    <w:rsid w:val="00FF3707"/>
    <w:rsid w:val="00FF37A4"/>
    <w:rsid w:val="00FF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90555"/>
    <w:pPr>
      <w:keepNext/>
      <w:keepLines/>
      <w:spacing w:before="40"/>
      <w:outlineLvl w:val="2"/>
    </w:pPr>
    <w:rPr>
      <w:rFonts w:eastAsiaTheme="majorEastAsia"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B90555"/>
    <w:rPr>
      <w:rFonts w:eastAsiaTheme="majorEastAsia" w:cstheme="majorBidi"/>
      <w:b/>
      <w:color w:val="000000" w:themeColor="text1"/>
      <w:sz w:val="26"/>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Template>
  <TotalTime>209</TotalTime>
  <Pages>1</Pages>
  <Words>4384</Words>
  <Characters>24990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66</cp:revision>
  <cp:lastPrinted>2024-01-24T06:55:00Z</cp:lastPrinted>
  <dcterms:created xsi:type="dcterms:W3CDTF">2023-10-17T06:09:00Z</dcterms:created>
  <dcterms:modified xsi:type="dcterms:W3CDTF">2024-01-24T06:58:00Z</dcterms:modified>
</cp:coreProperties>
</file>