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TUYỂN TẬP THỬ NGHIỆM — sao chép OMML từ 7 DOCX, không phải quy trình được phê duyệt</w:t>
      </w:r>
    </w:p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=ρ×g×h                                                                                (</m:t>
              </m:r>
              <m:r>
                <w:rPr>
                  <w:rFonts w:ascii="Cambria Math" w:hAnsi="Cambria Math"/>
                  <w:sz w:val="26"/>
                  <w:szCs w:val="26"/>
                </w:rPr>
                <m:t>1)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×g×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M,c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+γ×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p,c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x,c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d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×g×h+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vac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 xml:space="preserve">              (2)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3,484 4×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at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-H×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0,002 52×t-0,020 582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1 000×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t+273,15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 xml:space="preserve">                        (3)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sz w:val="26"/>
                      <w:szCs w:val="26"/>
                      <w:lang w:val="vi-VN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sz w:val="26"/>
                          <w:szCs w:val="26"/>
                          <w:lang w:val="vi-VN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vi-V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vi-VN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vi-VN"/>
                            </w:rPr>
                            <m:t>k,i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                               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                       (4)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∆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ρ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+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U                                          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                       (5)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Y=a+b×X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b=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-b×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</m:acc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ai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a,b</m:t>
                      </m:r>
                    </m:e>
                  </m:d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6"/>
                                          <w:szCs w:val="26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 xml:space="preserve"> </m:t>
                  </m:r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6"/>
                                          <w:szCs w:val="26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-a-b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n-2</m:t>
                      </m:r>
                    </m:den>
                  </m:f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ch1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ch1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amb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amb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stability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driffvalue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ch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ch1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amb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stability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=a+b×p</m:t>
              </m:r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0,c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0,c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=p×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p,c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c,c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p,c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c,c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∆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×g×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∆h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=p×sin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6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up,j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down,j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up,j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down,j</m:t>
                      </m:r>
                    </m:sub>
                  </m:sSub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up,j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down,j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up,j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down,j</m:t>
                      </m:r>
                    </m:sub>
                  </m:sSub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4,j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6,j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5,0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bk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2023. QTKD 1.190 2023 DPI 610 ND 24.01.24.docx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=k×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</m:oMath>
          </w:p>
        </w:tc>
      </w:tr>
    </w:tbl>
    <w:tbl>
      <w:tr>
        <w:tc>
          <w:p>
            <w:r>
              <w:t>Nguồn: QTKD 1.063 2021 BPL.docx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pl</m:t>
                  </m:r>
                </m:sub>
              </m:sSub>
              <m:r>
                <w:rPr>
                  <w:rFonts w:ascii="Cambria Math" w:hAnsi="Cambria Math"/>
                </w:rPr>
                <m:t xml:space="preserve">=500-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đ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</w:p>
        </w:tc>
      </w:tr>
    </w:tbl>
    <w:tbl>
      <w:tr>
        <w:tc>
          <w:p>
            <w:r>
              <w:t>Nguồn: QTKD 1.063 2021 BPL.docx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0"/>
                    </w:rPr>
                    <m:t>pl</m:t>
                  </m:r>
                </m:sub>
              </m:sSub>
            </m:oMath>
          </w:p>
        </w:tc>
      </w:tr>
    </w:tbl>
    <w:tbl>
      <w:tr>
        <w:tc>
          <w:p>
            <w:r>
              <w:t>Nguồn: QTKD 1.063 2021 BPL.docx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0"/>
                    </w:rPr>
                    <m:t>đ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m:rPr>
                  <m:sty m:val="p"/>
                </m:rPr>
                <w:rPr>
                  <w:rFonts w:ascii="Cambria Math"/>
                  <w:szCs w:val="26"/>
                </w:rPr>
                <m:t>τ</m:t>
              </m:r>
              <m:r>
                <m:rPr>
                  <m:sty m:val="p"/>
                </m:rPr>
                <w:rPr>
                  <w:rFonts w:ascii="Cambria Math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Cs w:val="26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Cs w:val="2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η</m:t>
                  </m:r>
                </m:den>
              </m:f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w:rPr>
                  <w:rFonts w:ascii="Cambria Math"/>
                  <w:sz w:val="26"/>
                  <w:szCs w:val="26"/>
                </w:rPr>
                <m:t>τ</m:t>
              </m:r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τ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w:rPr>
                  <w:rFonts w:ascii="Cambria Math"/>
                  <w:sz w:val="26"/>
                  <w:szCs w:val="26"/>
                </w:rPr>
                <m:t>η</m:t>
              </m:r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η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t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m:rPr>
                  <m:sty m:val="p"/>
                </m:rPr>
                <w:rPr>
                  <w:rFonts w:ascii="Cambria Math"/>
                  <w:szCs w:val="26"/>
                </w:rPr>
                <m:t>V=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Cs w:val="26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Cs w:val="2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Cs w:val="26"/>
                    </w:rPr>
                    <m:t>η</m:t>
                  </m:r>
                </m:den>
              </m:f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w:rPr>
                  <w:rFonts w:ascii="Cambria Math"/>
                  <w:sz w:val="26"/>
                  <w:szCs w:val="26"/>
                </w:rPr>
                <m:t>V</m:t>
              </m:r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t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r>
                <w:rPr>
                  <w:rFonts w:ascii="Cambria Math"/>
                  <w:sz w:val="26"/>
                  <w:szCs w:val="26"/>
                </w:rPr>
                <m:t>η</m:t>
              </m:r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η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t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1.071 2022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i</m:t>
                  </m:r>
                </m:sub>
              </m:sSub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w:lastRenderedPageBreak/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=ρ×g×h                                                                                (</m:t>
              </m:r>
              <m:r>
                <w:rPr>
                  <w:rFonts w:ascii="Cambria Math" w:hAnsi="Cambria Math"/>
                  <w:sz w:val="26"/>
                  <w:szCs w:val="26"/>
                </w:rPr>
                <m:t>1)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×g×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M,c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+γ×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p,c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x,c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d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×g×h+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vac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 xml:space="preserve">              (2)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3,484 4×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at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-H×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0,002 52×t-0,020 582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1 000×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t+273,15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 xml:space="preserve">                        (3)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∆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sz w:val="26"/>
                      <w:szCs w:val="26"/>
                      <w:lang w:val="vi-V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sz w:val="26"/>
                          <w:szCs w:val="26"/>
                          <w:lang w:val="vi-VN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Cs/>
                              <w:sz w:val="26"/>
                              <w:szCs w:val="26"/>
                              <w:lang w:val="vi-V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vi-VN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vi-VN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6"/>
                                  <w:szCs w:val="26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vi-VN"/>
                                </w:rPr>
                                <m:t>k,i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vi-VN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6"/>
                          <w:szCs w:val="26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vi-VN"/>
                        </w:rP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                     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vi-VN"/>
                </w:rPr>
                <m:t xml:space="preserve">                            (4)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Y=a+b×X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b=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6"/>
                  <w:szCs w:val="26"/>
                </w:rPr>
                <m:t>-b×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</m:acc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ai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a,b</m:t>
                      </m:r>
                    </m:e>
                  </m:d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6"/>
                                          <w:szCs w:val="26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 xml:space="preserve"> </m:t>
                  </m:r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6"/>
                                          <w:szCs w:val="26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6"/>
                                              <w:szCs w:val="26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-a-b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n-2</m:t>
                      </m:r>
                    </m:den>
                  </m:f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ch1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ch1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amb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amb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stability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driffvalue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ch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ch1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amb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stability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=a+b×p</m:t>
              </m:r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0,c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0,c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=p×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p,c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c,c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p,c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c,c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∆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×g×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∆h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=p×sin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6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f0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up,j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3,0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down,j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4,0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up,j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down,j</m:t>
                      </m:r>
                    </m:sub>
                  </m:sSub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up,j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5,0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1,0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down,j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6,0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2,0</m:t>
                          </m:r>
                        </m:sub>
                      </m:sSub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up,j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down,j</m:t>
                      </m:r>
                    </m:sub>
                  </m:sSub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mean,j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2,j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1,0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4,j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3,0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6,j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6"/>
                                  <w:szCs w:val="26"/>
                                </w:rPr>
                                <m:t>5,0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mean,j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bk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oMath>
          </w:p>
        </w:tc>
      </w:tr>
    </w:tbl>
    <w:tbl>
      <w:tr>
        <w:tc>
          <w:p>
            <w:r>
              <w:t>Nguồn: QTKD 1.160 2021 ND FINAL.docx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=k×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sub>
              </m:sSub>
            </m:oMath>
          </w:p>
        </w:tc>
      </w:tr>
    </w:tbl>
    <w:sectPr w:rsidR="00BC4365" w:rsidRPr="00047447" w:rsidSect="00087F9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567" w:bottom="1134" w:left="1418" w:header="567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67DDE" w14:textId="77777777" w:rsidR="00087F9E" w:rsidRDefault="00087F9E" w:rsidP="00F6149E">
      <w:r>
        <w:separator/>
      </w:r>
    </w:p>
  </w:endnote>
  <w:endnote w:type="continuationSeparator" w:id="0">
    <w:p w14:paraId="78191FD7" w14:textId="77777777" w:rsidR="00087F9E" w:rsidRDefault="00087F9E" w:rsidP="00F6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nang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Doluong">
    <w:panose1 w:val="02020603050405020304"/>
    <w:charset w:val="00"/>
    <w:family w:val="roman"/>
    <w:pitch w:val="variable"/>
    <w:sig w:usb0="E0002AFF" w:usb1="40001802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9CBB" w14:textId="4423273E" w:rsidR="00146232" w:rsidRDefault="00146232">
    <w:pPr>
      <w:pStyle w:val="Footer"/>
    </w:pPr>
  </w:p>
  <w:p w14:paraId="66428A7F" w14:textId="77777777" w:rsidR="00146232" w:rsidRDefault="001462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0CBF4" w14:textId="4045EEBD" w:rsidR="00146232" w:rsidRDefault="00146232">
    <w:pPr>
      <w:pStyle w:val="Footer"/>
      <w:jc w:val="right"/>
    </w:pPr>
  </w:p>
  <w:p w14:paraId="637D42F4" w14:textId="77777777" w:rsidR="00146232" w:rsidRDefault="00146232" w:rsidP="00455F9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34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093B1" w14:textId="46B9217E" w:rsidR="00146232" w:rsidRDefault="0014623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D02FDD3" w14:textId="77777777" w:rsidR="00146232" w:rsidRDefault="0014623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192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83A2F" w14:textId="7ED72FF4" w:rsidR="00146232" w:rsidRDefault="001462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14F4D5BC" w14:textId="77777777" w:rsidR="00146232" w:rsidRDefault="0014623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925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3F52F" w14:textId="308FAE2D" w:rsidR="00146232" w:rsidRDefault="001462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0D11797" w14:textId="77777777" w:rsidR="00146232" w:rsidRDefault="00146232" w:rsidP="00455F9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7F18E" w14:textId="77777777" w:rsidR="00087F9E" w:rsidRDefault="00087F9E" w:rsidP="00F6149E">
      <w:r>
        <w:separator/>
      </w:r>
    </w:p>
  </w:footnote>
  <w:footnote w:type="continuationSeparator" w:id="0">
    <w:p w14:paraId="2A928EEF" w14:textId="77777777" w:rsidR="00087F9E" w:rsidRDefault="00087F9E" w:rsidP="00F6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EC70" w14:textId="422329C7" w:rsidR="00146232" w:rsidRDefault="00146232" w:rsidP="00CC6975">
    <w:pPr>
      <w:pStyle w:val="Header"/>
      <w:tabs>
        <w:tab w:val="clear" w:pos="4680"/>
        <w:tab w:val="clear" w:pos="9360"/>
        <w:tab w:val="left" w:pos="181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5B2F" w14:textId="4529B350" w:rsidR="00A06EAD" w:rsidRPr="00EF53CF" w:rsidRDefault="001C2C3B" w:rsidP="00F7717A">
    <w:pPr>
      <w:pStyle w:val="Header"/>
      <w:rPr>
        <w:b/>
        <w:sz w:val="26"/>
        <w:szCs w:val="26"/>
      </w:rPr>
    </w:pPr>
    <w:r>
      <w:rPr>
        <w:b/>
        <w:sz w:val="26"/>
        <w:szCs w:val="26"/>
      </w:rPr>
      <w:t>QTKĐ 1.190 :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CB249" w14:textId="6D6BACB8" w:rsidR="00F7717A" w:rsidRPr="00F7717A" w:rsidRDefault="003F2B48" w:rsidP="00F7717A">
    <w:pPr>
      <w:pStyle w:val="Header"/>
      <w:jc w:val="right"/>
      <w:rPr>
        <w:b/>
        <w:sz w:val="26"/>
        <w:szCs w:val="26"/>
      </w:rPr>
    </w:pPr>
    <w:r>
      <w:rPr>
        <w:b/>
        <w:sz w:val="26"/>
        <w:szCs w:val="26"/>
      </w:rPr>
      <w:t>QTKĐ 1.190 : 2023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5"/>
      <w:gridCol w:w="4956"/>
    </w:tblGrid>
    <w:tr w:rsidR="00146232" w:rsidRPr="00EF53CF" w14:paraId="69220C5C" w14:textId="77777777" w:rsidTr="00CC6975">
      <w:tc>
        <w:tcPr>
          <w:tcW w:w="4955" w:type="dxa"/>
        </w:tcPr>
        <w:p w14:paraId="7E6B1930" w14:textId="4C9270E4" w:rsidR="00146232" w:rsidRPr="00EF53CF" w:rsidRDefault="00146232" w:rsidP="00CC6975">
          <w:pPr>
            <w:pStyle w:val="Header"/>
            <w:tabs>
              <w:tab w:val="clear" w:pos="4680"/>
              <w:tab w:val="clear" w:pos="9360"/>
              <w:tab w:val="left" w:pos="1812"/>
            </w:tabs>
            <w:rPr>
              <w:b/>
              <w:bCs/>
              <w:sz w:val="26"/>
              <w:szCs w:val="26"/>
            </w:rPr>
          </w:pPr>
          <w:r w:rsidRPr="00EF53CF">
            <w:rPr>
              <w:b/>
              <w:bCs/>
              <w:sz w:val="26"/>
              <w:szCs w:val="26"/>
            </w:rPr>
            <w:t>QUY TRÌNH KIỂM ĐỊNH</w:t>
          </w:r>
        </w:p>
      </w:tc>
      <w:tc>
        <w:tcPr>
          <w:tcW w:w="4956" w:type="dxa"/>
        </w:tcPr>
        <w:p w14:paraId="6DB2382D" w14:textId="3C6FD242" w:rsidR="00146232" w:rsidRPr="00EF53CF" w:rsidRDefault="00146232" w:rsidP="00CC6975">
          <w:pPr>
            <w:pStyle w:val="Header"/>
            <w:tabs>
              <w:tab w:val="clear" w:pos="4680"/>
              <w:tab w:val="clear" w:pos="9360"/>
              <w:tab w:val="left" w:pos="1812"/>
            </w:tabs>
            <w:jc w:val="right"/>
            <w:rPr>
              <w:b/>
              <w:bCs/>
              <w:sz w:val="26"/>
              <w:szCs w:val="26"/>
            </w:rPr>
          </w:pPr>
          <w:r w:rsidRPr="00EF53CF">
            <w:rPr>
              <w:b/>
              <w:bCs/>
              <w:sz w:val="26"/>
              <w:szCs w:val="26"/>
            </w:rPr>
            <w:t xml:space="preserve">QTKĐ </w:t>
          </w:r>
          <w:r w:rsidR="00A32E68">
            <w:rPr>
              <w:b/>
              <w:bCs/>
              <w:sz w:val="26"/>
              <w:szCs w:val="26"/>
            </w:rPr>
            <w:t>1.1</w:t>
          </w:r>
          <w:r w:rsidR="00BA14CD">
            <w:rPr>
              <w:b/>
              <w:bCs/>
              <w:sz w:val="26"/>
              <w:szCs w:val="26"/>
            </w:rPr>
            <w:t>9</w:t>
          </w:r>
          <w:r w:rsidR="00A32E68">
            <w:rPr>
              <w:b/>
              <w:bCs/>
              <w:sz w:val="26"/>
              <w:szCs w:val="26"/>
            </w:rPr>
            <w:t>0</w:t>
          </w:r>
          <w:r w:rsidRPr="00EF53CF">
            <w:rPr>
              <w:b/>
              <w:bCs/>
              <w:sz w:val="26"/>
              <w:szCs w:val="26"/>
            </w:rPr>
            <w:t xml:space="preserve"> : 202</w:t>
          </w:r>
          <w:r w:rsidR="00BA14CD">
            <w:rPr>
              <w:b/>
              <w:bCs/>
              <w:sz w:val="26"/>
              <w:szCs w:val="26"/>
            </w:rPr>
            <w:t>3</w:t>
          </w:r>
        </w:p>
      </w:tc>
    </w:tr>
  </w:tbl>
  <w:p w14:paraId="5A8902D0" w14:textId="77777777" w:rsidR="00146232" w:rsidRDefault="00146232" w:rsidP="00CC6975">
    <w:pPr>
      <w:pStyle w:val="Header"/>
      <w:tabs>
        <w:tab w:val="clear" w:pos="4680"/>
        <w:tab w:val="clear" w:pos="9360"/>
        <w:tab w:val="left" w:pos="181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CBC"/>
    <w:multiLevelType w:val="hybridMultilevel"/>
    <w:tmpl w:val="E8E073E4"/>
    <w:lvl w:ilvl="0" w:tplc="13A4E572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10C87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D1CA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7EE8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B191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0211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122C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3794C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E2400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10C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72AF4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233A8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34B47"/>
    <w:multiLevelType w:val="hybridMultilevel"/>
    <w:tmpl w:val="E8603FE0"/>
    <w:lvl w:ilvl="0" w:tplc="3F4210E8">
      <w:start w:val="5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A08B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E0FA1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C70E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739A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B5F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D41F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120CF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10765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82AF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56E9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957C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D6C5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4133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2465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06E7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D58C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977C4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4B4AAC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3256"/>
    <w:multiLevelType w:val="hybridMultilevel"/>
    <w:tmpl w:val="8ADC7FDE"/>
    <w:lvl w:ilvl="0" w:tplc="1F66108E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1AF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64F5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22331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A505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55907"/>
    <w:multiLevelType w:val="hybridMultilevel"/>
    <w:tmpl w:val="9D0414C6"/>
    <w:lvl w:ilvl="0" w:tplc="6F64A7F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C588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94143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16025">
    <w:abstractNumId w:val="0"/>
  </w:num>
  <w:num w:numId="2" w16cid:durableId="1228997316">
    <w:abstractNumId w:val="12"/>
  </w:num>
  <w:num w:numId="3" w16cid:durableId="1518159835">
    <w:abstractNumId w:val="31"/>
  </w:num>
  <w:num w:numId="4" w16cid:durableId="87624981">
    <w:abstractNumId w:val="7"/>
  </w:num>
  <w:num w:numId="5" w16cid:durableId="1927423700">
    <w:abstractNumId w:val="13"/>
  </w:num>
  <w:num w:numId="6" w16cid:durableId="160853251">
    <w:abstractNumId w:val="3"/>
  </w:num>
  <w:num w:numId="7" w16cid:durableId="1366712631">
    <w:abstractNumId w:val="10"/>
  </w:num>
  <w:num w:numId="8" w16cid:durableId="150870268">
    <w:abstractNumId w:val="6"/>
  </w:num>
  <w:num w:numId="9" w16cid:durableId="616527903">
    <w:abstractNumId w:val="38"/>
  </w:num>
  <w:num w:numId="10" w16cid:durableId="511263617">
    <w:abstractNumId w:val="28"/>
  </w:num>
  <w:num w:numId="11" w16cid:durableId="1252549450">
    <w:abstractNumId w:val="24"/>
  </w:num>
  <w:num w:numId="12" w16cid:durableId="1670674948">
    <w:abstractNumId w:val="33"/>
  </w:num>
  <w:num w:numId="13" w16cid:durableId="122814637">
    <w:abstractNumId w:val="27"/>
  </w:num>
  <w:num w:numId="14" w16cid:durableId="1909068071">
    <w:abstractNumId w:val="20"/>
  </w:num>
  <w:num w:numId="15" w16cid:durableId="1057970271">
    <w:abstractNumId w:val="5"/>
  </w:num>
  <w:num w:numId="16" w16cid:durableId="313920722">
    <w:abstractNumId w:val="23"/>
  </w:num>
  <w:num w:numId="17" w16cid:durableId="1558319938">
    <w:abstractNumId w:val="8"/>
  </w:num>
  <w:num w:numId="18" w16cid:durableId="1320228213">
    <w:abstractNumId w:val="35"/>
  </w:num>
  <w:num w:numId="19" w16cid:durableId="1434939504">
    <w:abstractNumId w:val="2"/>
  </w:num>
  <w:num w:numId="20" w16cid:durableId="810630956">
    <w:abstractNumId w:val="1"/>
  </w:num>
  <w:num w:numId="21" w16cid:durableId="285085892">
    <w:abstractNumId w:val="17"/>
  </w:num>
  <w:num w:numId="22" w16cid:durableId="2064256279">
    <w:abstractNumId w:val="34"/>
  </w:num>
  <w:num w:numId="23" w16cid:durableId="1975409569">
    <w:abstractNumId w:val="32"/>
  </w:num>
  <w:num w:numId="24" w16cid:durableId="1186094357">
    <w:abstractNumId w:val="26"/>
  </w:num>
  <w:num w:numId="25" w16cid:durableId="841823010">
    <w:abstractNumId w:val="19"/>
  </w:num>
  <w:num w:numId="26" w16cid:durableId="459612260">
    <w:abstractNumId w:val="30"/>
  </w:num>
  <w:num w:numId="27" w16cid:durableId="636492131">
    <w:abstractNumId w:val="29"/>
  </w:num>
  <w:num w:numId="28" w16cid:durableId="1291977125">
    <w:abstractNumId w:val="37"/>
  </w:num>
  <w:num w:numId="29" w16cid:durableId="1660617978">
    <w:abstractNumId w:val="18"/>
  </w:num>
  <w:num w:numId="30" w16cid:durableId="510144587">
    <w:abstractNumId w:val="9"/>
  </w:num>
  <w:num w:numId="31" w16cid:durableId="240723840">
    <w:abstractNumId w:val="11"/>
  </w:num>
  <w:num w:numId="32" w16cid:durableId="1015887520">
    <w:abstractNumId w:val="4"/>
  </w:num>
  <w:num w:numId="33" w16cid:durableId="1885631440">
    <w:abstractNumId w:val="25"/>
  </w:num>
  <w:num w:numId="34" w16cid:durableId="1315256576">
    <w:abstractNumId w:val="22"/>
  </w:num>
  <w:num w:numId="35" w16cid:durableId="278950074">
    <w:abstractNumId w:val="15"/>
  </w:num>
  <w:num w:numId="36" w16cid:durableId="1701588873">
    <w:abstractNumId w:val="21"/>
  </w:num>
  <w:num w:numId="37" w16cid:durableId="203179273">
    <w:abstractNumId w:val="16"/>
  </w:num>
  <w:num w:numId="38" w16cid:durableId="1503664805">
    <w:abstractNumId w:val="14"/>
  </w:num>
  <w:num w:numId="39" w16cid:durableId="1311983063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attachedTemplate r:id="rId1"/>
  <w:defaultTabStop w:val="720"/>
  <w:evenAndOddHeaders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0C1"/>
    <w:rsid w:val="000030B8"/>
    <w:rsid w:val="00003FDF"/>
    <w:rsid w:val="00004B9E"/>
    <w:rsid w:val="00004EA2"/>
    <w:rsid w:val="000071D9"/>
    <w:rsid w:val="00010DEF"/>
    <w:rsid w:val="0002005F"/>
    <w:rsid w:val="00022FF5"/>
    <w:rsid w:val="000271F4"/>
    <w:rsid w:val="000303ED"/>
    <w:rsid w:val="0003251D"/>
    <w:rsid w:val="00034E0C"/>
    <w:rsid w:val="00035694"/>
    <w:rsid w:val="00035C86"/>
    <w:rsid w:val="000373A8"/>
    <w:rsid w:val="0004257C"/>
    <w:rsid w:val="00047447"/>
    <w:rsid w:val="0005063E"/>
    <w:rsid w:val="0005303A"/>
    <w:rsid w:val="000532D8"/>
    <w:rsid w:val="00054DE8"/>
    <w:rsid w:val="00057040"/>
    <w:rsid w:val="00064870"/>
    <w:rsid w:val="00064955"/>
    <w:rsid w:val="00065EEF"/>
    <w:rsid w:val="00075EA4"/>
    <w:rsid w:val="00082536"/>
    <w:rsid w:val="00087C3E"/>
    <w:rsid w:val="00087F9E"/>
    <w:rsid w:val="0009297D"/>
    <w:rsid w:val="00093CD1"/>
    <w:rsid w:val="00097B26"/>
    <w:rsid w:val="000A229E"/>
    <w:rsid w:val="000A762E"/>
    <w:rsid w:val="000A79CF"/>
    <w:rsid w:val="000B0536"/>
    <w:rsid w:val="000B3E65"/>
    <w:rsid w:val="000B5D44"/>
    <w:rsid w:val="000C0A5C"/>
    <w:rsid w:val="000C0EFE"/>
    <w:rsid w:val="000C4C9E"/>
    <w:rsid w:val="000D2D1B"/>
    <w:rsid w:val="000D3AD5"/>
    <w:rsid w:val="000D73DB"/>
    <w:rsid w:val="000E013E"/>
    <w:rsid w:val="000E01F7"/>
    <w:rsid w:val="000F1B62"/>
    <w:rsid w:val="000F3272"/>
    <w:rsid w:val="000F3A18"/>
    <w:rsid w:val="000F4018"/>
    <w:rsid w:val="000F7410"/>
    <w:rsid w:val="001055FD"/>
    <w:rsid w:val="00111493"/>
    <w:rsid w:val="00111C4E"/>
    <w:rsid w:val="00120E9F"/>
    <w:rsid w:val="00130084"/>
    <w:rsid w:val="00130E00"/>
    <w:rsid w:val="00130F97"/>
    <w:rsid w:val="00133E36"/>
    <w:rsid w:val="00136F95"/>
    <w:rsid w:val="0014335A"/>
    <w:rsid w:val="001450A2"/>
    <w:rsid w:val="00146232"/>
    <w:rsid w:val="00150D19"/>
    <w:rsid w:val="001537FD"/>
    <w:rsid w:val="001567D4"/>
    <w:rsid w:val="00156FB7"/>
    <w:rsid w:val="00164C50"/>
    <w:rsid w:val="00165754"/>
    <w:rsid w:val="00170F5A"/>
    <w:rsid w:val="00174BA2"/>
    <w:rsid w:val="001770C0"/>
    <w:rsid w:val="001812FD"/>
    <w:rsid w:val="00184BB1"/>
    <w:rsid w:val="001857AB"/>
    <w:rsid w:val="001A0807"/>
    <w:rsid w:val="001A2EA4"/>
    <w:rsid w:val="001A5240"/>
    <w:rsid w:val="001A7596"/>
    <w:rsid w:val="001A7EB3"/>
    <w:rsid w:val="001B457B"/>
    <w:rsid w:val="001B78A0"/>
    <w:rsid w:val="001B7F5C"/>
    <w:rsid w:val="001C2C3B"/>
    <w:rsid w:val="001C5E9C"/>
    <w:rsid w:val="001C611A"/>
    <w:rsid w:val="001D3733"/>
    <w:rsid w:val="001D7BD8"/>
    <w:rsid w:val="001F2716"/>
    <w:rsid w:val="001F4FC3"/>
    <w:rsid w:val="00202421"/>
    <w:rsid w:val="00204691"/>
    <w:rsid w:val="0020599C"/>
    <w:rsid w:val="00206382"/>
    <w:rsid w:val="00206A22"/>
    <w:rsid w:val="00207199"/>
    <w:rsid w:val="002130BB"/>
    <w:rsid w:val="00221400"/>
    <w:rsid w:val="00221AFF"/>
    <w:rsid w:val="00224292"/>
    <w:rsid w:val="00225035"/>
    <w:rsid w:val="00226443"/>
    <w:rsid w:val="00227A2F"/>
    <w:rsid w:val="002308AE"/>
    <w:rsid w:val="002370E0"/>
    <w:rsid w:val="002417AB"/>
    <w:rsid w:val="00244171"/>
    <w:rsid w:val="00245294"/>
    <w:rsid w:val="00245EA5"/>
    <w:rsid w:val="00247E9E"/>
    <w:rsid w:val="002529A5"/>
    <w:rsid w:val="002539CF"/>
    <w:rsid w:val="0025621C"/>
    <w:rsid w:val="00260381"/>
    <w:rsid w:val="0026289B"/>
    <w:rsid w:val="0027087B"/>
    <w:rsid w:val="00270B14"/>
    <w:rsid w:val="00272119"/>
    <w:rsid w:val="002746CC"/>
    <w:rsid w:val="002752D0"/>
    <w:rsid w:val="00284E54"/>
    <w:rsid w:val="00287F78"/>
    <w:rsid w:val="00297A40"/>
    <w:rsid w:val="002A0470"/>
    <w:rsid w:val="002A0B6F"/>
    <w:rsid w:val="002A1B4E"/>
    <w:rsid w:val="002A2C00"/>
    <w:rsid w:val="002A5B8D"/>
    <w:rsid w:val="002B4854"/>
    <w:rsid w:val="002B52AC"/>
    <w:rsid w:val="002C442F"/>
    <w:rsid w:val="002C625C"/>
    <w:rsid w:val="002D27BD"/>
    <w:rsid w:val="002D2CED"/>
    <w:rsid w:val="002D66B0"/>
    <w:rsid w:val="002E5D18"/>
    <w:rsid w:val="002F6F92"/>
    <w:rsid w:val="002F78AE"/>
    <w:rsid w:val="0030379F"/>
    <w:rsid w:val="003060B7"/>
    <w:rsid w:val="00326EAC"/>
    <w:rsid w:val="00332D27"/>
    <w:rsid w:val="00333DD0"/>
    <w:rsid w:val="00344FEB"/>
    <w:rsid w:val="003461D3"/>
    <w:rsid w:val="003463E1"/>
    <w:rsid w:val="003566FC"/>
    <w:rsid w:val="00356721"/>
    <w:rsid w:val="00356DEB"/>
    <w:rsid w:val="003616E0"/>
    <w:rsid w:val="003634C0"/>
    <w:rsid w:val="003657DC"/>
    <w:rsid w:val="00366DFD"/>
    <w:rsid w:val="00366EEE"/>
    <w:rsid w:val="00370566"/>
    <w:rsid w:val="00380603"/>
    <w:rsid w:val="00381B36"/>
    <w:rsid w:val="00383234"/>
    <w:rsid w:val="00387188"/>
    <w:rsid w:val="003A010D"/>
    <w:rsid w:val="003A434C"/>
    <w:rsid w:val="003A5FE1"/>
    <w:rsid w:val="003B05BE"/>
    <w:rsid w:val="003B18BF"/>
    <w:rsid w:val="003B1950"/>
    <w:rsid w:val="003B1EA4"/>
    <w:rsid w:val="003B3A4E"/>
    <w:rsid w:val="003C74A8"/>
    <w:rsid w:val="003D3CE8"/>
    <w:rsid w:val="003E08F4"/>
    <w:rsid w:val="003E16A9"/>
    <w:rsid w:val="003F2A44"/>
    <w:rsid w:val="003F2B48"/>
    <w:rsid w:val="003F4859"/>
    <w:rsid w:val="003F5420"/>
    <w:rsid w:val="003F669F"/>
    <w:rsid w:val="004001D7"/>
    <w:rsid w:val="00402CA9"/>
    <w:rsid w:val="00406915"/>
    <w:rsid w:val="004076C7"/>
    <w:rsid w:val="00411EBF"/>
    <w:rsid w:val="0041217C"/>
    <w:rsid w:val="0041412B"/>
    <w:rsid w:val="0042093C"/>
    <w:rsid w:val="0042222B"/>
    <w:rsid w:val="004309F1"/>
    <w:rsid w:val="004313C5"/>
    <w:rsid w:val="0043564D"/>
    <w:rsid w:val="00440E21"/>
    <w:rsid w:val="00442926"/>
    <w:rsid w:val="00443D62"/>
    <w:rsid w:val="00445894"/>
    <w:rsid w:val="00447138"/>
    <w:rsid w:val="00451EE1"/>
    <w:rsid w:val="00455F9C"/>
    <w:rsid w:val="0046784C"/>
    <w:rsid w:val="00470B98"/>
    <w:rsid w:val="00472C22"/>
    <w:rsid w:val="0047331A"/>
    <w:rsid w:val="00480075"/>
    <w:rsid w:val="0048070D"/>
    <w:rsid w:val="004814AB"/>
    <w:rsid w:val="0048356E"/>
    <w:rsid w:val="0048798F"/>
    <w:rsid w:val="0049175F"/>
    <w:rsid w:val="004A441F"/>
    <w:rsid w:val="004A7BB7"/>
    <w:rsid w:val="004B05C5"/>
    <w:rsid w:val="004B3D9A"/>
    <w:rsid w:val="004C1BFC"/>
    <w:rsid w:val="004C3BCA"/>
    <w:rsid w:val="004C464D"/>
    <w:rsid w:val="004D72DA"/>
    <w:rsid w:val="004E0AF9"/>
    <w:rsid w:val="004E301D"/>
    <w:rsid w:val="004E4933"/>
    <w:rsid w:val="004E536C"/>
    <w:rsid w:val="004F08B4"/>
    <w:rsid w:val="004F0E59"/>
    <w:rsid w:val="004F291F"/>
    <w:rsid w:val="004F5AAE"/>
    <w:rsid w:val="004F6908"/>
    <w:rsid w:val="00502D70"/>
    <w:rsid w:val="00507187"/>
    <w:rsid w:val="00513C1F"/>
    <w:rsid w:val="00516695"/>
    <w:rsid w:val="0052055A"/>
    <w:rsid w:val="00522B0F"/>
    <w:rsid w:val="00522DFD"/>
    <w:rsid w:val="00532BA2"/>
    <w:rsid w:val="0054167F"/>
    <w:rsid w:val="00543987"/>
    <w:rsid w:val="00544FA6"/>
    <w:rsid w:val="00552EF7"/>
    <w:rsid w:val="00557288"/>
    <w:rsid w:val="005647F3"/>
    <w:rsid w:val="00564F63"/>
    <w:rsid w:val="00570124"/>
    <w:rsid w:val="00570B3D"/>
    <w:rsid w:val="00570E22"/>
    <w:rsid w:val="005741B1"/>
    <w:rsid w:val="00575394"/>
    <w:rsid w:val="005820AB"/>
    <w:rsid w:val="00583906"/>
    <w:rsid w:val="00583A1B"/>
    <w:rsid w:val="00583BD9"/>
    <w:rsid w:val="00590734"/>
    <w:rsid w:val="00594CF2"/>
    <w:rsid w:val="0059716E"/>
    <w:rsid w:val="005A0503"/>
    <w:rsid w:val="005B2CC6"/>
    <w:rsid w:val="005B3BAD"/>
    <w:rsid w:val="005B42EA"/>
    <w:rsid w:val="005C56C6"/>
    <w:rsid w:val="005C6BAA"/>
    <w:rsid w:val="005D0F0E"/>
    <w:rsid w:val="005D2D48"/>
    <w:rsid w:val="005D4BCA"/>
    <w:rsid w:val="005D73A8"/>
    <w:rsid w:val="005E1299"/>
    <w:rsid w:val="005E38A9"/>
    <w:rsid w:val="005E3FA1"/>
    <w:rsid w:val="005F1515"/>
    <w:rsid w:val="005F2AD8"/>
    <w:rsid w:val="005F494B"/>
    <w:rsid w:val="005F4B13"/>
    <w:rsid w:val="0060206F"/>
    <w:rsid w:val="006045C9"/>
    <w:rsid w:val="006062DF"/>
    <w:rsid w:val="006067ED"/>
    <w:rsid w:val="006155D4"/>
    <w:rsid w:val="006158FD"/>
    <w:rsid w:val="0062231A"/>
    <w:rsid w:val="00626480"/>
    <w:rsid w:val="00627F2B"/>
    <w:rsid w:val="00632D55"/>
    <w:rsid w:val="00637BC3"/>
    <w:rsid w:val="00637CF4"/>
    <w:rsid w:val="00655B13"/>
    <w:rsid w:val="006635A4"/>
    <w:rsid w:val="00666893"/>
    <w:rsid w:val="0067049C"/>
    <w:rsid w:val="00671A45"/>
    <w:rsid w:val="006755DC"/>
    <w:rsid w:val="00675DBF"/>
    <w:rsid w:val="006815F9"/>
    <w:rsid w:val="00685702"/>
    <w:rsid w:val="00687B26"/>
    <w:rsid w:val="00691227"/>
    <w:rsid w:val="00692462"/>
    <w:rsid w:val="0069361E"/>
    <w:rsid w:val="006978B7"/>
    <w:rsid w:val="006A61F6"/>
    <w:rsid w:val="006A7355"/>
    <w:rsid w:val="006B6696"/>
    <w:rsid w:val="006B6FD2"/>
    <w:rsid w:val="006C2F7C"/>
    <w:rsid w:val="006C67F5"/>
    <w:rsid w:val="006C7C5F"/>
    <w:rsid w:val="006D13C3"/>
    <w:rsid w:val="006D2E40"/>
    <w:rsid w:val="006D7A75"/>
    <w:rsid w:val="006E0FD2"/>
    <w:rsid w:val="006E7027"/>
    <w:rsid w:val="006F6045"/>
    <w:rsid w:val="00700AC0"/>
    <w:rsid w:val="007012C3"/>
    <w:rsid w:val="00703850"/>
    <w:rsid w:val="007050E0"/>
    <w:rsid w:val="0070620B"/>
    <w:rsid w:val="00706E80"/>
    <w:rsid w:val="0071687C"/>
    <w:rsid w:val="00717CB2"/>
    <w:rsid w:val="00721C4D"/>
    <w:rsid w:val="007331BD"/>
    <w:rsid w:val="00734DA8"/>
    <w:rsid w:val="007361EA"/>
    <w:rsid w:val="0074688E"/>
    <w:rsid w:val="0075579A"/>
    <w:rsid w:val="00757E04"/>
    <w:rsid w:val="00762AC7"/>
    <w:rsid w:val="00763975"/>
    <w:rsid w:val="00765520"/>
    <w:rsid w:val="00771115"/>
    <w:rsid w:val="00773420"/>
    <w:rsid w:val="00781160"/>
    <w:rsid w:val="0078116E"/>
    <w:rsid w:val="00782C17"/>
    <w:rsid w:val="007843E7"/>
    <w:rsid w:val="00792A42"/>
    <w:rsid w:val="00797113"/>
    <w:rsid w:val="00797F81"/>
    <w:rsid w:val="007A2F22"/>
    <w:rsid w:val="007A47AA"/>
    <w:rsid w:val="007A7B34"/>
    <w:rsid w:val="007B49B1"/>
    <w:rsid w:val="007B5401"/>
    <w:rsid w:val="007C61E1"/>
    <w:rsid w:val="007C6387"/>
    <w:rsid w:val="007D460C"/>
    <w:rsid w:val="007D704C"/>
    <w:rsid w:val="007E4740"/>
    <w:rsid w:val="007F05AA"/>
    <w:rsid w:val="007F5148"/>
    <w:rsid w:val="007F5505"/>
    <w:rsid w:val="008008F9"/>
    <w:rsid w:val="00807F94"/>
    <w:rsid w:val="0081169D"/>
    <w:rsid w:val="008136CC"/>
    <w:rsid w:val="00815179"/>
    <w:rsid w:val="00822739"/>
    <w:rsid w:val="00826496"/>
    <w:rsid w:val="008303FF"/>
    <w:rsid w:val="0083287F"/>
    <w:rsid w:val="00833112"/>
    <w:rsid w:val="00836655"/>
    <w:rsid w:val="0084379E"/>
    <w:rsid w:val="00844B4E"/>
    <w:rsid w:val="00845E92"/>
    <w:rsid w:val="00847F8A"/>
    <w:rsid w:val="00852EFD"/>
    <w:rsid w:val="00857322"/>
    <w:rsid w:val="008648C5"/>
    <w:rsid w:val="008656F5"/>
    <w:rsid w:val="008779A3"/>
    <w:rsid w:val="00882429"/>
    <w:rsid w:val="0089040E"/>
    <w:rsid w:val="008954A7"/>
    <w:rsid w:val="00896714"/>
    <w:rsid w:val="0089730E"/>
    <w:rsid w:val="008A04AA"/>
    <w:rsid w:val="008A144B"/>
    <w:rsid w:val="008A1AB2"/>
    <w:rsid w:val="008A1D95"/>
    <w:rsid w:val="008B1A9A"/>
    <w:rsid w:val="008D1A51"/>
    <w:rsid w:val="008D3A56"/>
    <w:rsid w:val="008D3DD1"/>
    <w:rsid w:val="008D5030"/>
    <w:rsid w:val="008E211A"/>
    <w:rsid w:val="008F295D"/>
    <w:rsid w:val="008F2DFB"/>
    <w:rsid w:val="008F37E8"/>
    <w:rsid w:val="008F67AB"/>
    <w:rsid w:val="008F7580"/>
    <w:rsid w:val="009049B4"/>
    <w:rsid w:val="0091003C"/>
    <w:rsid w:val="009102CE"/>
    <w:rsid w:val="00912228"/>
    <w:rsid w:val="00917026"/>
    <w:rsid w:val="00917D3C"/>
    <w:rsid w:val="00922E7E"/>
    <w:rsid w:val="00923D9B"/>
    <w:rsid w:val="00930ECF"/>
    <w:rsid w:val="00931F5F"/>
    <w:rsid w:val="00933E57"/>
    <w:rsid w:val="00934F21"/>
    <w:rsid w:val="00935B80"/>
    <w:rsid w:val="00944743"/>
    <w:rsid w:val="00955B57"/>
    <w:rsid w:val="00956AA5"/>
    <w:rsid w:val="00956B46"/>
    <w:rsid w:val="00965804"/>
    <w:rsid w:val="0097271A"/>
    <w:rsid w:val="009734C9"/>
    <w:rsid w:val="009751C3"/>
    <w:rsid w:val="00976B8F"/>
    <w:rsid w:val="00977660"/>
    <w:rsid w:val="00980B03"/>
    <w:rsid w:val="00982125"/>
    <w:rsid w:val="0098367A"/>
    <w:rsid w:val="00986EC9"/>
    <w:rsid w:val="00997B8F"/>
    <w:rsid w:val="009A3FA4"/>
    <w:rsid w:val="009A41A2"/>
    <w:rsid w:val="009A458F"/>
    <w:rsid w:val="009A4676"/>
    <w:rsid w:val="009A6B00"/>
    <w:rsid w:val="009B2E6D"/>
    <w:rsid w:val="009B2FE7"/>
    <w:rsid w:val="009B56A4"/>
    <w:rsid w:val="009B7F6D"/>
    <w:rsid w:val="009C0A67"/>
    <w:rsid w:val="009C17AA"/>
    <w:rsid w:val="009C2E87"/>
    <w:rsid w:val="009C4DD9"/>
    <w:rsid w:val="009D4634"/>
    <w:rsid w:val="009E28C2"/>
    <w:rsid w:val="009E3DF7"/>
    <w:rsid w:val="009E51CA"/>
    <w:rsid w:val="009F511F"/>
    <w:rsid w:val="009F5F0E"/>
    <w:rsid w:val="009F7AE2"/>
    <w:rsid w:val="00A06EAD"/>
    <w:rsid w:val="00A07DCA"/>
    <w:rsid w:val="00A1364D"/>
    <w:rsid w:val="00A207C3"/>
    <w:rsid w:val="00A302BD"/>
    <w:rsid w:val="00A313F6"/>
    <w:rsid w:val="00A32314"/>
    <w:rsid w:val="00A32E68"/>
    <w:rsid w:val="00A33448"/>
    <w:rsid w:val="00A41099"/>
    <w:rsid w:val="00A43545"/>
    <w:rsid w:val="00A43B90"/>
    <w:rsid w:val="00A50B70"/>
    <w:rsid w:val="00A50F88"/>
    <w:rsid w:val="00A5373F"/>
    <w:rsid w:val="00A55200"/>
    <w:rsid w:val="00A56474"/>
    <w:rsid w:val="00A63EF7"/>
    <w:rsid w:val="00A66BA5"/>
    <w:rsid w:val="00A67DDA"/>
    <w:rsid w:val="00A70B98"/>
    <w:rsid w:val="00A95098"/>
    <w:rsid w:val="00AA0222"/>
    <w:rsid w:val="00AA0DB8"/>
    <w:rsid w:val="00AA1D46"/>
    <w:rsid w:val="00AA2716"/>
    <w:rsid w:val="00AA2C93"/>
    <w:rsid w:val="00AA32DE"/>
    <w:rsid w:val="00AB34B1"/>
    <w:rsid w:val="00AB611D"/>
    <w:rsid w:val="00AB69E2"/>
    <w:rsid w:val="00AB6D94"/>
    <w:rsid w:val="00AC0DC8"/>
    <w:rsid w:val="00AC1231"/>
    <w:rsid w:val="00AC433E"/>
    <w:rsid w:val="00AC653D"/>
    <w:rsid w:val="00AC7CB6"/>
    <w:rsid w:val="00AD2166"/>
    <w:rsid w:val="00AD35A2"/>
    <w:rsid w:val="00AD6CBF"/>
    <w:rsid w:val="00AD76A7"/>
    <w:rsid w:val="00AF1421"/>
    <w:rsid w:val="00AF18D8"/>
    <w:rsid w:val="00AF2F5D"/>
    <w:rsid w:val="00AF62FF"/>
    <w:rsid w:val="00AF649B"/>
    <w:rsid w:val="00B00F2B"/>
    <w:rsid w:val="00B02F05"/>
    <w:rsid w:val="00B04D78"/>
    <w:rsid w:val="00B10461"/>
    <w:rsid w:val="00B111EB"/>
    <w:rsid w:val="00B11967"/>
    <w:rsid w:val="00B13931"/>
    <w:rsid w:val="00B20333"/>
    <w:rsid w:val="00B2401D"/>
    <w:rsid w:val="00B3386B"/>
    <w:rsid w:val="00B35482"/>
    <w:rsid w:val="00B36756"/>
    <w:rsid w:val="00B4248C"/>
    <w:rsid w:val="00B43229"/>
    <w:rsid w:val="00B50850"/>
    <w:rsid w:val="00B50FFD"/>
    <w:rsid w:val="00B53C24"/>
    <w:rsid w:val="00B54CAB"/>
    <w:rsid w:val="00B6123F"/>
    <w:rsid w:val="00B61281"/>
    <w:rsid w:val="00B61844"/>
    <w:rsid w:val="00B64A13"/>
    <w:rsid w:val="00B81325"/>
    <w:rsid w:val="00B81B64"/>
    <w:rsid w:val="00B836A7"/>
    <w:rsid w:val="00B83DBA"/>
    <w:rsid w:val="00B842E1"/>
    <w:rsid w:val="00B853F5"/>
    <w:rsid w:val="00B85516"/>
    <w:rsid w:val="00B90555"/>
    <w:rsid w:val="00B95AC6"/>
    <w:rsid w:val="00B976BD"/>
    <w:rsid w:val="00BA13FE"/>
    <w:rsid w:val="00BA14CD"/>
    <w:rsid w:val="00BA26F7"/>
    <w:rsid w:val="00BA5549"/>
    <w:rsid w:val="00BB0319"/>
    <w:rsid w:val="00BB2160"/>
    <w:rsid w:val="00BB35DB"/>
    <w:rsid w:val="00BB418D"/>
    <w:rsid w:val="00BC399B"/>
    <w:rsid w:val="00BC4365"/>
    <w:rsid w:val="00BC6789"/>
    <w:rsid w:val="00BD0639"/>
    <w:rsid w:val="00BD0F60"/>
    <w:rsid w:val="00BD45F6"/>
    <w:rsid w:val="00BD53E2"/>
    <w:rsid w:val="00BD5D80"/>
    <w:rsid w:val="00BE340B"/>
    <w:rsid w:val="00BE7364"/>
    <w:rsid w:val="00BE7B3F"/>
    <w:rsid w:val="00BF01B0"/>
    <w:rsid w:val="00BF300D"/>
    <w:rsid w:val="00C12D2E"/>
    <w:rsid w:val="00C13740"/>
    <w:rsid w:val="00C146F0"/>
    <w:rsid w:val="00C15049"/>
    <w:rsid w:val="00C22F83"/>
    <w:rsid w:val="00C272F6"/>
    <w:rsid w:val="00C467D2"/>
    <w:rsid w:val="00C50297"/>
    <w:rsid w:val="00C53A6A"/>
    <w:rsid w:val="00C54013"/>
    <w:rsid w:val="00C55BE1"/>
    <w:rsid w:val="00C6590B"/>
    <w:rsid w:val="00C71442"/>
    <w:rsid w:val="00C83D19"/>
    <w:rsid w:val="00C84E9A"/>
    <w:rsid w:val="00C90E52"/>
    <w:rsid w:val="00C934E9"/>
    <w:rsid w:val="00C96CC2"/>
    <w:rsid w:val="00CA3FF0"/>
    <w:rsid w:val="00CA42C2"/>
    <w:rsid w:val="00CA72F3"/>
    <w:rsid w:val="00CB0930"/>
    <w:rsid w:val="00CB5DAA"/>
    <w:rsid w:val="00CB60C1"/>
    <w:rsid w:val="00CC0DFC"/>
    <w:rsid w:val="00CC0E23"/>
    <w:rsid w:val="00CC3F83"/>
    <w:rsid w:val="00CC5DE8"/>
    <w:rsid w:val="00CC6975"/>
    <w:rsid w:val="00CD180E"/>
    <w:rsid w:val="00CD4637"/>
    <w:rsid w:val="00CD5AA7"/>
    <w:rsid w:val="00CD7D76"/>
    <w:rsid w:val="00CF06B9"/>
    <w:rsid w:val="00CF1944"/>
    <w:rsid w:val="00CF19B2"/>
    <w:rsid w:val="00CF1E80"/>
    <w:rsid w:val="00CF2984"/>
    <w:rsid w:val="00CF3BFA"/>
    <w:rsid w:val="00D01FAE"/>
    <w:rsid w:val="00D022AA"/>
    <w:rsid w:val="00D0257F"/>
    <w:rsid w:val="00D116D5"/>
    <w:rsid w:val="00D122CF"/>
    <w:rsid w:val="00D17741"/>
    <w:rsid w:val="00D20346"/>
    <w:rsid w:val="00D21E04"/>
    <w:rsid w:val="00D22DC4"/>
    <w:rsid w:val="00D23DCA"/>
    <w:rsid w:val="00D301E8"/>
    <w:rsid w:val="00D31360"/>
    <w:rsid w:val="00D313A4"/>
    <w:rsid w:val="00D341CA"/>
    <w:rsid w:val="00D3420D"/>
    <w:rsid w:val="00D3503D"/>
    <w:rsid w:val="00D3625E"/>
    <w:rsid w:val="00D373FB"/>
    <w:rsid w:val="00D41AB5"/>
    <w:rsid w:val="00D44F90"/>
    <w:rsid w:val="00D457DF"/>
    <w:rsid w:val="00D45CD0"/>
    <w:rsid w:val="00D4678B"/>
    <w:rsid w:val="00D47EBE"/>
    <w:rsid w:val="00D504B2"/>
    <w:rsid w:val="00D51E7F"/>
    <w:rsid w:val="00D53FC9"/>
    <w:rsid w:val="00D554CE"/>
    <w:rsid w:val="00D5554E"/>
    <w:rsid w:val="00D557F7"/>
    <w:rsid w:val="00D57AAC"/>
    <w:rsid w:val="00D57EE1"/>
    <w:rsid w:val="00D57F56"/>
    <w:rsid w:val="00D6023D"/>
    <w:rsid w:val="00D649D2"/>
    <w:rsid w:val="00D80EC1"/>
    <w:rsid w:val="00D8262A"/>
    <w:rsid w:val="00D82AEC"/>
    <w:rsid w:val="00D83CAA"/>
    <w:rsid w:val="00D86701"/>
    <w:rsid w:val="00D90A9E"/>
    <w:rsid w:val="00D9130C"/>
    <w:rsid w:val="00D942E7"/>
    <w:rsid w:val="00D952CA"/>
    <w:rsid w:val="00D9595F"/>
    <w:rsid w:val="00D97CCF"/>
    <w:rsid w:val="00DA5038"/>
    <w:rsid w:val="00DB06F7"/>
    <w:rsid w:val="00DB2551"/>
    <w:rsid w:val="00DB4C46"/>
    <w:rsid w:val="00DB5BDE"/>
    <w:rsid w:val="00DB5E6E"/>
    <w:rsid w:val="00DB70B6"/>
    <w:rsid w:val="00DC2E3A"/>
    <w:rsid w:val="00DC46C2"/>
    <w:rsid w:val="00DC66D6"/>
    <w:rsid w:val="00DC7607"/>
    <w:rsid w:val="00DD17FA"/>
    <w:rsid w:val="00DD2066"/>
    <w:rsid w:val="00DD2B0B"/>
    <w:rsid w:val="00DD4C5D"/>
    <w:rsid w:val="00DE1855"/>
    <w:rsid w:val="00DE2D5D"/>
    <w:rsid w:val="00DE554D"/>
    <w:rsid w:val="00DE588B"/>
    <w:rsid w:val="00DE7ED4"/>
    <w:rsid w:val="00DF540F"/>
    <w:rsid w:val="00DF62BC"/>
    <w:rsid w:val="00DF6D7A"/>
    <w:rsid w:val="00E00830"/>
    <w:rsid w:val="00E067C9"/>
    <w:rsid w:val="00E107A8"/>
    <w:rsid w:val="00E12F87"/>
    <w:rsid w:val="00E133AF"/>
    <w:rsid w:val="00E139B5"/>
    <w:rsid w:val="00E20A7C"/>
    <w:rsid w:val="00E266A8"/>
    <w:rsid w:val="00E31799"/>
    <w:rsid w:val="00E40112"/>
    <w:rsid w:val="00E41EFC"/>
    <w:rsid w:val="00E41F75"/>
    <w:rsid w:val="00E429B0"/>
    <w:rsid w:val="00E45E99"/>
    <w:rsid w:val="00E51A73"/>
    <w:rsid w:val="00E51FEC"/>
    <w:rsid w:val="00E57740"/>
    <w:rsid w:val="00E6261E"/>
    <w:rsid w:val="00E62911"/>
    <w:rsid w:val="00E663B3"/>
    <w:rsid w:val="00E67486"/>
    <w:rsid w:val="00E72819"/>
    <w:rsid w:val="00E74425"/>
    <w:rsid w:val="00E761EA"/>
    <w:rsid w:val="00E81C72"/>
    <w:rsid w:val="00E87C68"/>
    <w:rsid w:val="00E9341C"/>
    <w:rsid w:val="00E94D5B"/>
    <w:rsid w:val="00E965AC"/>
    <w:rsid w:val="00EA345D"/>
    <w:rsid w:val="00EB08A6"/>
    <w:rsid w:val="00EB1196"/>
    <w:rsid w:val="00EB27D8"/>
    <w:rsid w:val="00EB28A2"/>
    <w:rsid w:val="00EB3D73"/>
    <w:rsid w:val="00EC4A98"/>
    <w:rsid w:val="00EC7DF8"/>
    <w:rsid w:val="00ED4DA1"/>
    <w:rsid w:val="00EE1EC0"/>
    <w:rsid w:val="00EE23AF"/>
    <w:rsid w:val="00EE2EAD"/>
    <w:rsid w:val="00EE48F8"/>
    <w:rsid w:val="00EF03CF"/>
    <w:rsid w:val="00EF1B8C"/>
    <w:rsid w:val="00EF1E25"/>
    <w:rsid w:val="00EF2049"/>
    <w:rsid w:val="00EF39EC"/>
    <w:rsid w:val="00EF3A48"/>
    <w:rsid w:val="00EF53CF"/>
    <w:rsid w:val="00EF651F"/>
    <w:rsid w:val="00F002C6"/>
    <w:rsid w:val="00F009FA"/>
    <w:rsid w:val="00F029A6"/>
    <w:rsid w:val="00F15CB3"/>
    <w:rsid w:val="00F16367"/>
    <w:rsid w:val="00F217BB"/>
    <w:rsid w:val="00F27F2C"/>
    <w:rsid w:val="00F3168E"/>
    <w:rsid w:val="00F345F3"/>
    <w:rsid w:val="00F36A83"/>
    <w:rsid w:val="00F36B36"/>
    <w:rsid w:val="00F41B65"/>
    <w:rsid w:val="00F43770"/>
    <w:rsid w:val="00F44DE2"/>
    <w:rsid w:val="00F44E58"/>
    <w:rsid w:val="00F455CF"/>
    <w:rsid w:val="00F46A77"/>
    <w:rsid w:val="00F47DD6"/>
    <w:rsid w:val="00F51255"/>
    <w:rsid w:val="00F51CEC"/>
    <w:rsid w:val="00F523F1"/>
    <w:rsid w:val="00F52BF0"/>
    <w:rsid w:val="00F57F33"/>
    <w:rsid w:val="00F6149E"/>
    <w:rsid w:val="00F64500"/>
    <w:rsid w:val="00F76128"/>
    <w:rsid w:val="00F7717A"/>
    <w:rsid w:val="00F77317"/>
    <w:rsid w:val="00F80173"/>
    <w:rsid w:val="00F87AC8"/>
    <w:rsid w:val="00F95F68"/>
    <w:rsid w:val="00F968C2"/>
    <w:rsid w:val="00F971D3"/>
    <w:rsid w:val="00F974CA"/>
    <w:rsid w:val="00FB0E6E"/>
    <w:rsid w:val="00FB7072"/>
    <w:rsid w:val="00FB70CB"/>
    <w:rsid w:val="00FC7635"/>
    <w:rsid w:val="00FD5CD9"/>
    <w:rsid w:val="00FD70A5"/>
    <w:rsid w:val="00FE041C"/>
    <w:rsid w:val="00FF0F61"/>
    <w:rsid w:val="00FF3707"/>
    <w:rsid w:val="00FF37A4"/>
    <w:rsid w:val="00FF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FE02C6"/>
  <w15:docId w15:val="{C14CAA40-0EB3-471B-96EE-4FF6E1CB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0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3E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F9C"/>
    <w:pPr>
      <w:keepNext/>
      <w:keepLines/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555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4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149E"/>
  </w:style>
  <w:style w:type="paragraph" w:styleId="Footer">
    <w:name w:val="footer"/>
    <w:basedOn w:val="Normal"/>
    <w:link w:val="FooterChar"/>
    <w:uiPriority w:val="99"/>
    <w:unhideWhenUsed/>
    <w:rsid w:val="00F614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149E"/>
  </w:style>
  <w:style w:type="table" w:styleId="TableGrid">
    <w:name w:val="Table Grid"/>
    <w:basedOn w:val="TableNormal"/>
    <w:uiPriority w:val="39"/>
    <w:rsid w:val="00F61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03ED"/>
    <w:rPr>
      <w:rFonts w:eastAsiaTheme="majorEastAsia" w:cstheme="majorBidi"/>
      <w:b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303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5F9C"/>
    <w:rPr>
      <w:rFonts w:eastAsiaTheme="majorEastAsia" w:cstheme="majorBidi"/>
      <w:b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A0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04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04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470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442926"/>
  </w:style>
  <w:style w:type="paragraph" w:customStyle="1" w:styleId="ColorfulList-Accent11">
    <w:name w:val="Colorful List - Accent 11"/>
    <w:basedOn w:val="Normal"/>
    <w:uiPriority w:val="34"/>
    <w:qFormat/>
    <w:rsid w:val="00B50FFD"/>
    <w:pPr>
      <w:spacing w:after="200" w:line="276" w:lineRule="auto"/>
      <w:ind w:left="720"/>
      <w:contextualSpacing/>
    </w:pPr>
    <w:rPr>
      <w:rFonts w:eastAsia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0555"/>
    <w:rPr>
      <w:rFonts w:eastAsiaTheme="majorEastAsia" w:cstheme="majorBidi"/>
      <w:b/>
      <w:color w:val="000000" w:themeColor="text1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2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2F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E23AF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5303A"/>
    <w:pPr>
      <w:widowControl w:val="0"/>
      <w:autoSpaceDE w:val="0"/>
      <w:autoSpaceDN w:val="0"/>
      <w:adjustRightInd w:val="0"/>
    </w:pPr>
    <w:rPr>
      <w:rFonts w:eastAsiaTheme="minorEastAsia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5303A"/>
    <w:rPr>
      <w:rFonts w:eastAsiaTheme="minorEastAsia" w:cs="Times New Roman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B4C46"/>
    <w:pPr>
      <w:tabs>
        <w:tab w:val="right" w:leader="dot" w:pos="991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B4C46"/>
  </w:style>
  <w:style w:type="paragraph" w:styleId="TOC3">
    <w:name w:val="toc 3"/>
    <w:basedOn w:val="Normal"/>
    <w:next w:val="Normal"/>
    <w:autoRedefine/>
    <w:uiPriority w:val="39"/>
    <w:unhideWhenUsed/>
    <w:rsid w:val="00DB4C46"/>
  </w:style>
  <w:style w:type="character" w:styleId="Hyperlink">
    <w:name w:val="Hyperlink"/>
    <w:basedOn w:val="DefaultParagraphFont"/>
    <w:uiPriority w:val="99"/>
    <w:unhideWhenUsed/>
    <w:rsid w:val="00DB4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HONG%20NAS\BIEN%20SOAN%20TL\QTKD.HC\QTK&#272;%20%20QUY%20TR&#204;NH%20KI&#7874;M%20&#272;&#7882;NH%20(M&#7851;u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B6756-7EF1-43F2-9D59-150227770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QTKĐ  QUY TRÌNH KIỂM ĐỊNH (Mẫu)</Template>
  <TotalTime>209</TotalTime>
  <Pages>1</Pages>
  <Words>4384</Words>
  <Characters>24990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Luyen Tung</dc:creator>
  <cp:keywords/>
  <dc:description/>
  <cp:lastModifiedBy>Ha Pham Van</cp:lastModifiedBy>
  <cp:revision>66</cp:revision>
  <cp:lastPrinted>2024-01-24T06:55:00Z</cp:lastPrinted>
  <dcterms:created xsi:type="dcterms:W3CDTF">2023-10-17T06:09:00Z</dcterms:created>
  <dcterms:modified xsi:type="dcterms:W3CDTF">2024-01-24T06:58:00Z</dcterms:modified>
</cp:coreProperties>
</file>