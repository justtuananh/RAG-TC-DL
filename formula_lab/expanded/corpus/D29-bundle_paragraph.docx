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t>TUYỂN TẬP THỬ NGHIỆM — sao chép OMML từ 7 DOCX, không phải quy trình được phê duyệt</w:t>
      </w:r>
    </w:p>
    <w:p>
      <w:r>
        <w:t>Nguồn: 2023. QTKD 1.190 2023 DPI 610 ND 24.01.24.docx</w:t>
      </w:r>
      <m:oMath>
        <m:r>
          <w:rPr>
            <w:rFonts w:ascii="Cambria Math" w:hAnsi="Cambria Math"/>
            <w:sz w:val="26"/>
            <w:szCs w:val="26"/>
          </w:rPr>
          <m:t>∆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0</m:t>
            </m:r>
          </m:sub>
        </m:sSub>
        <m:r>
          <w:rPr>
            <w:rFonts w:ascii="Cambria Math" w:hAnsi="Cambria Math"/>
            <w:sz w:val="26"/>
            <w:szCs w:val="26"/>
          </w:rPr>
          <m:t>=ρ×g×h                                                                                (</m:t>
        </m:r>
        <m:r>
          <w:rPr>
            <w:rFonts w:ascii="Cambria Math" w:hAnsi="Cambria Math"/>
            <w:sz w:val="26"/>
            <w:szCs w:val="26"/>
          </w:rPr>
          <m:t>1)</m:t>
        </m:r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c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  <w:sz w:val="26"/>
                    <w:szCs w:val="26"/>
                  </w:rPr>
                  <m:t>×g×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a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M,c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+γ×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c</m:t>
                    </m:r>
                  </m:sub>
                </m:sSub>
              </m:e>
            </m:nary>
          </m:num>
          <m:den>
            <m:sSub>
              <m:sSub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0,c</m:t>
                </m:r>
              </m:sub>
            </m:sSub>
            <m:d>
              <m:d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1+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c</m:t>
                    </m:r>
                  </m:sub>
                </m:sSub>
              </m:e>
            </m:d>
            <m:d>
              <m:dPr>
                <m:begChr m:val="["/>
                <m:endChr m:val="]"/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1+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p,c</m:t>
                        </m:r>
                      </m:sub>
                    </m:s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x,c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r</m:t>
                        </m:r>
                      </m:sub>
                    </m:sSub>
                  </m:e>
                </m:d>
              </m:e>
            </m:d>
          </m:den>
        </m:f>
        <m:r>
          <w:rPr>
            <w:rFonts w:ascii="Cambria Math" w:hAnsi="Cambria Math"/>
            <w:sz w:val="26"/>
            <w:szCs w:val="26"/>
          </w:rPr>
          <m:t>+</m:t>
        </m:r>
        <m:d>
          <m:d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ρ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f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-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ρ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a</m:t>
                </m:r>
              </m:sub>
            </m:sSub>
          </m:e>
        </m:d>
        <m:r>
          <w:rPr>
            <w:rFonts w:ascii="Cambria Math" w:hAnsi="Cambria Math"/>
            <w:sz w:val="26"/>
            <w:szCs w:val="26"/>
          </w:rPr>
          <m:t>×g×h+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vac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              (2)</m:t>
        </m:r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ρ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a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3,484 4×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at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-H×</m:t>
            </m:r>
            <m:d>
              <m:d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0,002 52×t-0,020 582</m:t>
                </m:r>
              </m:e>
            </m:d>
          </m:num>
          <m:den>
            <m:r>
              <w:rPr>
                <w:rFonts w:ascii="Cambria Math" w:hAnsi="Cambria Math"/>
                <w:sz w:val="26"/>
                <w:szCs w:val="26"/>
              </w:rPr>
              <m:t>1 000×</m:t>
            </m:r>
            <m:d>
              <m:d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t+273,15</m:t>
                </m:r>
              </m:e>
            </m:d>
          </m:den>
        </m:f>
        <m:r>
          <w:rPr>
            <w:rFonts w:ascii="Cambria Math" w:hAnsi="Cambria Math"/>
            <w:sz w:val="26"/>
            <w:szCs w:val="26"/>
          </w:rPr>
          <m:t xml:space="preserve">                        (3)</m:t>
        </m:r>
      </m:oMath>
    </w:p>
    <w:p>
      <w:r>
        <w:t>Nguồn: 2023. QTKD 1.190 2023 DPI 610 ND 24.01.24.docx</w:t>
      </w:r>
      <m:oMath>
        <m:r>
          <w:rPr>
            <w:rFonts w:ascii="Cambria Math" w:hAnsi="Cambria Math"/>
            <w:sz w:val="26"/>
            <w:szCs w:val="26"/>
            <w:lang w:val="vi-VN"/>
          </w:rPr>
          <m:t>ρ</m:t>
        </m:r>
        <m:r>
          <m:rPr>
            <m:sty m:val="p"/>
          </m:rPr>
          <w:rPr>
            <w:rFonts w:ascii="Cambria Math" w:hAnsi="Cambria Math"/>
            <w:sz w:val="26"/>
            <w:szCs w:val="26"/>
            <w:lang w:val="vi-VN"/>
          </w:rPr>
          <m:t>=</m:t>
        </m:r>
        <m:f>
          <m:fPr>
            <m:ctrlPr>
              <w:rPr>
                <w:rFonts w:ascii="Cambria Math" w:hAnsi="Cambria Math"/>
                <w:bCs/>
                <w:sz w:val="26"/>
                <w:szCs w:val="26"/>
                <w:lang w:val="vi-VN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bCs/>
                    <w:sz w:val="26"/>
                    <w:szCs w:val="26"/>
                    <w:lang w:val="vi-VN"/>
                  </w:rPr>
                </m:ctrlPr>
              </m:naryPr>
              <m:sub>
                <m:r>
                  <w:rPr>
                    <w:rFonts w:ascii="Cambria Math" w:hAnsi="Cambria Math"/>
                    <w:sz w:val="26"/>
                    <w:szCs w:val="26"/>
                    <w:lang w:val="vi-VN"/>
                  </w:rPr>
                  <m:t>i=1</m:t>
                </m:r>
              </m:sub>
              <m:sup>
                <m:r>
                  <w:rPr>
                    <w:rFonts w:ascii="Cambria Math" w:hAnsi="Cambria Math"/>
                    <w:sz w:val="26"/>
                    <w:szCs w:val="26"/>
                    <w:lang w:val="vi-VN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6"/>
                        <w:szCs w:val="26"/>
                        <w:lang w:val="vi-VN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vi-V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  <w:lang w:val="vi-VN"/>
                      </w:rPr>
                      <m:t>k,i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  <w:sz w:val="26"/>
                <w:szCs w:val="26"/>
                <w:lang w:val="vi-VN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  <w:sz w:val="26"/>
            <w:szCs w:val="26"/>
            <w:lang w:val="vi-VN"/>
          </w:rPr>
          <m:t>-</m:t>
        </m:r>
        <m:sSub>
          <m:sSubPr>
            <m:ctrlPr>
              <w:rPr>
                <w:rFonts w:ascii="Cambria Math" w:hAnsi="Cambria Math"/>
                <w:b/>
                <w:sz w:val="26"/>
                <w:szCs w:val="26"/>
                <w:lang w:val="vi-VN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vi-VN"/>
              </w:rPr>
              <m:t>P</m:t>
            </m:r>
          </m:e>
          <m:sub>
            <m:r>
              <w:rPr>
                <w:rFonts w:ascii="Cambria Math" w:hAnsi="Cambria Math"/>
                <w:sz w:val="26"/>
                <w:szCs w:val="26"/>
                <w:lang w:val="vi-VN"/>
              </w:rPr>
              <m:t>C</m:t>
            </m:r>
          </m:sub>
        </m:sSub>
        <m:r>
          <w:rPr>
            <w:rFonts w:ascii="Cambria Math" w:hAnsi="Cambria Math"/>
            <w:sz w:val="26"/>
            <w:szCs w:val="26"/>
            <w:lang w:val="vi-VN"/>
          </w:rPr>
          <m:t xml:space="preserve">                                    </m:t>
        </m:r>
        <m:r>
          <m:rPr>
            <m:sty m:val="p"/>
          </m:rPr>
          <w:rPr>
            <w:rFonts w:ascii="Cambria Math" w:hAnsi="Cambria Math"/>
            <w:sz w:val="26"/>
            <w:szCs w:val="26"/>
            <w:lang w:val="vi-VN"/>
          </w:rPr>
          <m:t xml:space="preserve">                            (4)</m:t>
        </m:r>
      </m:oMath>
    </w:p>
    <w:p>
      <w:r>
        <w:t>Nguồn: 2023. QTKD 1.190 2023 DPI 610 ND 24.01.24.docx</w:t>
      </w:r>
      <m:oMath>
        <m:r>
          <m:rPr>
            <m:sty m:val="p"/>
          </m:rPr>
          <w:rPr>
            <w:rFonts w:ascii="Cambria Math" w:hAnsi="Cambria Math"/>
            <w:sz w:val="26"/>
            <w:szCs w:val="26"/>
            <w:lang w:val="vi-VN"/>
          </w:rPr>
          <m:t>∆</m:t>
        </m:r>
        <m:r>
          <w:rPr>
            <w:rFonts w:ascii="Cambria Math" w:hAnsi="Cambria Math"/>
            <w:sz w:val="26"/>
            <w:szCs w:val="26"/>
            <w:lang w:val="vi-VN"/>
          </w:rPr>
          <m:t>P</m:t>
        </m:r>
        <m:r>
          <m:rPr>
            <m:sty m:val="p"/>
          </m:rPr>
          <w:rPr>
            <w:rFonts w:ascii="Cambria Math" w:hAnsi="Cambria Math"/>
            <w:sz w:val="26"/>
            <w:szCs w:val="26"/>
            <w:lang w:val="vi-VN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Pr>
          <m:e>
            <m:r>
              <w:rPr>
                <w:rFonts w:ascii="Cambria Math" w:hAnsi="Cambria Math"/>
                <w:sz w:val="26"/>
                <w:szCs w:val="26"/>
                <w:lang w:val="vi-VN"/>
              </w:rPr>
              <m:t>ρ</m:t>
            </m:r>
          </m:e>
        </m:d>
        <m:r>
          <m:rPr>
            <m:sty m:val="p"/>
          </m:rPr>
          <w:rPr>
            <w:rFonts w:ascii="Cambria Math" w:hAnsi="Cambria Math"/>
            <w:sz w:val="26"/>
            <w:szCs w:val="26"/>
            <w:lang w:val="vi-VN"/>
          </w:rPr>
          <m:t>+</m:t>
        </m:r>
        <m:r>
          <w:rPr>
            <w:rFonts w:ascii="Cambria Math" w:hAnsi="Cambria Math"/>
            <w:sz w:val="26"/>
            <w:szCs w:val="26"/>
            <w:lang w:val="vi-VN"/>
          </w:rPr>
          <m:t xml:space="preserve">U                                          </m:t>
        </m:r>
        <m:r>
          <m:rPr>
            <m:sty m:val="p"/>
          </m:rPr>
          <w:rPr>
            <w:rFonts w:ascii="Cambria Math" w:hAnsi="Cambria Math"/>
            <w:sz w:val="26"/>
            <w:szCs w:val="26"/>
            <w:lang w:val="vi-VN"/>
          </w:rPr>
          <m:t xml:space="preserve">                            (5)</m:t>
        </m:r>
      </m:oMath>
    </w:p>
    <w:p>
      <w:r>
        <w:t>Nguồn: 2023. QTKD 1.190 2023 DPI 610 ND 24.01.24.docx</w:t>
      </w:r>
      <m:oMath>
        <m:r>
          <w:rPr>
            <w:rFonts w:ascii="Cambria Math" w:hAnsi="Cambria Math"/>
            <w:sz w:val="26"/>
            <w:szCs w:val="26"/>
          </w:rPr>
          <m:t>Y=a+b×X</m:t>
        </m:r>
      </m:oMath>
    </w:p>
    <w:p>
      <w:r>
        <w:t>Nguồn: 2023. QTKD 1.190 2023 DPI 610 ND 24.01.24.docx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x</m:t>
            </m:r>
          </m:e>
        </m:acc>
        <m:r>
          <w:rPr>
            <w:rFonts w:ascii="Cambria Math" w:eastAsiaTheme="minorEastAsia" w:hAnsi="Cambria Math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n</m:t>
            </m:r>
          </m:den>
        </m:f>
      </m:oMath>
    </w:p>
    <w:p>
      <w:r>
        <w:t>Nguồn: 2023. QTKD 1.190 2023 DPI 610 ND 24.01.24.docx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y</m:t>
            </m:r>
          </m:e>
        </m:acc>
        <m:r>
          <w:rPr>
            <w:rFonts w:ascii="Cambria Math" w:eastAsiaTheme="minorEastAsia" w:hAnsi="Cambria Math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n</m:t>
            </m:r>
          </m:den>
        </m:f>
      </m:oMath>
    </w:p>
    <w:p>
      <w:r>
        <w:t>Nguồn: 2023. QTKD 1.190 2023 DPI 610 ND 24.01.24.docx</w:t>
      </w:r>
      <m:oMath>
        <m:r>
          <w:rPr>
            <w:rFonts w:ascii="Cambria Math" w:eastAsiaTheme="minorEastAsia" w:hAnsi="Cambria Math"/>
            <w:sz w:val="26"/>
            <w:szCs w:val="26"/>
          </w:rPr>
          <m:t>b=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naryPr>
              <m:sub/>
              <m:sup/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</m:acc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y</m:t>
                        </m:r>
                      </m:e>
                    </m:acc>
                  </m:e>
                </m:d>
              </m:e>
            </m:nary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6"/>
                                <w:szCs w:val="26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2</m:t>
                    </m:r>
                  </m:sup>
                </m:sSup>
              </m:e>
            </m:nary>
          </m:den>
        </m:f>
      </m:oMath>
    </w:p>
    <w:p>
      <w:r>
        <w:t>Nguồn: 2023. QTKD 1.190 2023 DPI 610 ND 24.01.24.docx</w:t>
      </w:r>
      <m:oMath>
        <m:r>
          <w:rPr>
            <w:rFonts w:ascii="Cambria Math" w:eastAsiaTheme="minorEastAsia" w:hAnsi="Cambria Math"/>
            <w:sz w:val="26"/>
            <w:szCs w:val="26"/>
          </w:rPr>
          <m:t>a=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y</m:t>
            </m:r>
          </m:e>
        </m:acc>
        <m:r>
          <w:rPr>
            <w:rFonts w:ascii="Cambria Math" w:eastAsiaTheme="minorEastAsia" w:hAnsi="Cambria Math"/>
            <w:sz w:val="26"/>
            <w:szCs w:val="26"/>
          </w:rPr>
          <m:t>-b×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x</m:t>
            </m:r>
          </m:e>
        </m:acc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ai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radPr>
          <m:deg/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a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sz w:val="26"/>
                <w:szCs w:val="26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bSup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b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sz w:val="26"/>
                <w:szCs w:val="26"/>
              </w:rPr>
              <m:t>+2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a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b</m:t>
                </m:r>
              </m:sub>
            </m:sSub>
            <m:r>
              <w:rPr>
                <w:rFonts w:ascii="Cambria Math" w:eastAsiaTheme="minorEastAsia" w:hAnsi="Cambria Math"/>
                <w:sz w:val="26"/>
                <w:szCs w:val="26"/>
              </w:rPr>
              <m:t>r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a,b</m:t>
                </m:r>
              </m:e>
            </m:d>
          </m:e>
        </m:rad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a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y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×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fPr>
              <m:num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naryPr>
                  <m:sub/>
                  <m:sup/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bSup>
                  </m:e>
                </m:nary>
              </m:num>
              <m:den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n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naryPr>
                  <m:sub/>
                  <m:sup/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1"/>
                                <m:supHide m:val="1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naryPr>
                              <m:sub/>
                              <m:sup/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6"/>
                                        <w:szCs w:val="2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6"/>
                                        <w:szCs w:val="2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6"/>
                                        <w:szCs w:val="26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nary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e>
                </m:nary>
              </m:den>
            </m:f>
            <m:r>
              <w:rPr>
                <w:rFonts w:ascii="Cambria Math" w:eastAsiaTheme="minorEastAsia" w:hAnsi="Cambria Math"/>
                <w:sz w:val="26"/>
                <w:szCs w:val="26"/>
              </w:rPr>
              <m:t xml:space="preserve"> </m:t>
            </m:r>
          </m:e>
        </m:rad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b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y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×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n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naryPr>
                  <m:sub/>
                  <m:sup/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1"/>
                                <m:supHide m:val="1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naryPr>
                              <m:sub/>
                              <m:sup/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6"/>
                                        <w:szCs w:val="2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6"/>
                                        <w:szCs w:val="2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6"/>
                                        <w:szCs w:val="26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nary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e>
                </m:nary>
              </m:den>
            </m:f>
          </m:e>
        </m:rad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y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fPr>
              <m:num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naryPr>
                  <m:sub/>
                  <m:sup/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6"/>
                                <w:szCs w:val="26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6"/>
                                <w:szCs w:val="26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-a-b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6"/>
                                <w:szCs w:val="26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</m:num>
              <m:den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n-2</m:t>
                </m:r>
              </m:den>
            </m:f>
          </m:e>
        </m:rad>
      </m:oMath>
    </w:p>
    <w:p>
      <w:r>
        <w:t>Nguồn: 2023. QTKD 1.190 2023 DPI 610 ND 24.01.24.docx</w:t>
      </w:r>
      <m:oMath>
        <m:r>
          <w:rPr>
            <w:rFonts w:ascii="Cambria Math" w:eastAsiaTheme="minorEastAsia" w:hAnsi="Cambria Math"/>
            <w:sz w:val="26"/>
            <w:szCs w:val="26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a,b</m:t>
            </m:r>
          </m:e>
        </m:d>
        <m:r>
          <w:rPr>
            <w:rFonts w:ascii="Cambria Math" w:eastAsiaTheme="minorEastAsia" w:hAnsi="Cambria Math"/>
            <w:sz w:val="26"/>
            <w:szCs w:val="26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i</m:t>
                    </m:r>
                  </m:sub>
                </m:sSub>
              </m:e>
            </m:nary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n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naryPr>
                  <m:sub/>
                  <m:sup/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bSup>
                  </m:e>
                </m:nary>
              </m:e>
            </m:rad>
          </m:den>
        </m:f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ch1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ch1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k</m:t>
            </m:r>
          </m:den>
        </m:f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amb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amb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k</m:t>
            </m:r>
          </m:den>
        </m:f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stability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</w:rPr>
              <m:t>driffvalue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3</m:t>
                </m:r>
              </m:e>
            </m:rad>
          </m:den>
        </m:f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ch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radPr>
          <m:deg/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ch1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sz w:val="26"/>
                <w:szCs w:val="26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amb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sz w:val="26"/>
                <w:szCs w:val="26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stability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bSup>
          </m:e>
        </m:rad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1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=a+b×p</m:t>
        </m:r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0,c</m:t>
                </m:r>
              </m:sub>
            </m:sSub>
          </m:sub>
        </m:sSub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2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</w:rPr>
              <m:t>p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0,c</m:t>
                </m:r>
              </m:sub>
            </m:sSub>
          </m:den>
        </m:f>
        <m:r>
          <w:rPr>
            <w:rFonts w:ascii="Cambria Math" w:eastAsiaTheme="minorEastAsia" w:hAnsi="Cambria Math"/>
            <w:sz w:val="26"/>
            <w:szCs w:val="26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0,c</m:t>
                    </m:r>
                  </m:sub>
                </m:sSub>
              </m:sub>
            </m:sSub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k</m:t>
            </m:r>
          </m:den>
        </m:f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sub>
        </m:sSub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3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=-</m:t>
        </m:r>
        <m:sSup>
          <m:sSup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p</m:t>
            </m:r>
          </m:e>
          <m:sup>
            <m:r>
              <w:rPr>
                <w:rFonts w:ascii="Cambria Math" w:eastAsiaTheme="minorEastAsia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/>
            <w:sz w:val="26"/>
            <w:szCs w:val="26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c</m:t>
                    </m:r>
                  </m:sub>
                </m:sSub>
              </m:sub>
            </m:sSub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k</m:t>
            </m:r>
          </m:den>
        </m:f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sub>
        </m:sSub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4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</w:rPr>
              <m:t>p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c</m:t>
                </m:r>
              </m:sub>
            </m:sSub>
          </m:den>
        </m:f>
        <m:r>
          <w:rPr>
            <w:rFonts w:ascii="Cambria Math" w:eastAsiaTheme="minorEastAsia" w:hAnsi="Cambria Math"/>
            <w:sz w:val="26"/>
            <w:szCs w:val="26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c</m:t>
                    </m:r>
                  </m:sub>
                </m:sSub>
              </m:sub>
            </m:sSub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k</m:t>
            </m:r>
          </m:den>
        </m:f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5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=p×</m:t>
        </m:r>
        <m:d>
          <m:d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p,c</m:t>
                </m:r>
              </m:sub>
            </m:sSub>
            <m:r>
              <w:rPr>
                <w:rFonts w:ascii="Cambria Math" w:eastAsiaTheme="minorEastAsia" w:hAnsi="Cambria Math"/>
                <w:sz w:val="26"/>
                <w:szCs w:val="26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c,c</m:t>
                </m:r>
              </m:sub>
            </m:sSub>
          </m:e>
        </m:d>
        <m:r>
          <w:rPr>
            <w:rFonts w:ascii="Cambria Math" w:eastAsiaTheme="minorEastAsia" w:hAnsi="Cambria Math"/>
            <w:sz w:val="26"/>
            <w:szCs w:val="26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t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e>
            </m:rad>
          </m:den>
        </m:f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6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c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×</m:t>
        </m:r>
        <m:d>
          <m:d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p,c</m:t>
                </m:r>
              </m:sub>
            </m:sSub>
            <m:r>
              <w:rPr>
                <w:rFonts w:ascii="Cambria Math" w:eastAsiaTheme="minorEastAsia" w:hAnsi="Cambria Math"/>
                <w:sz w:val="26"/>
                <w:szCs w:val="26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c,c</m:t>
                </m:r>
              </m:sub>
            </m:sSub>
          </m:e>
        </m:d>
        <m:r>
          <w:rPr>
            <w:rFonts w:ascii="Cambria Math" w:eastAsiaTheme="minorEastAsia" w:hAnsi="Cambria Math"/>
            <w:sz w:val="26"/>
            <w:szCs w:val="26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</w:rPr>
              <m:t>∆</m:t>
            </m:r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2</m:t>
            </m:r>
          </m:den>
        </m:f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7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c</m:t>
                </m:r>
              </m:sub>
            </m:sSub>
          </m:num>
          <m:den>
            <m:r>
              <w:rPr>
                <w:rFonts w:ascii="Cambria Math" w:hAnsi="Cambria Math"/>
                <w:sz w:val="26"/>
                <w:szCs w:val="26"/>
              </w:rPr>
              <m:t>g</m:t>
            </m:r>
          </m:den>
        </m:f>
        <m:r>
          <w:rPr>
            <w:rFonts w:ascii="Cambria Math" w:hAnsi="Cambria Math"/>
            <w:sz w:val="26"/>
            <w:szCs w:val="26"/>
          </w:rPr>
          <m:t>×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g</m:t>
                </m:r>
              </m:sub>
            </m:sSub>
          </m:num>
          <m:den>
            <m:r>
              <w:rPr>
                <w:rFonts w:ascii="Cambria Math" w:hAnsi="Cambria Math"/>
                <w:sz w:val="26"/>
                <w:szCs w:val="26"/>
              </w:rPr>
              <m:t>3</m:t>
            </m:r>
          </m:den>
        </m:f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8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</w:rPr>
              <m:t>p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ρ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c</m:t>
                        </m:r>
                      </m:sub>
                    </m:sSub>
                  </m:sub>
                </m:s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a</m:t>
                    </m:r>
                  </m:sub>
                </m:sSub>
              </m:e>
            </m:d>
          </m:den>
        </m:f>
        <m:r>
          <w:rPr>
            <w:rFonts w:ascii="Cambria Math" w:eastAsiaTheme="minorEastAsia" w:hAnsi="Cambria Math"/>
            <w:sz w:val="26"/>
            <w:szCs w:val="26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a</m:t>
                    </m:r>
                  </m:sub>
                </m:sSub>
              </m:sub>
            </m:sSub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k</m:t>
            </m:r>
          </m:den>
        </m:f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9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f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×g×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∆h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k</m:t>
            </m:r>
          </m:den>
        </m:f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10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=p×sin</m:t>
        </m:r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c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c</m:t>
                    </m:r>
                  </m:sub>
                </m:sSub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3</m:t>
                </m:r>
              </m:e>
            </m:rad>
          </m:den>
        </m:f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c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radPr>
          <m:deg/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sz w:val="26"/>
                <w:szCs w:val="26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sz w:val="26"/>
                <w:szCs w:val="26"/>
              </w:rPr>
              <m:t>+…+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10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bSup>
          </m:e>
        </m:rad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r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</w:rPr>
              <m:t>r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6</m:t>
                </m:r>
              </m:e>
            </m:rad>
          </m:den>
        </m:f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r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</w:rPr>
              <m:t>r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3</m:t>
                </m:r>
              </m:e>
            </m:rad>
          </m:den>
        </m:f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0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=max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2,0</m:t>
                    </m:r>
                  </m:sub>
                </m:s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1,0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6"/>
                <w:szCs w:val="26"/>
              </w:rPr>
              <m:t>,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4,0</m:t>
                    </m:r>
                  </m:sub>
                </m:s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3,0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6"/>
                <w:szCs w:val="26"/>
              </w:rPr>
              <m:t>,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6,0</m:t>
                    </m:r>
                  </m:sub>
                </m:s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5,0</m:t>
                    </m:r>
                  </m:sub>
                </m:sSub>
              </m:e>
            </m:d>
          </m:e>
        </m:d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f0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3</m:t>
                </m:r>
              </m:e>
            </m:rad>
          </m:den>
        </m:f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'</m:t>
                </m:r>
              </m:sup>
            </m:sSup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up,j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3,j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3,0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6"/>
                <w:szCs w:val="26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1,j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1,0</m:t>
                    </m:r>
                  </m:sub>
                </m:sSub>
              </m:e>
            </m:d>
          </m:e>
        </m:d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'</m:t>
                </m:r>
              </m:sup>
            </m:sSup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down,j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4,j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4,0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6"/>
                <w:szCs w:val="26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2,j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2,0</m:t>
                    </m:r>
                  </m:sub>
                </m:sSub>
              </m:e>
            </m:d>
          </m:e>
        </m:d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'</m:t>
                </m:r>
              </m:sup>
            </m:sSup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mean,j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=max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'</m:t>
                    </m:r>
                  </m:sup>
                </m:sSup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up,j</m:t>
                </m:r>
              </m:sub>
            </m:sSub>
            <m:r>
              <w:rPr>
                <w:rFonts w:ascii="Cambria Math" w:eastAsiaTheme="minorEastAsia" w:hAnsi="Cambria Math"/>
                <w:sz w:val="26"/>
                <w:szCs w:val="26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'</m:t>
                    </m:r>
                  </m:sup>
                </m:sSup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down,j</m:t>
                </m:r>
              </m:sub>
            </m:sSub>
          </m:e>
        </m:d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'</m:t>
                </m:r>
              </m:sup>
            </m:sSup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'</m:t>
                    </m:r>
                  </m:sup>
                </m:sSup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mean,j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3</m:t>
                </m:r>
              </m:e>
            </m:rad>
          </m:den>
        </m:f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up,j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5,j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5,0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6"/>
                <w:szCs w:val="26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1,j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1,0</m:t>
                    </m:r>
                  </m:sub>
                </m:sSub>
              </m:e>
            </m:d>
          </m:e>
        </m:d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down,j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6,j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6,0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6"/>
                <w:szCs w:val="26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2,j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2,0</m:t>
                    </m:r>
                  </m:sub>
                </m:sSub>
              </m:e>
            </m:d>
          </m:e>
        </m:d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mean,j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=max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up,j</m:t>
                </m:r>
              </m:sub>
            </m:sSub>
            <m:r>
              <w:rPr>
                <w:rFonts w:ascii="Cambria Math" w:eastAsiaTheme="minorEastAsia" w:hAnsi="Cambria Math"/>
                <w:sz w:val="26"/>
                <w:szCs w:val="26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down,j</m:t>
                </m:r>
              </m:sub>
            </m:sSub>
          </m:e>
        </m:d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b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mean,j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3</m:t>
                </m:r>
              </m:e>
            </m:rad>
          </m:den>
        </m:f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mean,j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n</m:t>
            </m:r>
          </m:den>
        </m:f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2,j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1,0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-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1,j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1,0</m:t>
                        </m:r>
                      </m:sub>
                    </m:sSub>
                  </m:e>
                </m:d>
              </m:e>
            </m:d>
            <m:r>
              <w:rPr>
                <w:rFonts w:ascii="Cambria Math" w:eastAsiaTheme="minorEastAsia" w:hAnsi="Cambria Math"/>
                <w:sz w:val="26"/>
                <w:szCs w:val="26"/>
              </w:rPr>
              <m:t>+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4,j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3,0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-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3,j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3,0</m:t>
                        </m:r>
                      </m:sub>
                    </m:sSub>
                  </m:e>
                </m:d>
              </m:e>
            </m:d>
            <m:r>
              <w:rPr>
                <w:rFonts w:ascii="Cambria Math" w:eastAsiaTheme="minorEastAsia" w:hAnsi="Cambria Math"/>
                <w:sz w:val="26"/>
                <w:szCs w:val="26"/>
              </w:rPr>
              <m:t>+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6,j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5,0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-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5,j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5,0</m:t>
                        </m:r>
                      </m:sub>
                    </m:sSub>
                  </m:e>
                </m:d>
              </m:e>
            </m:d>
          </m:e>
        </m:d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h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mean,j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3</m:t>
                </m:r>
              </m:e>
            </m:rad>
          </m:den>
        </m:f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bk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radPr>
          <m:deg/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r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sz w:val="26"/>
                <w:szCs w:val="26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0</m:t>
                    </m:r>
                  </m:sub>
                </m:sSub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sz w:val="26"/>
                <w:szCs w:val="26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'</m:t>
                    </m:r>
                  </m:sup>
                </m:sSup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sz w:val="26"/>
                <w:szCs w:val="26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b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sz w:val="26"/>
                <w:szCs w:val="26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h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bSup>
          </m:e>
        </m:rad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c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radPr>
          <m:deg/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a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sz w:val="26"/>
                <w:szCs w:val="26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c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sz w:val="26"/>
                <w:szCs w:val="26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bk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bSup>
          </m:e>
        </m:rad>
      </m:oMath>
    </w:p>
    <w:p>
      <w:r>
        <w:t>Nguồn: 2023. QTKD 1.190 2023 DPI 610 ND 24.01.24.docx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c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=k×</m:t>
        </m:r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c</m:t>
            </m:r>
          </m:sub>
        </m:sSub>
      </m:oMath>
    </w:p>
    <w:p>
      <w:r>
        <w:t>Nguồn: QTKD 1.063 2021 BPL.docx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pl</m:t>
            </m:r>
          </m:sub>
        </m:sSub>
        <m:r>
          <w:rPr>
            <w:rFonts w:ascii="Cambria Math" w:hAnsi="Cambria Math"/>
          </w:rPr>
          <m:t xml:space="preserve">=500-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đ</m:t>
            </m:r>
          </m:sub>
        </m:sSub>
        <m:r>
          <w:rPr>
            <w:rFonts w:ascii="Cambria Math" w:hAnsi="Cambria Math"/>
          </w:rPr>
          <m:t xml:space="preserve"> </m:t>
        </m:r>
      </m:oMath>
    </w:p>
    <w:p>
      <w:r>
        <w:t>Nguồn: QTKD 1.063 2021 BPL.docx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0"/>
              </w:rPr>
            </m:ctrlPr>
          </m:sSubPr>
          <m:e>
            <m:r>
              <w:rPr>
                <w:rFonts w:ascii="Cambria Math" w:hAnsi="Cambria Math"/>
                <w:sz w:val="26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6"/>
                <w:szCs w:val="20"/>
              </w:rPr>
              <m:t>pl</m:t>
            </m:r>
          </m:sub>
        </m:sSub>
      </m:oMath>
    </w:p>
    <w:p>
      <w:r>
        <w:t>Nguồn: QTKD 1.063 2021 BPL.docx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0"/>
              </w:rPr>
            </m:ctrlPr>
          </m:sSubPr>
          <m:e>
            <m:r>
              <w:rPr>
                <w:rFonts w:ascii="Cambria Math" w:hAnsi="Cambria Math"/>
                <w:sz w:val="26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6"/>
                <w:szCs w:val="20"/>
              </w:rPr>
              <m:t>đ</m:t>
            </m:r>
          </m:sub>
        </m:sSub>
      </m:oMath>
    </w:p>
    <w:p>
      <w:r>
        <w:t>Nguồn: QTKD 1.071 2022 FINAL.docx</w:t>
      </w:r>
      <m:oMath>
        <m:r>
          <m:rPr>
            <m:sty m:val="p"/>
          </m:rPr>
          <w:rPr>
            <w:rFonts w:ascii="Cambria Math"/>
            <w:szCs w:val="26"/>
          </w:rPr>
          <m:t>τ</m:t>
        </m:r>
        <m:r>
          <m:rPr>
            <m:sty m:val="p"/>
          </m:rPr>
          <w:rPr>
            <w:rFonts w:ascii="Cambria Math"/>
            <w:szCs w:val="26"/>
          </w:rPr>
          <m:t>=</m:t>
        </m:r>
        <m:sSub>
          <m:sSubPr>
            <m:ctrlPr>
              <w:rPr>
                <w:rFonts w:ascii="Cambria Math" w:hAnsi="Cambria Math"/>
                <w:i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/>
                <w:szCs w:val="26"/>
              </w:rPr>
              <m:t>τ</m:t>
            </m:r>
          </m:e>
          <m:sub>
            <m:r>
              <m:rPr>
                <m:sty m:val="p"/>
              </m:rPr>
              <w:rPr>
                <w:rFonts w:ascii="Cambria Math"/>
                <w:szCs w:val="26"/>
              </w:rPr>
              <m:t>t</m:t>
            </m:r>
          </m:sub>
        </m:sSub>
        <m:f>
          <m:fPr>
            <m:ctrlPr>
              <w:rPr>
                <w:rFonts w:ascii="Cambria Math" w:hAnsi="Cambria Math"/>
                <w:i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/>
                    <w:szCs w:val="26"/>
                  </w:rPr>
                  <m:t>η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Cs w:val="26"/>
                  </w:rPr>
                  <m:t>t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/>
                <w:szCs w:val="26"/>
              </w:rPr>
              <m:t>η</m:t>
            </m:r>
          </m:den>
        </m:f>
      </m:oMath>
    </w:p>
    <w:p>
      <w:r>
        <w:t>Nguồn: QTKD 1.071 2022 FINAL.docx</w:t>
      </w:r>
      <m:oMath>
        <m:r>
          <w:rPr>
            <w:rFonts w:ascii="Cambria Math"/>
            <w:sz w:val="26"/>
            <w:szCs w:val="26"/>
          </w:rPr>
          <m:t>τ</m:t>
        </m:r>
      </m:oMath>
    </w:p>
    <w:p>
      <w:r>
        <w:t>Nguồn: QTKD 1.071 2022 FINAL.docx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/>
                <w:sz w:val="26"/>
                <w:szCs w:val="26"/>
              </w:rPr>
              <m:t>τ</m:t>
            </m:r>
          </m:e>
          <m:sub>
            <m:r>
              <w:rPr>
                <w:rFonts w:ascii="Cambria Math"/>
                <w:sz w:val="26"/>
                <w:szCs w:val="26"/>
              </w:rPr>
              <m:t>t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 </m:t>
        </m:r>
      </m:oMath>
    </w:p>
    <w:p>
      <w:r>
        <w:t>Nguồn: QTKD 1.071 2022 FINAL.docx</w:t>
      </w:r>
      <m:oMath>
        <m:r>
          <w:rPr>
            <w:rFonts w:ascii="Cambria Math"/>
            <w:sz w:val="26"/>
            <w:szCs w:val="26"/>
          </w:rPr>
          <m:t>η</m:t>
        </m:r>
      </m:oMath>
    </w:p>
    <w:p>
      <w:r>
        <w:t>Nguồn: QTKD 1.071 2022 FINAL.docx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/>
                <w:sz w:val="26"/>
                <w:szCs w:val="26"/>
              </w:rPr>
              <m:t>η</m:t>
            </m:r>
          </m:e>
          <m:sub>
            <m:r>
              <w:rPr>
                <w:rFonts w:ascii="Cambria Math"/>
                <w:sz w:val="26"/>
                <w:szCs w:val="26"/>
              </w:rPr>
              <m:t>t</m:t>
            </m:r>
          </m:sub>
        </m:sSub>
      </m:oMath>
    </w:p>
    <w:p>
      <w:r>
        <w:t>Nguồn: QTKD 1.071 2022 FINAL.docx</w:t>
      </w:r>
      <m:oMath>
        <m:r>
          <m:rPr>
            <m:sty m:val="p"/>
          </m:rPr>
          <w:rPr>
            <w:rFonts w:ascii="Cambria Math"/>
            <w:szCs w:val="26"/>
          </w:rPr>
          <m:t>V=</m:t>
        </m:r>
        <m:sSub>
          <m:sSubPr>
            <m:ctrlPr>
              <w:rPr>
                <w:rFonts w:ascii="Cambria Math" w:hAnsi="Cambria Math"/>
                <w:i/>
                <w:szCs w:val="26"/>
              </w:rPr>
            </m:ctrlPr>
          </m:sSubPr>
          <m:e>
            <m:r>
              <m:rPr>
                <m:sty m:val="p"/>
              </m:rPr>
              <w:rPr>
                <w:rFonts w:ascii="Cambria Math"/>
                <w:szCs w:val="26"/>
              </w:rPr>
              <m:t>V</m:t>
            </m:r>
          </m:e>
          <m:sub>
            <m:r>
              <m:rPr>
                <m:sty m:val="p"/>
              </m:rPr>
              <w:rPr>
                <w:rFonts w:ascii="Cambria Math"/>
                <w:szCs w:val="26"/>
              </w:rPr>
              <m:t>t</m:t>
            </m:r>
          </m:sub>
        </m:sSub>
        <m:f>
          <m:fPr>
            <m:ctrlPr>
              <w:rPr>
                <w:rFonts w:ascii="Cambria Math" w:hAnsi="Cambria Math"/>
                <w:i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6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/>
                    <w:szCs w:val="26"/>
                  </w:rPr>
                  <m:t>η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Cs w:val="26"/>
                  </w:rPr>
                  <m:t>t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/>
                <w:szCs w:val="26"/>
              </w:rPr>
              <m:t>η</m:t>
            </m:r>
          </m:den>
        </m:f>
      </m:oMath>
    </w:p>
    <w:p>
      <w:r>
        <w:t>Nguồn: QTKD 1.071 2022 FINAL.docx</w:t>
      </w:r>
      <m:oMath>
        <m:r>
          <w:rPr>
            <w:rFonts w:ascii="Cambria Math"/>
            <w:sz w:val="26"/>
            <w:szCs w:val="26"/>
          </w:rPr>
          <m:t>V</m:t>
        </m:r>
      </m:oMath>
    </w:p>
    <w:p>
      <w:r>
        <w:t>Nguồn: QTKD 1.071 2022 FINAL.docx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/>
                <w:sz w:val="26"/>
                <w:szCs w:val="26"/>
              </w:rPr>
              <m:t>V</m:t>
            </m:r>
          </m:e>
          <m:sub>
            <m:r>
              <w:rPr>
                <w:rFonts w:ascii="Cambria Math"/>
                <w:sz w:val="26"/>
                <w:szCs w:val="26"/>
              </w:rPr>
              <m:t>t</m:t>
            </m:r>
          </m:sub>
        </m:sSub>
      </m:oMath>
    </w:p>
    <w:p>
      <w:r>
        <w:t>Nguồn: QTKD 1.071 2022 FINAL.docx</w:t>
      </w:r>
      <m:oMath>
        <m:r>
          <w:rPr>
            <w:rFonts w:ascii="Cambria Math"/>
            <w:sz w:val="26"/>
            <w:szCs w:val="26"/>
          </w:rPr>
          <m:t>η</m:t>
        </m:r>
      </m:oMath>
    </w:p>
    <w:p>
      <w:r>
        <w:t>Nguồn: QTKD 1.071 2022 FINAL.docx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/>
                <w:sz w:val="26"/>
                <w:szCs w:val="26"/>
              </w:rPr>
              <m:t>η</m:t>
            </m:r>
          </m:e>
          <m:sub>
            <m:r>
              <w:rPr>
                <w:rFonts w:ascii="Cambria Math"/>
                <w:sz w:val="26"/>
                <w:szCs w:val="26"/>
              </w:rPr>
              <m:t>t</m:t>
            </m:r>
          </m:sub>
        </m:sSub>
      </m:oMath>
    </w:p>
    <w:p>
      <w:r>
        <w:t>Nguồn: QTKD 1.071 2022 FINAL.docx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/>
              </w:rPr>
              <m:t>i</m:t>
            </m:r>
          </m:sub>
        </m:sSub>
      </m:oMath>
    </w:p>
    <w:p>
      <w:r>
        <w:t>Nguồn: QTKD 1.071 2022 FINAL.docx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/>
              </w:rPr>
              <m:t>i</m:t>
            </m:r>
          </m:sub>
        </m:sSub>
      </m:oMath>
    </w:p>
    <w:p>
      <w:r>
        <w:t>Nguồn: QTKD 1.071 2022 FINAL.docx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/>
              </w:rPr>
              <m:t>i</m:t>
            </m:r>
          </m:sub>
        </m:sSub>
      </m:oMath>
    </w:p>
    <w:p>
      <w:r>
        <w:t>Nguồn: QTKD 1.071 2022 FINAL.docx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/>
              </w:rPr>
              <m:t>i</m:t>
            </m:r>
          </m:sub>
        </m:sSub>
      </m:oMath>
    </w:p>
    <w:p>
      <w:r>
        <w:t>Nguồn: QTKD 1.071 2022 FINAL.docx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/>
              </w:rPr>
              <m:t>i</m:t>
            </m:r>
          </m:sub>
        </m:sSub>
      </m:oMath>
    </w:p>
    <w:p>
      <w:r>
        <w:t>Nguồn: QTKD 1.071 2022 FINAL.docx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/>
              </w:rPr>
              <m:t>i</m:t>
            </m:r>
          </m:sub>
        </m:sSub>
      </m:oMath>
    </w:p>
    <w:p>
      <w:r>
        <w:t>Nguồn: QTKD 1.071 2022 FINAL.docx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/>
              </w:rPr>
              <m:t>Δ</m:t>
            </m:r>
          </m:e>
          <m:sub>
            <m:r>
              <m:rPr>
                <m:sty m:val="p"/>
              </m:rPr>
              <w:rPr>
                <w:rFonts w:ascii="Cambria Math"/>
              </w:rPr>
              <m:t>i</m:t>
            </m:r>
          </m:sub>
        </m:sSub>
      </m:oMath>
    </w:p>
    <w:p>
      <w:r>
        <w:t>Nguồn: QTKD 1.160 2021 ND FINAL.docx</w:t>
      </w:r>
      <m:oMath>
        <m:r>
          <w:rPr>
            <w:rFonts w:ascii="Cambria Math" w:hAnsi="Cambria Math"/>
            <w:sz w:val="26"/>
            <w:szCs w:val="26"/>
          </w:rPr>
          <w:lastRenderedPageBreak/>
          <m:t>∆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0</m:t>
            </m:r>
          </m:sub>
        </m:sSub>
        <m:r>
          <w:rPr>
            <w:rFonts w:ascii="Cambria Math" w:hAnsi="Cambria Math"/>
            <w:sz w:val="26"/>
            <w:szCs w:val="26"/>
          </w:rPr>
          <m:t>=ρ×g×h                                                                                (</m:t>
        </m:r>
        <m:r>
          <w:rPr>
            <w:rFonts w:ascii="Cambria Math" w:hAnsi="Cambria Math"/>
            <w:sz w:val="26"/>
            <w:szCs w:val="26"/>
          </w:rPr>
          <m:t>1)</m:t>
        </m:r>
      </m:oMath>
    </w:p>
    <w:p>
      <w:r>
        <w:t>Nguồn: QTKD 1.160 2021 ND FINAL.docx</w:t>
      </w: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c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c</m:t>
                    </m:r>
                  </m:sub>
                </m:sSub>
                <m:r>
                  <w:rPr>
                    <w:rFonts w:ascii="Cambria Math" w:hAnsi="Cambria Math"/>
                    <w:sz w:val="26"/>
                    <w:szCs w:val="26"/>
                  </w:rPr>
                  <m:t>×g×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  <w:bCs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a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bCs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ρ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M,c</m:t>
                            </m:r>
                          </m:sub>
                        </m:sSub>
                      </m:den>
                    </m:f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+γ×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c</m:t>
                    </m:r>
                  </m:sub>
                </m:sSub>
              </m:e>
            </m:nary>
          </m:num>
          <m:den>
            <m:sSub>
              <m:sSub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0,c</m:t>
                </m:r>
              </m:sub>
            </m:sSub>
            <m:d>
              <m:d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1+</m:t>
                </m:r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c</m:t>
                    </m:r>
                  </m:sub>
                </m:sSub>
              </m:e>
            </m:d>
            <m:d>
              <m:dPr>
                <m:begChr m:val="["/>
                <m:endChr m:val="]"/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1+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p,c</m:t>
                        </m:r>
                      </m:sub>
                    </m:sSub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x,c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6"/>
                    <w:szCs w:val="26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t-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r</m:t>
                        </m:r>
                      </m:sub>
                    </m:sSub>
                  </m:e>
                </m:d>
              </m:e>
            </m:d>
          </m:den>
        </m:f>
        <m:r>
          <w:rPr>
            <w:rFonts w:ascii="Cambria Math" w:hAnsi="Cambria Math"/>
            <w:sz w:val="26"/>
            <w:szCs w:val="26"/>
          </w:rPr>
          <m:t>+</m:t>
        </m:r>
        <m:d>
          <m:d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ρ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f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-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ρ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a</m:t>
                </m:r>
              </m:sub>
            </m:sSub>
          </m:e>
        </m:d>
        <m:r>
          <w:rPr>
            <w:rFonts w:ascii="Cambria Math" w:hAnsi="Cambria Math"/>
            <w:sz w:val="26"/>
            <w:szCs w:val="26"/>
          </w:rPr>
          <m:t>×g×h+</m:t>
        </m:r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P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vac</m:t>
            </m:r>
          </m:sub>
        </m:sSub>
        <m:r>
          <w:rPr>
            <w:rFonts w:ascii="Cambria Math" w:hAnsi="Cambria Math"/>
            <w:sz w:val="26"/>
            <w:szCs w:val="26"/>
          </w:rPr>
          <m:t xml:space="preserve">              (2)</m:t>
        </m:r>
      </m:oMath>
    </w:p>
    <w:p>
      <w:r>
        <w:t>Nguồn: QTKD 1.160 2021 ND FINAL.docx</w:t>
      </w:r>
      <m:oMath>
        <m:sSub>
          <m:sSub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ρ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a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Cambria Math"/>
                <w:sz w:val="26"/>
                <w:szCs w:val="26"/>
              </w:rPr>
              <m:t>3,484 4×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at</m:t>
                </m:r>
              </m:sub>
            </m:sSub>
            <m:r>
              <w:rPr>
                <w:rFonts w:ascii="Cambria Math" w:hAnsi="Cambria Math"/>
                <w:sz w:val="26"/>
                <w:szCs w:val="26"/>
              </w:rPr>
              <m:t>-H×</m:t>
            </m:r>
            <m:d>
              <m:d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0,002 52×t-0,020 582</m:t>
                </m:r>
              </m:e>
            </m:d>
          </m:num>
          <m:den>
            <m:r>
              <w:rPr>
                <w:rFonts w:ascii="Cambria Math" w:hAnsi="Cambria Math"/>
                <w:sz w:val="26"/>
                <w:szCs w:val="26"/>
              </w:rPr>
              <m:t>1 000×</m:t>
            </m:r>
            <m:d>
              <m:dPr>
                <m:ctrlPr>
                  <w:rPr>
                    <w:rFonts w:ascii="Cambria Math" w:hAnsi="Cambria Math"/>
                    <w:bCs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t+273,15</m:t>
                </m:r>
              </m:e>
            </m:d>
          </m:den>
        </m:f>
        <m:r>
          <w:rPr>
            <w:rFonts w:ascii="Cambria Math" w:hAnsi="Cambria Math"/>
            <w:sz w:val="26"/>
            <w:szCs w:val="26"/>
          </w:rPr>
          <m:t xml:space="preserve">                        (3)</m:t>
        </m:r>
      </m:oMath>
    </w:p>
    <w:p>
      <w:r>
        <w:t>Nguồn: QTKD 1.160 2021 ND FINAL.docx</w:t>
      </w:r>
      <m:oMath>
        <m:r>
          <m:rPr>
            <m:sty m:val="p"/>
          </m:rPr>
          <w:rPr>
            <w:rFonts w:ascii="Cambria Math" w:hAnsi="Cambria Math"/>
            <w:sz w:val="26"/>
            <w:szCs w:val="26"/>
            <w:lang w:val="vi-VN"/>
          </w:rPr>
          <m:t>∆</m:t>
        </m:r>
        <m:r>
          <w:rPr>
            <w:rFonts w:ascii="Cambria Math" w:hAnsi="Cambria Math"/>
            <w:sz w:val="26"/>
            <w:szCs w:val="26"/>
            <w:lang w:val="vi-VN"/>
          </w:rPr>
          <m:t>P</m:t>
        </m:r>
        <m:r>
          <m:rPr>
            <m:sty m:val="p"/>
          </m:rPr>
          <w:rPr>
            <w:rFonts w:ascii="Cambria Math" w:hAnsi="Cambria Math"/>
            <w:sz w:val="26"/>
            <w:szCs w:val="26"/>
            <w:lang w:val="vi-VN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b/>
                <w:sz w:val="26"/>
                <w:szCs w:val="26"/>
                <w:lang w:val="vi-VN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sz w:val="26"/>
                    <w:szCs w:val="26"/>
                    <w:lang w:val="vi-VN"/>
                  </w:rPr>
                </m:ctrlPr>
              </m:fPr>
              <m:num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bCs/>
                        <w:sz w:val="26"/>
                        <w:szCs w:val="26"/>
                        <w:lang w:val="vi-VN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6"/>
                        <w:szCs w:val="26"/>
                        <w:lang w:val="vi-VN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6"/>
                        <w:szCs w:val="26"/>
                        <w:lang w:val="vi-VN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sz w:val="26"/>
                            <w:szCs w:val="26"/>
                            <w:lang w:val="vi-V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  <w:lang w:val="vi-VN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6"/>
                            <w:szCs w:val="26"/>
                            <w:lang w:val="vi-VN"/>
                          </w:rPr>
                          <m:t>k,i</m:t>
                        </m:r>
                      </m:sub>
                    </m:sSub>
                  </m:e>
                </m:nary>
              </m:num>
              <m:den>
                <m:r>
                  <w:rPr>
                    <w:rFonts w:ascii="Cambria Math" w:hAnsi="Cambria Math"/>
                    <w:sz w:val="26"/>
                    <w:szCs w:val="26"/>
                    <w:lang w:val="vi-VN"/>
                  </w:rPr>
                  <m:t>n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sz w:val="26"/>
                <w:szCs w:val="26"/>
                <w:lang w:val="vi-VN"/>
              </w:rPr>
              <m:t>-</m:t>
            </m:r>
            <m:sSub>
              <m:sSubPr>
                <m:ctrlPr>
                  <w:rPr>
                    <w:rFonts w:ascii="Cambria Math" w:hAnsi="Cambria Math"/>
                    <w:b/>
                    <w:sz w:val="26"/>
                    <w:szCs w:val="26"/>
                    <w:lang w:val="vi-VN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  <w:lang w:val="vi-VN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  <w:lang w:val="vi-VN"/>
                  </w:rPr>
                  <m:t>C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6"/>
            <w:szCs w:val="26"/>
            <w:lang w:val="vi-VN"/>
          </w:rPr>
          <m:t>+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vi-VN"/>
              </w:rPr>
              <m:t>U</m:t>
            </m:r>
          </m:e>
          <m:sub>
            <m:r>
              <w:rPr>
                <w:rFonts w:ascii="Cambria Math" w:hAnsi="Cambria Math"/>
                <w:sz w:val="26"/>
                <w:szCs w:val="26"/>
                <w:lang w:val="vi-VN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sz w:val="26"/>
            <w:szCs w:val="26"/>
            <w:lang w:val="vi-VN"/>
          </w:rPr>
          <m:t xml:space="preserve">     </m:t>
        </m:r>
        <m:r>
          <w:rPr>
            <w:rFonts w:ascii="Cambria Math" w:hAnsi="Cambria Math"/>
            <w:sz w:val="26"/>
            <w:szCs w:val="26"/>
            <w:lang w:val="vi-VN"/>
          </w:rPr>
          <m:t xml:space="preserve">                          </m:t>
        </m:r>
        <m:r>
          <m:rPr>
            <m:sty m:val="p"/>
          </m:rPr>
          <w:rPr>
            <w:rFonts w:ascii="Cambria Math" w:hAnsi="Cambria Math"/>
            <w:sz w:val="26"/>
            <w:szCs w:val="26"/>
            <w:lang w:val="vi-VN"/>
          </w:rPr>
          <m:t xml:space="preserve">                            (4)</m:t>
        </m:r>
      </m:oMath>
    </w:p>
    <w:p>
      <w:r>
        <w:t>Nguồn: QTKD 1.160 2021 ND FINAL.docx</w:t>
      </w:r>
      <m:oMath>
        <m:r>
          <w:rPr>
            <w:rFonts w:ascii="Cambria Math" w:hAnsi="Cambria Math"/>
            <w:sz w:val="26"/>
            <w:szCs w:val="26"/>
          </w:rPr>
          <m:t>Y=a+b×X</m:t>
        </m:r>
      </m:oMath>
    </w:p>
    <w:p>
      <w:r>
        <w:t>Nguồn: QTKD 1.160 2021 ND FINAL.docx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x</m:t>
            </m:r>
          </m:e>
        </m:acc>
        <m:r>
          <w:rPr>
            <w:rFonts w:ascii="Cambria Math" w:eastAsiaTheme="minorEastAsia" w:hAnsi="Cambria Math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n</m:t>
            </m:r>
          </m:den>
        </m:f>
      </m:oMath>
    </w:p>
    <w:p>
      <w:r>
        <w:t>Nguồn: QTKD 1.160 2021 ND FINAL.docx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y</m:t>
            </m:r>
          </m:e>
        </m:acc>
        <m:r>
          <w:rPr>
            <w:rFonts w:ascii="Cambria Math" w:eastAsiaTheme="minorEastAsia" w:hAnsi="Cambria Math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n</m:t>
            </m:r>
          </m:den>
        </m:f>
      </m:oMath>
    </w:p>
    <w:p>
      <w:r>
        <w:t>Nguồn: QTKD 1.160 2021 ND FINAL.docx</w:t>
      </w:r>
      <m:oMath>
        <m:r>
          <w:rPr>
            <w:rFonts w:ascii="Cambria Math" w:eastAsiaTheme="minorEastAsia" w:hAnsi="Cambria Math"/>
            <w:sz w:val="26"/>
            <w:szCs w:val="26"/>
          </w:rPr>
          <m:t>b=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naryPr>
              <m:sub/>
              <m:sup/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</m:acc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y</m:t>
                        </m:r>
                      </m:e>
                    </m:acc>
                  </m:e>
                </m:d>
              </m:e>
            </m:nary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6"/>
                                <w:szCs w:val="26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6"/>
                                <w:szCs w:val="2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2</m:t>
                    </m:r>
                  </m:sup>
                </m:sSup>
              </m:e>
            </m:nary>
          </m:den>
        </m:f>
      </m:oMath>
    </w:p>
    <w:p>
      <w:r>
        <w:t>Nguồn: QTKD 1.160 2021 ND FINAL.docx</w:t>
      </w:r>
      <m:oMath>
        <m:r>
          <w:rPr>
            <w:rFonts w:ascii="Cambria Math" w:eastAsiaTheme="minorEastAsia" w:hAnsi="Cambria Math"/>
            <w:sz w:val="26"/>
            <w:szCs w:val="26"/>
          </w:rPr>
          <m:t>a=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y</m:t>
            </m:r>
          </m:e>
        </m:acc>
        <m:r>
          <w:rPr>
            <w:rFonts w:ascii="Cambria Math" w:eastAsiaTheme="minorEastAsia" w:hAnsi="Cambria Math"/>
            <w:sz w:val="26"/>
            <w:szCs w:val="26"/>
          </w:rPr>
          <m:t>-b×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x</m:t>
            </m:r>
          </m:e>
        </m:acc>
      </m:oMath>
    </w:p>
    <w:p>
      <w:r>
        <w:t>Nguồn: QTKD 1.160 2021 ND FINAL.docx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ai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radPr>
          <m:deg/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a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sz w:val="26"/>
                <w:szCs w:val="26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bSup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b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sz w:val="26"/>
                <w:szCs w:val="26"/>
              </w:rPr>
              <m:t>+2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a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b</m:t>
                </m:r>
              </m:sub>
            </m:sSub>
            <m:r>
              <w:rPr>
                <w:rFonts w:ascii="Cambria Math" w:eastAsiaTheme="minorEastAsia" w:hAnsi="Cambria Math"/>
                <w:sz w:val="26"/>
                <w:szCs w:val="26"/>
              </w:rPr>
              <m:t>r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a,b</m:t>
                </m:r>
              </m:e>
            </m:d>
          </m:e>
        </m:rad>
      </m:oMath>
    </w:p>
    <w:p>
      <w:r>
        <w:t>Nguồn: QTKD 1.160 2021 ND FINAL.docx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a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y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×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fPr>
              <m:num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naryPr>
                  <m:sub/>
                  <m:sup/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bSup>
                  </m:e>
                </m:nary>
              </m:num>
              <m:den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n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naryPr>
                  <m:sub/>
                  <m:sup/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1"/>
                                <m:supHide m:val="1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naryPr>
                              <m:sub/>
                              <m:sup/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6"/>
                                        <w:szCs w:val="2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6"/>
                                        <w:szCs w:val="2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6"/>
                                        <w:szCs w:val="26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nary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e>
                </m:nary>
              </m:den>
            </m:f>
            <m:r>
              <w:rPr>
                <w:rFonts w:ascii="Cambria Math" w:eastAsiaTheme="minorEastAsia" w:hAnsi="Cambria Math"/>
                <w:sz w:val="26"/>
                <w:szCs w:val="26"/>
              </w:rPr>
              <m:t xml:space="preserve"> </m:t>
            </m:r>
          </m:e>
        </m:rad>
      </m:oMath>
    </w:p>
    <w:p>
      <w:r>
        <w:t>Nguồn: QTKD 1.160 2021 ND FINAL.docx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b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y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×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n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naryPr>
                  <m:sub/>
                  <m:sup/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1"/>
                                <m:supHide m:val="1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naryPr>
                              <m:sub/>
                              <m:sup/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6"/>
                                        <w:szCs w:val="2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6"/>
                                        <w:szCs w:val="2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6"/>
                                        <w:szCs w:val="26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nary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e>
                </m:nary>
              </m:den>
            </m:f>
          </m:e>
        </m:rad>
      </m:oMath>
    </w:p>
    <w:p>
      <w:r>
        <w:t>Nguồn: QTKD 1.160 2021 ND FINAL.docx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y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fPr>
              <m:num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naryPr>
                  <m:sub/>
                  <m:sup/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6"/>
                                <w:szCs w:val="26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6"/>
                                <w:szCs w:val="26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-a-b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6"/>
                                <w:szCs w:val="26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</m:num>
              <m:den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n-2</m:t>
                </m:r>
              </m:den>
            </m:f>
          </m:e>
        </m:rad>
      </m:oMath>
    </w:p>
    <w:p>
      <w:r>
        <w:t>Nguồn: QTKD 1.160 2021 ND FINAL.docx</w:t>
      </w:r>
      <m:oMath>
        <m:r>
          <w:rPr>
            <w:rFonts w:ascii="Cambria Math" w:eastAsiaTheme="minorEastAsia" w:hAnsi="Cambria Math"/>
            <w:sz w:val="26"/>
            <w:szCs w:val="26"/>
          </w:rPr>
          <m:t>r</m:t>
        </m:r>
        <m:d>
          <m:d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a,b</m:t>
            </m:r>
          </m:e>
        </m:d>
        <m:r>
          <w:rPr>
            <w:rFonts w:ascii="Cambria Math" w:eastAsiaTheme="minorEastAsia" w:hAnsi="Cambria Math"/>
            <w:sz w:val="26"/>
            <w:szCs w:val="26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naryPr>
              <m:sub/>
              <m:sup/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i</m:t>
                    </m:r>
                  </m:sub>
                </m:sSub>
              </m:e>
            </m:nary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n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naryPr>
                  <m:sub/>
                  <m:sup/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bSup>
                  </m:e>
                </m:nary>
              </m:e>
            </m:rad>
          </m:den>
        </m:f>
      </m:oMath>
    </w:p>
    <w:p>
      <w:r>
        <w:t>Nguồn: QTKD 1.160 2021 ND FINAL.docx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ch1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ch1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k</m:t>
            </m:r>
          </m:den>
        </m:f>
      </m:oMath>
    </w:p>
    <w:p>
      <w:r>
        <w:t>Nguồn: QTKD 1.160 2021 ND FINAL.docx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amb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amb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k</m:t>
            </m:r>
          </m:den>
        </m:f>
      </m:oMath>
    </w:p>
    <w:p>
      <w:r>
        <w:t>Nguồn: QTKD 1.160 2021 ND FINAL.docx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stability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</w:rPr>
              <m:t>driffvalue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3</m:t>
                </m:r>
              </m:e>
            </m:rad>
          </m:den>
        </m:f>
      </m:oMath>
    </w:p>
    <w:p>
      <w:r>
        <w:t>Nguồn: QTKD 1.160 2021 ND FINAL.docx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ch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radPr>
          <m:deg/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ch1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sz w:val="26"/>
                <w:szCs w:val="26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amb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sz w:val="26"/>
                <w:szCs w:val="26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stability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bSup>
          </m:e>
        </m:rad>
      </m:oMath>
    </w:p>
    <w:p>
      <w:r>
        <w:t>Nguồn: QTKD 1.160 2021 ND FINAL.docx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1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=a+b×p</m:t>
        </m:r>
      </m:oMath>
    </w:p>
    <w:p>
      <w:r>
        <w:t>Nguồn: QTKD 1.160 2021 ND FINAL.docx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0,c</m:t>
                </m:r>
              </m:sub>
            </m:sSub>
          </m:sub>
        </m:sSub>
      </m:oMath>
    </w:p>
    <w:p>
      <w:r>
        <w:t>Nguồn: QTKD 1.160 2021 ND FINAL.docx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2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</w:rPr>
              <m:t>p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0,c</m:t>
                </m:r>
              </m:sub>
            </m:sSub>
          </m:den>
        </m:f>
        <m:r>
          <w:rPr>
            <w:rFonts w:ascii="Cambria Math" w:eastAsiaTheme="minorEastAsia" w:hAnsi="Cambria Math"/>
            <w:sz w:val="26"/>
            <w:szCs w:val="26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0,c</m:t>
                    </m:r>
                  </m:sub>
                </m:sSub>
              </m:sub>
            </m:sSub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k</m:t>
            </m:r>
          </m:den>
        </m:f>
      </m:oMath>
    </w:p>
    <w:p>
      <w:r>
        <w:t>Nguồn: QTKD 1.160 2021 ND FINAL.docx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sub>
        </m:sSub>
      </m:oMath>
    </w:p>
    <w:p>
      <w:r>
        <w:t>Nguồn: QTKD 1.160 2021 ND FINAL.docx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3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=-</m:t>
        </m:r>
        <m:sSup>
          <m:sSup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p</m:t>
            </m:r>
          </m:e>
          <m:sup>
            <m:r>
              <w:rPr>
                <w:rFonts w:ascii="Cambria Math" w:eastAsiaTheme="minorEastAsia" w:hAnsi="Cambria Math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/>
            <w:sz w:val="26"/>
            <w:szCs w:val="26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λ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c</m:t>
                    </m:r>
                  </m:sub>
                </m:sSub>
              </m:sub>
            </m:sSub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k</m:t>
            </m:r>
          </m:den>
        </m:f>
      </m:oMath>
    </w:p>
    <w:p>
      <w:r>
        <w:t>Nguồn: QTKD 1.160 2021 ND FINAL.docx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sub>
        </m:sSub>
      </m:oMath>
    </w:p>
    <w:p>
      <w:r>
        <w:t>Nguồn: QTKD 1.160 2021 ND FINAL.docx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4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</w:rPr>
              <m:t>p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c</m:t>
                </m:r>
              </m:sub>
            </m:sSub>
          </m:den>
        </m:f>
        <m:r>
          <w:rPr>
            <w:rFonts w:ascii="Cambria Math" w:eastAsiaTheme="minorEastAsia" w:hAnsi="Cambria Math"/>
            <w:sz w:val="26"/>
            <w:szCs w:val="26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c</m:t>
                    </m:r>
                  </m:sub>
                </m:sSub>
              </m:sub>
            </m:sSub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k</m:t>
            </m:r>
          </m:den>
        </m:f>
      </m:oMath>
    </w:p>
    <w:p>
      <w:r>
        <w:t>Nguồn: QTKD 1.160 2021 ND FINAL.docx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5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=p×</m:t>
        </m:r>
        <m:d>
          <m:d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p,c</m:t>
                </m:r>
              </m:sub>
            </m:sSub>
            <m:r>
              <w:rPr>
                <w:rFonts w:ascii="Cambria Math" w:eastAsiaTheme="minorEastAsia" w:hAnsi="Cambria Math"/>
                <w:sz w:val="26"/>
                <w:szCs w:val="26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c,c</m:t>
                </m:r>
              </m:sub>
            </m:sSub>
          </m:e>
        </m:d>
        <m:r>
          <w:rPr>
            <w:rFonts w:ascii="Cambria Math" w:eastAsiaTheme="minorEastAsia" w:hAnsi="Cambria Math"/>
            <w:sz w:val="26"/>
            <w:szCs w:val="26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t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e>
            </m:rad>
          </m:den>
        </m:f>
      </m:oMath>
    </w:p>
    <w:p>
      <w:r>
        <w:t>Nguồn: QTKD 1.160 2021 ND FINAL.docx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6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c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×</m:t>
        </m:r>
        <m:d>
          <m:d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p,c</m:t>
                </m:r>
              </m:sub>
            </m:sSub>
            <m:r>
              <w:rPr>
                <w:rFonts w:ascii="Cambria Math" w:eastAsiaTheme="minorEastAsia" w:hAnsi="Cambria Math"/>
                <w:sz w:val="26"/>
                <w:szCs w:val="26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c,c</m:t>
                </m:r>
              </m:sub>
            </m:sSub>
          </m:e>
        </m:d>
        <m:r>
          <w:rPr>
            <w:rFonts w:ascii="Cambria Math" w:eastAsiaTheme="minorEastAsia" w:hAnsi="Cambria Math"/>
            <w:sz w:val="26"/>
            <w:szCs w:val="26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</w:rPr>
              <m:t>∆</m:t>
            </m:r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2</m:t>
            </m:r>
          </m:den>
        </m:f>
      </m:oMath>
    </w:p>
    <w:p>
      <w:r>
        <w:t>Nguồn: QTKD 1.160 2021 ND FINAL.docx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7</m:t>
            </m:r>
          </m:sub>
        </m:sSub>
        <m:r>
          <w:rPr>
            <w:rFonts w:ascii="Cambria Math" w:hAnsi="Cambria Math"/>
            <w:sz w:val="26"/>
            <w:szCs w:val="26"/>
          </w:rPr>
          <m:t>=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c</m:t>
                </m:r>
              </m:sub>
            </m:sSub>
          </m:num>
          <m:den>
            <m:r>
              <w:rPr>
                <w:rFonts w:ascii="Cambria Math" w:hAnsi="Cambria Math"/>
                <w:sz w:val="26"/>
                <w:szCs w:val="26"/>
              </w:rPr>
              <m:t>g</m:t>
            </m:r>
          </m:den>
        </m:f>
        <m:r>
          <w:rPr>
            <w:rFonts w:ascii="Cambria Math" w:hAnsi="Cambria Math"/>
            <w:sz w:val="26"/>
            <w:szCs w:val="26"/>
          </w:rPr>
          <m:t>×</m:t>
        </m:r>
        <m:f>
          <m:fPr>
            <m:ctrlPr>
              <w:rPr>
                <w:rFonts w:ascii="Cambria Math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g</m:t>
                </m:r>
              </m:sub>
            </m:sSub>
          </m:num>
          <m:den>
            <m:r>
              <w:rPr>
                <w:rFonts w:ascii="Cambria Math" w:hAnsi="Cambria Math"/>
                <w:sz w:val="26"/>
                <w:szCs w:val="26"/>
              </w:rPr>
              <m:t>3</m:t>
            </m:r>
          </m:den>
        </m:f>
      </m:oMath>
    </w:p>
    <w:p>
      <w:r>
        <w:t>Nguồn: QTKD 1.160 2021 ND FINAL.docx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8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</w:rPr>
              <m:t>p</m:t>
            </m:r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ρ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c</m:t>
                        </m:r>
                      </m:sub>
                    </m:sSub>
                  </m:sub>
                </m:s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a</m:t>
                    </m:r>
                  </m:sub>
                </m:sSub>
              </m:e>
            </m:d>
          </m:den>
        </m:f>
        <m:r>
          <w:rPr>
            <w:rFonts w:ascii="Cambria Math" w:eastAsiaTheme="minorEastAsia" w:hAnsi="Cambria Math"/>
            <w:sz w:val="26"/>
            <w:szCs w:val="26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a</m:t>
                    </m:r>
                  </m:sub>
                </m:sSub>
              </m:sub>
            </m:sSub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k</m:t>
            </m:r>
          </m:den>
        </m:f>
      </m:oMath>
    </w:p>
    <w:p>
      <w:r>
        <w:t>Nguồn: QTKD 1.160 2021 ND FINAL.docx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9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ρ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f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×g×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∆h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k</m:t>
            </m:r>
          </m:den>
        </m:f>
      </m:oMath>
    </w:p>
    <w:p>
      <w:r>
        <w:t>Nguồn: QTKD 1.160 2021 ND FINAL.docx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10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=p×sin</m:t>
        </m:r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θ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c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c</m:t>
                    </m:r>
                  </m:sub>
                </m:sSub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3</m:t>
                </m:r>
              </m:e>
            </m:rad>
          </m:den>
        </m:f>
      </m:oMath>
    </w:p>
    <w:p>
      <w:r>
        <w:t>Nguồn: QTKD 1.160 2021 ND FINAL.docx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c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radPr>
          <m:deg/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sz w:val="26"/>
                <w:szCs w:val="26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sz w:val="26"/>
                <w:szCs w:val="26"/>
              </w:rPr>
              <m:t>+…+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10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bSup>
          </m:e>
        </m:rad>
      </m:oMath>
    </w:p>
    <w:p>
      <w:r>
        <w:t>Nguồn: QTKD 1.160 2021 ND FINAL.docx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r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</w:rPr>
              <m:t>r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6</m:t>
                </m:r>
              </m:e>
            </m:rad>
          </m:den>
        </m:f>
      </m:oMath>
    </w:p>
    <w:p>
      <w:r>
        <w:t>Nguồn: QTKD 1.160 2021 ND FINAL.docx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r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</w:rPr>
              <m:t>r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3</m:t>
                </m:r>
              </m:e>
            </m:rad>
          </m:den>
        </m:f>
      </m:oMath>
    </w:p>
    <w:p>
      <w:r>
        <w:t>Nguồn: QTKD 1.160 2021 ND FINAL.docx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0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=max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2,0</m:t>
                    </m:r>
                  </m:sub>
                </m:s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1,0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6"/>
                <w:szCs w:val="26"/>
              </w:rPr>
              <m:t>,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4,0</m:t>
                    </m:r>
                  </m:sub>
                </m:s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3,0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6"/>
                <w:szCs w:val="26"/>
              </w:rPr>
              <m:t>,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6,0</m:t>
                    </m:r>
                  </m:sub>
                </m:s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5,0</m:t>
                    </m:r>
                  </m:sub>
                </m:sSub>
              </m:e>
            </m:d>
          </m:e>
        </m:d>
      </m:oMath>
    </w:p>
    <w:p>
      <w:r>
        <w:t>Nguồn: QTKD 1.160 2021 ND FINAL.docx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f0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3</m:t>
                </m:r>
              </m:e>
            </m:rad>
          </m:den>
        </m:f>
      </m:oMath>
    </w:p>
    <w:p>
      <w:r>
        <w:t>Nguồn: QTKD 1.160 2021 ND FINAL.docx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'</m:t>
                </m:r>
              </m:sup>
            </m:sSup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up,j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3,j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3,0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6"/>
                <w:szCs w:val="26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1,j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1,0</m:t>
                    </m:r>
                  </m:sub>
                </m:sSub>
              </m:e>
            </m:d>
          </m:e>
        </m:d>
      </m:oMath>
    </w:p>
    <w:p>
      <w:r>
        <w:t>Nguồn: QTKD 1.160 2021 ND FINAL.docx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'</m:t>
                </m:r>
              </m:sup>
            </m:sSup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down,j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4,j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4,0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6"/>
                <w:szCs w:val="26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2,j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2,0</m:t>
                    </m:r>
                  </m:sub>
                </m:sSub>
              </m:e>
            </m:d>
          </m:e>
        </m:d>
      </m:oMath>
    </w:p>
    <w:p>
      <w:r>
        <w:t>Nguồn: QTKD 1.160 2021 ND FINAL.docx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'</m:t>
                </m:r>
              </m:sup>
            </m:sSup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mean,j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=max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'</m:t>
                    </m:r>
                  </m:sup>
                </m:sSup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up,j</m:t>
                </m:r>
              </m:sub>
            </m:sSub>
            <m:r>
              <w:rPr>
                <w:rFonts w:ascii="Cambria Math" w:eastAsiaTheme="minorEastAsia" w:hAnsi="Cambria Math"/>
                <w:sz w:val="26"/>
                <w:szCs w:val="26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'</m:t>
                    </m:r>
                  </m:sup>
                </m:sSup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down,j</m:t>
                </m:r>
              </m:sub>
            </m:sSub>
          </m:e>
        </m:d>
      </m:oMath>
    </w:p>
    <w:p>
      <w:r>
        <w:t>Nguồn: QTKD 1.160 2021 ND FINAL.docx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'</m:t>
                </m:r>
              </m:sup>
            </m:sSup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'</m:t>
                    </m:r>
                  </m:sup>
                </m:sSup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mean,j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3</m:t>
                </m:r>
              </m:e>
            </m:rad>
          </m:den>
        </m:f>
      </m:oMath>
    </w:p>
    <w:p>
      <w:r>
        <w:t>Nguồn: QTKD 1.160 2021 ND FINAL.docx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up,j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5,j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5,0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6"/>
                <w:szCs w:val="26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1,j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1,0</m:t>
                    </m:r>
                  </m:sub>
                </m:sSub>
              </m:e>
            </m:d>
          </m:e>
        </m:d>
      </m:oMath>
    </w:p>
    <w:p>
      <w:r>
        <w:t>Nguồn: QTKD 1.160 2021 ND FINAL.docx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down,j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6,j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6,0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  <w:sz w:val="26"/>
                <w:szCs w:val="26"/>
              </w:rPr>
              <m:t>-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2,j</m:t>
                    </m:r>
                  </m:sub>
                </m:s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2,0</m:t>
                    </m:r>
                  </m:sub>
                </m:sSub>
              </m:e>
            </m:d>
          </m:e>
        </m:d>
      </m:oMath>
    </w:p>
    <w:p>
      <w:r>
        <w:t>Nguồn: QTKD 1.160 2021 ND FINAL.docx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mean,j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=max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up,j</m:t>
                </m:r>
              </m:sub>
            </m:sSub>
            <m:r>
              <w:rPr>
                <w:rFonts w:ascii="Cambria Math" w:eastAsiaTheme="minorEastAsia" w:hAnsi="Cambria Math"/>
                <w:sz w:val="26"/>
                <w:szCs w:val="26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down,j</m:t>
                </m:r>
              </m:sub>
            </m:sSub>
          </m:e>
        </m:d>
      </m:oMath>
    </w:p>
    <w:p>
      <w:r>
        <w:t>Nguồn: QTKD 1.160 2021 ND FINAL.docx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b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mean,j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3</m:t>
                </m:r>
              </m:e>
            </m:rad>
          </m:den>
        </m:f>
      </m:oMath>
    </w:p>
    <w:p>
      <w:r>
        <w:t>Nguồn: QTKD 1.160 2021 ND FINAL.docx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h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mean,j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n</m:t>
            </m:r>
          </m:den>
        </m:f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2,j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1,0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-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1,j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1,0</m:t>
                        </m:r>
                      </m:sub>
                    </m:sSub>
                  </m:e>
                </m:d>
              </m:e>
            </m:d>
            <m:r>
              <w:rPr>
                <w:rFonts w:ascii="Cambria Math" w:eastAsiaTheme="minorEastAsia" w:hAnsi="Cambria Math"/>
                <w:sz w:val="26"/>
                <w:szCs w:val="26"/>
              </w:rPr>
              <m:t>+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4,j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3,0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-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3,j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3,0</m:t>
                        </m:r>
                      </m:sub>
                    </m:sSub>
                  </m:e>
                </m:d>
              </m:e>
            </m:d>
            <m:r>
              <w:rPr>
                <w:rFonts w:ascii="Cambria Math" w:eastAsiaTheme="minorEastAsia" w:hAnsi="Cambria Math"/>
                <w:sz w:val="26"/>
                <w:szCs w:val="26"/>
              </w:rPr>
              <m:t>+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d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6,j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5,0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-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5,j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6"/>
                            <w:szCs w:val="26"/>
                          </w:rPr>
                          <m:t>5,0</m:t>
                        </m:r>
                      </m:sub>
                    </m:sSub>
                  </m:e>
                </m:d>
              </m:e>
            </m:d>
          </m:e>
        </m:d>
      </m:oMath>
    </w:p>
    <w:p>
      <w:r>
        <w:t>Nguồn: QTKD 1.160 2021 ND FINAL.docx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h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mean,j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3</m:t>
                </m:r>
              </m:e>
            </m:rad>
          </m:den>
        </m:f>
      </m:oMath>
    </w:p>
    <w:p>
      <w:r>
        <w:t>Nguồn: QTKD 1.160 2021 ND FINAL.docx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bk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radPr>
          <m:deg/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r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sz w:val="26"/>
                <w:szCs w:val="26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0</m:t>
                    </m:r>
                  </m:sub>
                </m:sSub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sz w:val="26"/>
                <w:szCs w:val="26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6"/>
                        <w:szCs w:val="26"/>
                      </w:rPr>
                      <m:t>'</m:t>
                    </m:r>
                  </m:sup>
                </m:sSup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sz w:val="26"/>
                <w:szCs w:val="26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b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sz w:val="26"/>
                <w:szCs w:val="26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h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bSup>
          </m:e>
        </m:rad>
      </m:oMath>
    </w:p>
    <w:p>
      <w:r>
        <w:t>Nguồn: QTKD 1.160 2021 ND FINAL.docx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c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radPr>
          <m:deg/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a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sz w:val="26"/>
                <w:szCs w:val="26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c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sz w:val="26"/>
                <w:szCs w:val="26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bk</m:t>
                </m:r>
              </m:sub>
              <m:sup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2</m:t>
                </m:r>
              </m:sup>
            </m:sSubSup>
          </m:e>
        </m:rad>
      </m:oMath>
    </w:p>
    <w:p>
      <w:r>
        <w:t>Nguồn: QTKD 1.160 2021 ND FINAL.docx</w:t>
      </w:r>
      <m:oMath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c</m:t>
            </m:r>
          </m:sub>
        </m:sSub>
        <m:r>
          <w:rPr>
            <w:rFonts w:ascii="Cambria Math" w:eastAsiaTheme="minorEastAsia" w:hAnsi="Cambria Math"/>
            <w:sz w:val="26"/>
            <w:szCs w:val="26"/>
          </w:rPr>
          <m:t>=k×</m:t>
        </m:r>
        <m:sSub>
          <m:sSub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Theme="minorEastAsia" w:hAnsi="Cambria Math"/>
                <w:sz w:val="26"/>
                <w:szCs w:val="26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6"/>
                <w:szCs w:val="26"/>
              </w:rPr>
              <m:t>c</m:t>
            </m:r>
          </m:sub>
        </m:sSub>
      </m:oMath>
    </w:p>
    <w:sectPr w:rsidR="00BC4365" w:rsidRPr="00047447" w:rsidSect="00087F9E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1134" w:right="567" w:bottom="1134" w:left="1418" w:header="567" w:footer="567" w:gutter="0"/>
      <w:pgNumType w:start="5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67DDE" w14:textId="77777777" w:rsidR="00087F9E" w:rsidRDefault="00087F9E" w:rsidP="00F6149E">
      <w:r>
        <w:separator/>
      </w:r>
    </w:p>
  </w:endnote>
  <w:endnote w:type="continuationSeparator" w:id="0">
    <w:p w14:paraId="78191FD7" w14:textId="77777777" w:rsidR="00087F9E" w:rsidRDefault="00087F9E" w:rsidP="00F61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nang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Doluong">
    <w:panose1 w:val="02020603050405020304"/>
    <w:charset w:val="00"/>
    <w:family w:val="roman"/>
    <w:pitch w:val="variable"/>
    <w:sig w:usb0="E0002AFF" w:usb1="40001802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D9CBB" w14:textId="4423273E" w:rsidR="00146232" w:rsidRDefault="00146232">
    <w:pPr>
      <w:pStyle w:val="Footer"/>
    </w:pPr>
  </w:p>
  <w:p w14:paraId="66428A7F" w14:textId="77777777" w:rsidR="00146232" w:rsidRDefault="001462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0CBF4" w14:textId="4045EEBD" w:rsidR="00146232" w:rsidRDefault="00146232">
    <w:pPr>
      <w:pStyle w:val="Footer"/>
      <w:jc w:val="right"/>
    </w:pPr>
  </w:p>
  <w:p w14:paraId="637D42F4" w14:textId="77777777" w:rsidR="00146232" w:rsidRDefault="00146232" w:rsidP="00455F9C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34270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D093B1" w14:textId="46B9217E" w:rsidR="00146232" w:rsidRDefault="0014623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C6387">
          <w:rPr>
            <w:noProof/>
          </w:rPr>
          <w:t>24</w:t>
        </w:r>
        <w:r>
          <w:rPr>
            <w:noProof/>
          </w:rPr>
          <w:fldChar w:fldCharType="end"/>
        </w:r>
      </w:p>
    </w:sdtContent>
  </w:sdt>
  <w:p w14:paraId="7D02FDD3" w14:textId="77777777" w:rsidR="00146232" w:rsidRDefault="0014623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851923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B83A2F" w14:textId="7ED72FF4" w:rsidR="00146232" w:rsidRDefault="0014623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C6387">
          <w:rPr>
            <w:noProof/>
          </w:rPr>
          <w:t>23</w:t>
        </w:r>
        <w:r>
          <w:rPr>
            <w:noProof/>
          </w:rPr>
          <w:fldChar w:fldCharType="end"/>
        </w:r>
      </w:p>
    </w:sdtContent>
  </w:sdt>
  <w:p w14:paraId="14F4D5BC" w14:textId="77777777" w:rsidR="00146232" w:rsidRDefault="00146232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409252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93F52F" w14:textId="308FAE2D" w:rsidR="00146232" w:rsidRDefault="0014623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C6387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70D11797" w14:textId="77777777" w:rsidR="00146232" w:rsidRDefault="00146232" w:rsidP="00455F9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7F18E" w14:textId="77777777" w:rsidR="00087F9E" w:rsidRDefault="00087F9E" w:rsidP="00F6149E">
      <w:r>
        <w:separator/>
      </w:r>
    </w:p>
  </w:footnote>
  <w:footnote w:type="continuationSeparator" w:id="0">
    <w:p w14:paraId="2A928EEF" w14:textId="77777777" w:rsidR="00087F9E" w:rsidRDefault="00087F9E" w:rsidP="00F614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5EC70" w14:textId="422329C7" w:rsidR="00146232" w:rsidRDefault="00146232" w:rsidP="00CC6975">
    <w:pPr>
      <w:pStyle w:val="Header"/>
      <w:tabs>
        <w:tab w:val="clear" w:pos="4680"/>
        <w:tab w:val="clear" w:pos="9360"/>
        <w:tab w:val="left" w:pos="1812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25B2F" w14:textId="4529B350" w:rsidR="00A06EAD" w:rsidRPr="00EF53CF" w:rsidRDefault="001C2C3B" w:rsidP="00F7717A">
    <w:pPr>
      <w:pStyle w:val="Header"/>
      <w:rPr>
        <w:b/>
        <w:sz w:val="26"/>
        <w:szCs w:val="26"/>
      </w:rPr>
    </w:pPr>
    <w:r>
      <w:rPr>
        <w:b/>
        <w:sz w:val="26"/>
        <w:szCs w:val="26"/>
      </w:rPr>
      <w:t>QTKĐ 1.190 : 2023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CB249" w14:textId="6D6BACB8" w:rsidR="00F7717A" w:rsidRPr="00F7717A" w:rsidRDefault="003F2B48" w:rsidP="00F7717A">
    <w:pPr>
      <w:pStyle w:val="Header"/>
      <w:jc w:val="right"/>
      <w:rPr>
        <w:b/>
        <w:sz w:val="26"/>
        <w:szCs w:val="26"/>
      </w:rPr>
    </w:pPr>
    <w:r>
      <w:rPr>
        <w:b/>
        <w:sz w:val="26"/>
        <w:szCs w:val="26"/>
      </w:rPr>
      <w:t>QTKĐ 1.190 : 2023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55"/>
      <w:gridCol w:w="4956"/>
    </w:tblGrid>
    <w:tr w:rsidR="00146232" w:rsidRPr="00EF53CF" w14:paraId="69220C5C" w14:textId="77777777" w:rsidTr="00CC6975">
      <w:tc>
        <w:tcPr>
          <w:tcW w:w="4955" w:type="dxa"/>
        </w:tcPr>
        <w:p w14:paraId="7E6B1930" w14:textId="4C9270E4" w:rsidR="00146232" w:rsidRPr="00EF53CF" w:rsidRDefault="00146232" w:rsidP="00CC6975">
          <w:pPr>
            <w:pStyle w:val="Header"/>
            <w:tabs>
              <w:tab w:val="clear" w:pos="4680"/>
              <w:tab w:val="clear" w:pos="9360"/>
              <w:tab w:val="left" w:pos="1812"/>
            </w:tabs>
            <w:rPr>
              <w:b/>
              <w:bCs/>
              <w:sz w:val="26"/>
              <w:szCs w:val="26"/>
            </w:rPr>
          </w:pPr>
          <w:r w:rsidRPr="00EF53CF">
            <w:rPr>
              <w:b/>
              <w:bCs/>
              <w:sz w:val="26"/>
              <w:szCs w:val="26"/>
            </w:rPr>
            <w:t>QUY TRÌNH KIỂM ĐỊNH</w:t>
          </w:r>
        </w:p>
      </w:tc>
      <w:tc>
        <w:tcPr>
          <w:tcW w:w="4956" w:type="dxa"/>
        </w:tcPr>
        <w:p w14:paraId="6DB2382D" w14:textId="3C6FD242" w:rsidR="00146232" w:rsidRPr="00EF53CF" w:rsidRDefault="00146232" w:rsidP="00CC6975">
          <w:pPr>
            <w:pStyle w:val="Header"/>
            <w:tabs>
              <w:tab w:val="clear" w:pos="4680"/>
              <w:tab w:val="clear" w:pos="9360"/>
              <w:tab w:val="left" w:pos="1812"/>
            </w:tabs>
            <w:jc w:val="right"/>
            <w:rPr>
              <w:b/>
              <w:bCs/>
              <w:sz w:val="26"/>
              <w:szCs w:val="26"/>
            </w:rPr>
          </w:pPr>
          <w:r w:rsidRPr="00EF53CF">
            <w:rPr>
              <w:b/>
              <w:bCs/>
              <w:sz w:val="26"/>
              <w:szCs w:val="26"/>
            </w:rPr>
            <w:t xml:space="preserve">QTKĐ </w:t>
          </w:r>
          <w:r w:rsidR="00A32E68">
            <w:rPr>
              <w:b/>
              <w:bCs/>
              <w:sz w:val="26"/>
              <w:szCs w:val="26"/>
            </w:rPr>
            <w:t>1.1</w:t>
          </w:r>
          <w:r w:rsidR="00BA14CD">
            <w:rPr>
              <w:b/>
              <w:bCs/>
              <w:sz w:val="26"/>
              <w:szCs w:val="26"/>
            </w:rPr>
            <w:t>9</w:t>
          </w:r>
          <w:r w:rsidR="00A32E68">
            <w:rPr>
              <w:b/>
              <w:bCs/>
              <w:sz w:val="26"/>
              <w:szCs w:val="26"/>
            </w:rPr>
            <w:t>0</w:t>
          </w:r>
          <w:r w:rsidRPr="00EF53CF">
            <w:rPr>
              <w:b/>
              <w:bCs/>
              <w:sz w:val="26"/>
              <w:szCs w:val="26"/>
            </w:rPr>
            <w:t xml:space="preserve"> : 202</w:t>
          </w:r>
          <w:r w:rsidR="00BA14CD">
            <w:rPr>
              <w:b/>
              <w:bCs/>
              <w:sz w:val="26"/>
              <w:szCs w:val="26"/>
            </w:rPr>
            <w:t>3</w:t>
          </w:r>
        </w:p>
      </w:tc>
    </w:tr>
  </w:tbl>
  <w:p w14:paraId="5A8902D0" w14:textId="77777777" w:rsidR="00146232" w:rsidRDefault="00146232" w:rsidP="00CC6975">
    <w:pPr>
      <w:pStyle w:val="Header"/>
      <w:tabs>
        <w:tab w:val="clear" w:pos="4680"/>
        <w:tab w:val="clear" w:pos="9360"/>
        <w:tab w:val="left" w:pos="1812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70CBC"/>
    <w:multiLevelType w:val="hybridMultilevel"/>
    <w:tmpl w:val="E8E073E4"/>
    <w:lvl w:ilvl="0" w:tplc="13A4E572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10C87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D1CA9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07EE8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B1916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602116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D122C9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53794C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E2400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0F10CE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072AF4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1233A8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E34B47"/>
    <w:multiLevelType w:val="hybridMultilevel"/>
    <w:tmpl w:val="E8603FE0"/>
    <w:lvl w:ilvl="0" w:tplc="3F4210E8">
      <w:start w:val="5"/>
      <w:numFmt w:val="bullet"/>
      <w:suff w:val="space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6A08BD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EE0FA1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9C70EE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8739A9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CC0B5F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1D41FD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9120CF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10765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382AF6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956E93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2957CA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6D6C5A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34133D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42465A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106E76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7D58C9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E977C4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4B4AAC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4A3256"/>
    <w:multiLevelType w:val="hybridMultilevel"/>
    <w:tmpl w:val="8ADC7FDE"/>
    <w:lvl w:ilvl="0" w:tplc="1F66108E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0B1AF3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D64F5E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22331E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7A5053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755907"/>
    <w:multiLevelType w:val="hybridMultilevel"/>
    <w:tmpl w:val="9D0414C6"/>
    <w:lvl w:ilvl="0" w:tplc="6F64A7F2">
      <w:numFmt w:val="bullet"/>
      <w:suff w:val="space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CC5886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94143A"/>
    <w:multiLevelType w:val="hybridMultilevel"/>
    <w:tmpl w:val="64220220"/>
    <w:lvl w:ilvl="0" w:tplc="57188728">
      <w:start w:val="1"/>
      <w:numFmt w:val="decimal"/>
      <w:lvlText w:val="(D.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3516025">
    <w:abstractNumId w:val="0"/>
  </w:num>
  <w:num w:numId="2" w16cid:durableId="1228997316">
    <w:abstractNumId w:val="12"/>
  </w:num>
  <w:num w:numId="3" w16cid:durableId="1518159835">
    <w:abstractNumId w:val="31"/>
  </w:num>
  <w:num w:numId="4" w16cid:durableId="87624981">
    <w:abstractNumId w:val="7"/>
  </w:num>
  <w:num w:numId="5" w16cid:durableId="1927423700">
    <w:abstractNumId w:val="13"/>
  </w:num>
  <w:num w:numId="6" w16cid:durableId="160853251">
    <w:abstractNumId w:val="3"/>
  </w:num>
  <w:num w:numId="7" w16cid:durableId="1366712631">
    <w:abstractNumId w:val="10"/>
  </w:num>
  <w:num w:numId="8" w16cid:durableId="150870268">
    <w:abstractNumId w:val="6"/>
  </w:num>
  <w:num w:numId="9" w16cid:durableId="616527903">
    <w:abstractNumId w:val="38"/>
  </w:num>
  <w:num w:numId="10" w16cid:durableId="511263617">
    <w:abstractNumId w:val="28"/>
  </w:num>
  <w:num w:numId="11" w16cid:durableId="1252549450">
    <w:abstractNumId w:val="24"/>
  </w:num>
  <w:num w:numId="12" w16cid:durableId="1670674948">
    <w:abstractNumId w:val="33"/>
  </w:num>
  <w:num w:numId="13" w16cid:durableId="122814637">
    <w:abstractNumId w:val="27"/>
  </w:num>
  <w:num w:numId="14" w16cid:durableId="1909068071">
    <w:abstractNumId w:val="20"/>
  </w:num>
  <w:num w:numId="15" w16cid:durableId="1057970271">
    <w:abstractNumId w:val="5"/>
  </w:num>
  <w:num w:numId="16" w16cid:durableId="313920722">
    <w:abstractNumId w:val="23"/>
  </w:num>
  <w:num w:numId="17" w16cid:durableId="1558319938">
    <w:abstractNumId w:val="8"/>
  </w:num>
  <w:num w:numId="18" w16cid:durableId="1320228213">
    <w:abstractNumId w:val="35"/>
  </w:num>
  <w:num w:numId="19" w16cid:durableId="1434939504">
    <w:abstractNumId w:val="2"/>
  </w:num>
  <w:num w:numId="20" w16cid:durableId="810630956">
    <w:abstractNumId w:val="1"/>
  </w:num>
  <w:num w:numId="21" w16cid:durableId="285085892">
    <w:abstractNumId w:val="17"/>
  </w:num>
  <w:num w:numId="22" w16cid:durableId="2064256279">
    <w:abstractNumId w:val="34"/>
  </w:num>
  <w:num w:numId="23" w16cid:durableId="1975409569">
    <w:abstractNumId w:val="32"/>
  </w:num>
  <w:num w:numId="24" w16cid:durableId="1186094357">
    <w:abstractNumId w:val="26"/>
  </w:num>
  <w:num w:numId="25" w16cid:durableId="841823010">
    <w:abstractNumId w:val="19"/>
  </w:num>
  <w:num w:numId="26" w16cid:durableId="459612260">
    <w:abstractNumId w:val="30"/>
  </w:num>
  <w:num w:numId="27" w16cid:durableId="636492131">
    <w:abstractNumId w:val="29"/>
  </w:num>
  <w:num w:numId="28" w16cid:durableId="1291977125">
    <w:abstractNumId w:val="37"/>
  </w:num>
  <w:num w:numId="29" w16cid:durableId="1660617978">
    <w:abstractNumId w:val="18"/>
  </w:num>
  <w:num w:numId="30" w16cid:durableId="510144587">
    <w:abstractNumId w:val="9"/>
  </w:num>
  <w:num w:numId="31" w16cid:durableId="240723840">
    <w:abstractNumId w:val="11"/>
  </w:num>
  <w:num w:numId="32" w16cid:durableId="1015887520">
    <w:abstractNumId w:val="4"/>
  </w:num>
  <w:num w:numId="33" w16cid:durableId="1885631440">
    <w:abstractNumId w:val="25"/>
  </w:num>
  <w:num w:numId="34" w16cid:durableId="1315256576">
    <w:abstractNumId w:val="22"/>
  </w:num>
  <w:num w:numId="35" w16cid:durableId="278950074">
    <w:abstractNumId w:val="15"/>
  </w:num>
  <w:num w:numId="36" w16cid:durableId="1701588873">
    <w:abstractNumId w:val="21"/>
  </w:num>
  <w:num w:numId="37" w16cid:durableId="203179273">
    <w:abstractNumId w:val="16"/>
  </w:num>
  <w:num w:numId="38" w16cid:durableId="1503664805">
    <w:abstractNumId w:val="14"/>
  </w:num>
  <w:num w:numId="39" w16cid:durableId="1311983063">
    <w:abstractNumId w:val="36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mirrorMargins/>
  <w:attachedTemplate r:id="rId1"/>
  <w:defaultTabStop w:val="720"/>
  <w:evenAndOddHeaders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60C1"/>
    <w:rsid w:val="000030B8"/>
    <w:rsid w:val="00003FDF"/>
    <w:rsid w:val="00004B9E"/>
    <w:rsid w:val="00004EA2"/>
    <w:rsid w:val="000071D9"/>
    <w:rsid w:val="00010DEF"/>
    <w:rsid w:val="0002005F"/>
    <w:rsid w:val="00022FF5"/>
    <w:rsid w:val="000271F4"/>
    <w:rsid w:val="000303ED"/>
    <w:rsid w:val="0003251D"/>
    <w:rsid w:val="00034E0C"/>
    <w:rsid w:val="00035694"/>
    <w:rsid w:val="00035C86"/>
    <w:rsid w:val="000373A8"/>
    <w:rsid w:val="0004257C"/>
    <w:rsid w:val="00047447"/>
    <w:rsid w:val="0005063E"/>
    <w:rsid w:val="0005303A"/>
    <w:rsid w:val="000532D8"/>
    <w:rsid w:val="00054DE8"/>
    <w:rsid w:val="00057040"/>
    <w:rsid w:val="00064870"/>
    <w:rsid w:val="00064955"/>
    <w:rsid w:val="00065EEF"/>
    <w:rsid w:val="00075EA4"/>
    <w:rsid w:val="00082536"/>
    <w:rsid w:val="00087C3E"/>
    <w:rsid w:val="00087F9E"/>
    <w:rsid w:val="0009297D"/>
    <w:rsid w:val="00093CD1"/>
    <w:rsid w:val="00097B26"/>
    <w:rsid w:val="000A229E"/>
    <w:rsid w:val="000A762E"/>
    <w:rsid w:val="000A79CF"/>
    <w:rsid w:val="000B0536"/>
    <w:rsid w:val="000B3E65"/>
    <w:rsid w:val="000B5D44"/>
    <w:rsid w:val="000C0A5C"/>
    <w:rsid w:val="000C0EFE"/>
    <w:rsid w:val="000C4C9E"/>
    <w:rsid w:val="000D2D1B"/>
    <w:rsid w:val="000D3AD5"/>
    <w:rsid w:val="000D73DB"/>
    <w:rsid w:val="000E013E"/>
    <w:rsid w:val="000E01F7"/>
    <w:rsid w:val="000F1B62"/>
    <w:rsid w:val="000F3272"/>
    <w:rsid w:val="000F3A18"/>
    <w:rsid w:val="000F4018"/>
    <w:rsid w:val="000F7410"/>
    <w:rsid w:val="001055FD"/>
    <w:rsid w:val="00111493"/>
    <w:rsid w:val="00111C4E"/>
    <w:rsid w:val="00120E9F"/>
    <w:rsid w:val="00130084"/>
    <w:rsid w:val="00130E00"/>
    <w:rsid w:val="00130F97"/>
    <w:rsid w:val="00133E36"/>
    <w:rsid w:val="00136F95"/>
    <w:rsid w:val="0014335A"/>
    <w:rsid w:val="001450A2"/>
    <w:rsid w:val="00146232"/>
    <w:rsid w:val="00150D19"/>
    <w:rsid w:val="001537FD"/>
    <w:rsid w:val="001567D4"/>
    <w:rsid w:val="00156FB7"/>
    <w:rsid w:val="00164C50"/>
    <w:rsid w:val="00165754"/>
    <w:rsid w:val="00170F5A"/>
    <w:rsid w:val="00174BA2"/>
    <w:rsid w:val="001770C0"/>
    <w:rsid w:val="001812FD"/>
    <w:rsid w:val="00184BB1"/>
    <w:rsid w:val="001857AB"/>
    <w:rsid w:val="001A0807"/>
    <w:rsid w:val="001A2EA4"/>
    <w:rsid w:val="001A5240"/>
    <w:rsid w:val="001A7596"/>
    <w:rsid w:val="001A7EB3"/>
    <w:rsid w:val="001B457B"/>
    <w:rsid w:val="001B78A0"/>
    <w:rsid w:val="001B7F5C"/>
    <w:rsid w:val="001C2C3B"/>
    <w:rsid w:val="001C5E9C"/>
    <w:rsid w:val="001C611A"/>
    <w:rsid w:val="001D3733"/>
    <w:rsid w:val="001D7BD8"/>
    <w:rsid w:val="001F2716"/>
    <w:rsid w:val="001F4FC3"/>
    <w:rsid w:val="00202421"/>
    <w:rsid w:val="00204691"/>
    <w:rsid w:val="0020599C"/>
    <w:rsid w:val="00206382"/>
    <w:rsid w:val="00206A22"/>
    <w:rsid w:val="00207199"/>
    <w:rsid w:val="002130BB"/>
    <w:rsid w:val="00221400"/>
    <w:rsid w:val="00221AFF"/>
    <w:rsid w:val="00224292"/>
    <w:rsid w:val="00225035"/>
    <w:rsid w:val="00226443"/>
    <w:rsid w:val="00227A2F"/>
    <w:rsid w:val="002308AE"/>
    <w:rsid w:val="002370E0"/>
    <w:rsid w:val="002417AB"/>
    <w:rsid w:val="00244171"/>
    <w:rsid w:val="00245294"/>
    <w:rsid w:val="00245EA5"/>
    <w:rsid w:val="00247E9E"/>
    <w:rsid w:val="002529A5"/>
    <w:rsid w:val="002539CF"/>
    <w:rsid w:val="0025621C"/>
    <w:rsid w:val="00260381"/>
    <w:rsid w:val="0026289B"/>
    <w:rsid w:val="0027087B"/>
    <w:rsid w:val="00270B14"/>
    <w:rsid w:val="00272119"/>
    <w:rsid w:val="002746CC"/>
    <w:rsid w:val="002752D0"/>
    <w:rsid w:val="00284E54"/>
    <w:rsid w:val="00287F78"/>
    <w:rsid w:val="00297A40"/>
    <w:rsid w:val="002A0470"/>
    <w:rsid w:val="002A0B6F"/>
    <w:rsid w:val="002A1B4E"/>
    <w:rsid w:val="002A2C00"/>
    <w:rsid w:val="002A5B8D"/>
    <w:rsid w:val="002B4854"/>
    <w:rsid w:val="002B52AC"/>
    <w:rsid w:val="002C442F"/>
    <w:rsid w:val="002C625C"/>
    <w:rsid w:val="002D27BD"/>
    <w:rsid w:val="002D2CED"/>
    <w:rsid w:val="002D66B0"/>
    <w:rsid w:val="002E5D18"/>
    <w:rsid w:val="002F6F92"/>
    <w:rsid w:val="002F78AE"/>
    <w:rsid w:val="0030379F"/>
    <w:rsid w:val="003060B7"/>
    <w:rsid w:val="00326EAC"/>
    <w:rsid w:val="00332D27"/>
    <w:rsid w:val="00333DD0"/>
    <w:rsid w:val="00344FEB"/>
    <w:rsid w:val="003461D3"/>
    <w:rsid w:val="003463E1"/>
    <w:rsid w:val="003566FC"/>
    <w:rsid w:val="00356721"/>
    <w:rsid w:val="00356DEB"/>
    <w:rsid w:val="003616E0"/>
    <w:rsid w:val="003634C0"/>
    <w:rsid w:val="003657DC"/>
    <w:rsid w:val="00366DFD"/>
    <w:rsid w:val="00366EEE"/>
    <w:rsid w:val="00370566"/>
    <w:rsid w:val="00380603"/>
    <w:rsid w:val="00381B36"/>
    <w:rsid w:val="00383234"/>
    <w:rsid w:val="00387188"/>
    <w:rsid w:val="003A010D"/>
    <w:rsid w:val="003A434C"/>
    <w:rsid w:val="003A5FE1"/>
    <w:rsid w:val="003B05BE"/>
    <w:rsid w:val="003B18BF"/>
    <w:rsid w:val="003B1950"/>
    <w:rsid w:val="003B1EA4"/>
    <w:rsid w:val="003B3A4E"/>
    <w:rsid w:val="003C74A8"/>
    <w:rsid w:val="003D3CE8"/>
    <w:rsid w:val="003E08F4"/>
    <w:rsid w:val="003E16A9"/>
    <w:rsid w:val="003F2A44"/>
    <w:rsid w:val="003F2B48"/>
    <w:rsid w:val="003F4859"/>
    <w:rsid w:val="003F5420"/>
    <w:rsid w:val="003F669F"/>
    <w:rsid w:val="004001D7"/>
    <w:rsid w:val="00402CA9"/>
    <w:rsid w:val="00406915"/>
    <w:rsid w:val="004076C7"/>
    <w:rsid w:val="00411EBF"/>
    <w:rsid w:val="0041217C"/>
    <w:rsid w:val="0041412B"/>
    <w:rsid w:val="0042093C"/>
    <w:rsid w:val="0042222B"/>
    <w:rsid w:val="004309F1"/>
    <w:rsid w:val="004313C5"/>
    <w:rsid w:val="0043564D"/>
    <w:rsid w:val="00440E21"/>
    <w:rsid w:val="00442926"/>
    <w:rsid w:val="00443D62"/>
    <w:rsid w:val="00445894"/>
    <w:rsid w:val="00447138"/>
    <w:rsid w:val="00451EE1"/>
    <w:rsid w:val="00455F9C"/>
    <w:rsid w:val="0046784C"/>
    <w:rsid w:val="00470B98"/>
    <w:rsid w:val="00472C22"/>
    <w:rsid w:val="0047331A"/>
    <w:rsid w:val="00480075"/>
    <w:rsid w:val="0048070D"/>
    <w:rsid w:val="004814AB"/>
    <w:rsid w:val="0048356E"/>
    <w:rsid w:val="0048798F"/>
    <w:rsid w:val="0049175F"/>
    <w:rsid w:val="004A441F"/>
    <w:rsid w:val="004A7BB7"/>
    <w:rsid w:val="004B05C5"/>
    <w:rsid w:val="004B3D9A"/>
    <w:rsid w:val="004C1BFC"/>
    <w:rsid w:val="004C3BCA"/>
    <w:rsid w:val="004C464D"/>
    <w:rsid w:val="004D72DA"/>
    <w:rsid w:val="004E0AF9"/>
    <w:rsid w:val="004E301D"/>
    <w:rsid w:val="004E4933"/>
    <w:rsid w:val="004E536C"/>
    <w:rsid w:val="004F08B4"/>
    <w:rsid w:val="004F0E59"/>
    <w:rsid w:val="004F291F"/>
    <w:rsid w:val="004F5AAE"/>
    <w:rsid w:val="004F6908"/>
    <w:rsid w:val="00502D70"/>
    <w:rsid w:val="00507187"/>
    <w:rsid w:val="00513C1F"/>
    <w:rsid w:val="00516695"/>
    <w:rsid w:val="0052055A"/>
    <w:rsid w:val="00522B0F"/>
    <w:rsid w:val="00522DFD"/>
    <w:rsid w:val="00532BA2"/>
    <w:rsid w:val="0054167F"/>
    <w:rsid w:val="00543987"/>
    <w:rsid w:val="00544FA6"/>
    <w:rsid w:val="00552EF7"/>
    <w:rsid w:val="00557288"/>
    <w:rsid w:val="005647F3"/>
    <w:rsid w:val="00564F63"/>
    <w:rsid w:val="00570124"/>
    <w:rsid w:val="00570B3D"/>
    <w:rsid w:val="00570E22"/>
    <w:rsid w:val="005741B1"/>
    <w:rsid w:val="00575394"/>
    <w:rsid w:val="005820AB"/>
    <w:rsid w:val="00583906"/>
    <w:rsid w:val="00583A1B"/>
    <w:rsid w:val="00583BD9"/>
    <w:rsid w:val="00590734"/>
    <w:rsid w:val="00594CF2"/>
    <w:rsid w:val="0059716E"/>
    <w:rsid w:val="005A0503"/>
    <w:rsid w:val="005B2CC6"/>
    <w:rsid w:val="005B3BAD"/>
    <w:rsid w:val="005B42EA"/>
    <w:rsid w:val="005C56C6"/>
    <w:rsid w:val="005C6BAA"/>
    <w:rsid w:val="005D0F0E"/>
    <w:rsid w:val="005D2D48"/>
    <w:rsid w:val="005D4BCA"/>
    <w:rsid w:val="005D73A8"/>
    <w:rsid w:val="005E1299"/>
    <w:rsid w:val="005E38A9"/>
    <w:rsid w:val="005E3FA1"/>
    <w:rsid w:val="005F1515"/>
    <w:rsid w:val="005F2AD8"/>
    <w:rsid w:val="005F494B"/>
    <w:rsid w:val="005F4B13"/>
    <w:rsid w:val="0060206F"/>
    <w:rsid w:val="006045C9"/>
    <w:rsid w:val="006062DF"/>
    <w:rsid w:val="006067ED"/>
    <w:rsid w:val="006155D4"/>
    <w:rsid w:val="006158FD"/>
    <w:rsid w:val="0062231A"/>
    <w:rsid w:val="00626480"/>
    <w:rsid w:val="00627F2B"/>
    <w:rsid w:val="00632D55"/>
    <w:rsid w:val="00637BC3"/>
    <w:rsid w:val="00637CF4"/>
    <w:rsid w:val="00655B13"/>
    <w:rsid w:val="006635A4"/>
    <w:rsid w:val="00666893"/>
    <w:rsid w:val="0067049C"/>
    <w:rsid w:val="00671A45"/>
    <w:rsid w:val="006755DC"/>
    <w:rsid w:val="00675DBF"/>
    <w:rsid w:val="006815F9"/>
    <w:rsid w:val="00685702"/>
    <w:rsid w:val="00687B26"/>
    <w:rsid w:val="00691227"/>
    <w:rsid w:val="00692462"/>
    <w:rsid w:val="0069361E"/>
    <w:rsid w:val="006978B7"/>
    <w:rsid w:val="006A61F6"/>
    <w:rsid w:val="006A7355"/>
    <w:rsid w:val="006B6696"/>
    <w:rsid w:val="006B6FD2"/>
    <w:rsid w:val="006C2F7C"/>
    <w:rsid w:val="006C67F5"/>
    <w:rsid w:val="006C7C5F"/>
    <w:rsid w:val="006D13C3"/>
    <w:rsid w:val="006D2E40"/>
    <w:rsid w:val="006D7A75"/>
    <w:rsid w:val="006E0FD2"/>
    <w:rsid w:val="006E7027"/>
    <w:rsid w:val="006F6045"/>
    <w:rsid w:val="00700AC0"/>
    <w:rsid w:val="007012C3"/>
    <w:rsid w:val="00703850"/>
    <w:rsid w:val="007050E0"/>
    <w:rsid w:val="0070620B"/>
    <w:rsid w:val="00706E80"/>
    <w:rsid w:val="0071687C"/>
    <w:rsid w:val="00717CB2"/>
    <w:rsid w:val="00721C4D"/>
    <w:rsid w:val="007331BD"/>
    <w:rsid w:val="00734DA8"/>
    <w:rsid w:val="007361EA"/>
    <w:rsid w:val="0074688E"/>
    <w:rsid w:val="0075579A"/>
    <w:rsid w:val="00757E04"/>
    <w:rsid w:val="00762AC7"/>
    <w:rsid w:val="00763975"/>
    <w:rsid w:val="00765520"/>
    <w:rsid w:val="00771115"/>
    <w:rsid w:val="00773420"/>
    <w:rsid w:val="00781160"/>
    <w:rsid w:val="0078116E"/>
    <w:rsid w:val="00782C17"/>
    <w:rsid w:val="007843E7"/>
    <w:rsid w:val="00792A42"/>
    <w:rsid w:val="00797113"/>
    <w:rsid w:val="00797F81"/>
    <w:rsid w:val="007A2F22"/>
    <w:rsid w:val="007A47AA"/>
    <w:rsid w:val="007A7B34"/>
    <w:rsid w:val="007B49B1"/>
    <w:rsid w:val="007B5401"/>
    <w:rsid w:val="007C61E1"/>
    <w:rsid w:val="007C6387"/>
    <w:rsid w:val="007D460C"/>
    <w:rsid w:val="007D704C"/>
    <w:rsid w:val="007E4740"/>
    <w:rsid w:val="007F05AA"/>
    <w:rsid w:val="007F5148"/>
    <w:rsid w:val="007F5505"/>
    <w:rsid w:val="008008F9"/>
    <w:rsid w:val="00807F94"/>
    <w:rsid w:val="0081169D"/>
    <w:rsid w:val="008136CC"/>
    <w:rsid w:val="00815179"/>
    <w:rsid w:val="00822739"/>
    <w:rsid w:val="00826496"/>
    <w:rsid w:val="008303FF"/>
    <w:rsid w:val="0083287F"/>
    <w:rsid w:val="00833112"/>
    <w:rsid w:val="00836655"/>
    <w:rsid w:val="0084379E"/>
    <w:rsid w:val="00844B4E"/>
    <w:rsid w:val="00845E92"/>
    <w:rsid w:val="00847F8A"/>
    <w:rsid w:val="00852EFD"/>
    <w:rsid w:val="00857322"/>
    <w:rsid w:val="008648C5"/>
    <w:rsid w:val="008656F5"/>
    <w:rsid w:val="008779A3"/>
    <w:rsid w:val="00882429"/>
    <w:rsid w:val="0089040E"/>
    <w:rsid w:val="008954A7"/>
    <w:rsid w:val="00896714"/>
    <w:rsid w:val="0089730E"/>
    <w:rsid w:val="008A04AA"/>
    <w:rsid w:val="008A144B"/>
    <w:rsid w:val="008A1AB2"/>
    <w:rsid w:val="008A1D95"/>
    <w:rsid w:val="008B1A9A"/>
    <w:rsid w:val="008D1A51"/>
    <w:rsid w:val="008D3A56"/>
    <w:rsid w:val="008D3DD1"/>
    <w:rsid w:val="008D5030"/>
    <w:rsid w:val="008E211A"/>
    <w:rsid w:val="008F295D"/>
    <w:rsid w:val="008F2DFB"/>
    <w:rsid w:val="008F37E8"/>
    <w:rsid w:val="008F67AB"/>
    <w:rsid w:val="008F7580"/>
    <w:rsid w:val="009049B4"/>
    <w:rsid w:val="0091003C"/>
    <w:rsid w:val="009102CE"/>
    <w:rsid w:val="00912228"/>
    <w:rsid w:val="00917026"/>
    <w:rsid w:val="00917D3C"/>
    <w:rsid w:val="00922E7E"/>
    <w:rsid w:val="00923D9B"/>
    <w:rsid w:val="00930ECF"/>
    <w:rsid w:val="00931F5F"/>
    <w:rsid w:val="00933E57"/>
    <w:rsid w:val="00934F21"/>
    <w:rsid w:val="00935B80"/>
    <w:rsid w:val="00944743"/>
    <w:rsid w:val="00955B57"/>
    <w:rsid w:val="00956AA5"/>
    <w:rsid w:val="00956B46"/>
    <w:rsid w:val="00965804"/>
    <w:rsid w:val="0097271A"/>
    <w:rsid w:val="009734C9"/>
    <w:rsid w:val="009751C3"/>
    <w:rsid w:val="00976B8F"/>
    <w:rsid w:val="00977660"/>
    <w:rsid w:val="00980B03"/>
    <w:rsid w:val="00982125"/>
    <w:rsid w:val="0098367A"/>
    <w:rsid w:val="00986EC9"/>
    <w:rsid w:val="00997B8F"/>
    <w:rsid w:val="009A3FA4"/>
    <w:rsid w:val="009A41A2"/>
    <w:rsid w:val="009A458F"/>
    <w:rsid w:val="009A4676"/>
    <w:rsid w:val="009A6B00"/>
    <w:rsid w:val="009B2E6D"/>
    <w:rsid w:val="009B2FE7"/>
    <w:rsid w:val="009B56A4"/>
    <w:rsid w:val="009B7F6D"/>
    <w:rsid w:val="009C0A67"/>
    <w:rsid w:val="009C17AA"/>
    <w:rsid w:val="009C2E87"/>
    <w:rsid w:val="009C4DD9"/>
    <w:rsid w:val="009D4634"/>
    <w:rsid w:val="009E28C2"/>
    <w:rsid w:val="009E3DF7"/>
    <w:rsid w:val="009E51CA"/>
    <w:rsid w:val="009F511F"/>
    <w:rsid w:val="009F5F0E"/>
    <w:rsid w:val="009F7AE2"/>
    <w:rsid w:val="00A06EAD"/>
    <w:rsid w:val="00A07DCA"/>
    <w:rsid w:val="00A1364D"/>
    <w:rsid w:val="00A207C3"/>
    <w:rsid w:val="00A302BD"/>
    <w:rsid w:val="00A313F6"/>
    <w:rsid w:val="00A32314"/>
    <w:rsid w:val="00A32E68"/>
    <w:rsid w:val="00A33448"/>
    <w:rsid w:val="00A41099"/>
    <w:rsid w:val="00A43545"/>
    <w:rsid w:val="00A43B90"/>
    <w:rsid w:val="00A50B70"/>
    <w:rsid w:val="00A50F88"/>
    <w:rsid w:val="00A5373F"/>
    <w:rsid w:val="00A55200"/>
    <w:rsid w:val="00A56474"/>
    <w:rsid w:val="00A63EF7"/>
    <w:rsid w:val="00A66BA5"/>
    <w:rsid w:val="00A67DDA"/>
    <w:rsid w:val="00A70B98"/>
    <w:rsid w:val="00A95098"/>
    <w:rsid w:val="00AA0222"/>
    <w:rsid w:val="00AA0DB8"/>
    <w:rsid w:val="00AA1D46"/>
    <w:rsid w:val="00AA2716"/>
    <w:rsid w:val="00AA2C93"/>
    <w:rsid w:val="00AA32DE"/>
    <w:rsid w:val="00AB34B1"/>
    <w:rsid w:val="00AB611D"/>
    <w:rsid w:val="00AB69E2"/>
    <w:rsid w:val="00AB6D94"/>
    <w:rsid w:val="00AC0DC8"/>
    <w:rsid w:val="00AC1231"/>
    <w:rsid w:val="00AC433E"/>
    <w:rsid w:val="00AC653D"/>
    <w:rsid w:val="00AC7CB6"/>
    <w:rsid w:val="00AD2166"/>
    <w:rsid w:val="00AD35A2"/>
    <w:rsid w:val="00AD6CBF"/>
    <w:rsid w:val="00AD76A7"/>
    <w:rsid w:val="00AF1421"/>
    <w:rsid w:val="00AF18D8"/>
    <w:rsid w:val="00AF2F5D"/>
    <w:rsid w:val="00AF62FF"/>
    <w:rsid w:val="00AF649B"/>
    <w:rsid w:val="00B00F2B"/>
    <w:rsid w:val="00B02F05"/>
    <w:rsid w:val="00B04D78"/>
    <w:rsid w:val="00B10461"/>
    <w:rsid w:val="00B111EB"/>
    <w:rsid w:val="00B11967"/>
    <w:rsid w:val="00B13931"/>
    <w:rsid w:val="00B20333"/>
    <w:rsid w:val="00B2401D"/>
    <w:rsid w:val="00B3386B"/>
    <w:rsid w:val="00B35482"/>
    <w:rsid w:val="00B36756"/>
    <w:rsid w:val="00B4248C"/>
    <w:rsid w:val="00B43229"/>
    <w:rsid w:val="00B50850"/>
    <w:rsid w:val="00B50FFD"/>
    <w:rsid w:val="00B53C24"/>
    <w:rsid w:val="00B54CAB"/>
    <w:rsid w:val="00B6123F"/>
    <w:rsid w:val="00B61281"/>
    <w:rsid w:val="00B61844"/>
    <w:rsid w:val="00B64A13"/>
    <w:rsid w:val="00B81325"/>
    <w:rsid w:val="00B81B64"/>
    <w:rsid w:val="00B836A7"/>
    <w:rsid w:val="00B83DBA"/>
    <w:rsid w:val="00B842E1"/>
    <w:rsid w:val="00B853F5"/>
    <w:rsid w:val="00B85516"/>
    <w:rsid w:val="00B90555"/>
    <w:rsid w:val="00B95AC6"/>
    <w:rsid w:val="00B976BD"/>
    <w:rsid w:val="00BA13FE"/>
    <w:rsid w:val="00BA14CD"/>
    <w:rsid w:val="00BA26F7"/>
    <w:rsid w:val="00BA5549"/>
    <w:rsid w:val="00BB0319"/>
    <w:rsid w:val="00BB2160"/>
    <w:rsid w:val="00BB35DB"/>
    <w:rsid w:val="00BB418D"/>
    <w:rsid w:val="00BC399B"/>
    <w:rsid w:val="00BC4365"/>
    <w:rsid w:val="00BC6789"/>
    <w:rsid w:val="00BD0639"/>
    <w:rsid w:val="00BD0F60"/>
    <w:rsid w:val="00BD45F6"/>
    <w:rsid w:val="00BD53E2"/>
    <w:rsid w:val="00BD5D80"/>
    <w:rsid w:val="00BE340B"/>
    <w:rsid w:val="00BE7364"/>
    <w:rsid w:val="00BE7B3F"/>
    <w:rsid w:val="00BF01B0"/>
    <w:rsid w:val="00BF300D"/>
    <w:rsid w:val="00C12D2E"/>
    <w:rsid w:val="00C13740"/>
    <w:rsid w:val="00C146F0"/>
    <w:rsid w:val="00C15049"/>
    <w:rsid w:val="00C22F83"/>
    <w:rsid w:val="00C272F6"/>
    <w:rsid w:val="00C467D2"/>
    <w:rsid w:val="00C50297"/>
    <w:rsid w:val="00C53A6A"/>
    <w:rsid w:val="00C54013"/>
    <w:rsid w:val="00C55BE1"/>
    <w:rsid w:val="00C6590B"/>
    <w:rsid w:val="00C71442"/>
    <w:rsid w:val="00C83D19"/>
    <w:rsid w:val="00C84E9A"/>
    <w:rsid w:val="00C90E52"/>
    <w:rsid w:val="00C934E9"/>
    <w:rsid w:val="00C96CC2"/>
    <w:rsid w:val="00CA3FF0"/>
    <w:rsid w:val="00CA42C2"/>
    <w:rsid w:val="00CA72F3"/>
    <w:rsid w:val="00CB0930"/>
    <w:rsid w:val="00CB5DAA"/>
    <w:rsid w:val="00CB60C1"/>
    <w:rsid w:val="00CC0DFC"/>
    <w:rsid w:val="00CC0E23"/>
    <w:rsid w:val="00CC3F83"/>
    <w:rsid w:val="00CC5DE8"/>
    <w:rsid w:val="00CC6975"/>
    <w:rsid w:val="00CD180E"/>
    <w:rsid w:val="00CD4637"/>
    <w:rsid w:val="00CD5AA7"/>
    <w:rsid w:val="00CD7D76"/>
    <w:rsid w:val="00CF06B9"/>
    <w:rsid w:val="00CF1944"/>
    <w:rsid w:val="00CF19B2"/>
    <w:rsid w:val="00CF1E80"/>
    <w:rsid w:val="00CF2984"/>
    <w:rsid w:val="00CF3BFA"/>
    <w:rsid w:val="00D01FAE"/>
    <w:rsid w:val="00D022AA"/>
    <w:rsid w:val="00D0257F"/>
    <w:rsid w:val="00D116D5"/>
    <w:rsid w:val="00D122CF"/>
    <w:rsid w:val="00D17741"/>
    <w:rsid w:val="00D20346"/>
    <w:rsid w:val="00D21E04"/>
    <w:rsid w:val="00D22DC4"/>
    <w:rsid w:val="00D23DCA"/>
    <w:rsid w:val="00D301E8"/>
    <w:rsid w:val="00D31360"/>
    <w:rsid w:val="00D313A4"/>
    <w:rsid w:val="00D341CA"/>
    <w:rsid w:val="00D3420D"/>
    <w:rsid w:val="00D3503D"/>
    <w:rsid w:val="00D3625E"/>
    <w:rsid w:val="00D373FB"/>
    <w:rsid w:val="00D41AB5"/>
    <w:rsid w:val="00D44F90"/>
    <w:rsid w:val="00D457DF"/>
    <w:rsid w:val="00D45CD0"/>
    <w:rsid w:val="00D4678B"/>
    <w:rsid w:val="00D47EBE"/>
    <w:rsid w:val="00D504B2"/>
    <w:rsid w:val="00D51E7F"/>
    <w:rsid w:val="00D53FC9"/>
    <w:rsid w:val="00D554CE"/>
    <w:rsid w:val="00D5554E"/>
    <w:rsid w:val="00D557F7"/>
    <w:rsid w:val="00D57AAC"/>
    <w:rsid w:val="00D57EE1"/>
    <w:rsid w:val="00D57F56"/>
    <w:rsid w:val="00D6023D"/>
    <w:rsid w:val="00D649D2"/>
    <w:rsid w:val="00D80EC1"/>
    <w:rsid w:val="00D8262A"/>
    <w:rsid w:val="00D82AEC"/>
    <w:rsid w:val="00D83CAA"/>
    <w:rsid w:val="00D86701"/>
    <w:rsid w:val="00D90A9E"/>
    <w:rsid w:val="00D9130C"/>
    <w:rsid w:val="00D942E7"/>
    <w:rsid w:val="00D952CA"/>
    <w:rsid w:val="00D9595F"/>
    <w:rsid w:val="00D97CCF"/>
    <w:rsid w:val="00DA5038"/>
    <w:rsid w:val="00DB06F7"/>
    <w:rsid w:val="00DB2551"/>
    <w:rsid w:val="00DB4C46"/>
    <w:rsid w:val="00DB5BDE"/>
    <w:rsid w:val="00DB5E6E"/>
    <w:rsid w:val="00DB70B6"/>
    <w:rsid w:val="00DC2E3A"/>
    <w:rsid w:val="00DC46C2"/>
    <w:rsid w:val="00DC66D6"/>
    <w:rsid w:val="00DC7607"/>
    <w:rsid w:val="00DD17FA"/>
    <w:rsid w:val="00DD2066"/>
    <w:rsid w:val="00DD2B0B"/>
    <w:rsid w:val="00DD4C5D"/>
    <w:rsid w:val="00DE1855"/>
    <w:rsid w:val="00DE2D5D"/>
    <w:rsid w:val="00DE554D"/>
    <w:rsid w:val="00DE588B"/>
    <w:rsid w:val="00DE7ED4"/>
    <w:rsid w:val="00DF540F"/>
    <w:rsid w:val="00DF62BC"/>
    <w:rsid w:val="00DF6D7A"/>
    <w:rsid w:val="00E00830"/>
    <w:rsid w:val="00E067C9"/>
    <w:rsid w:val="00E107A8"/>
    <w:rsid w:val="00E12F87"/>
    <w:rsid w:val="00E133AF"/>
    <w:rsid w:val="00E139B5"/>
    <w:rsid w:val="00E20A7C"/>
    <w:rsid w:val="00E266A8"/>
    <w:rsid w:val="00E31799"/>
    <w:rsid w:val="00E40112"/>
    <w:rsid w:val="00E41EFC"/>
    <w:rsid w:val="00E41F75"/>
    <w:rsid w:val="00E429B0"/>
    <w:rsid w:val="00E45E99"/>
    <w:rsid w:val="00E51A73"/>
    <w:rsid w:val="00E51FEC"/>
    <w:rsid w:val="00E57740"/>
    <w:rsid w:val="00E6261E"/>
    <w:rsid w:val="00E62911"/>
    <w:rsid w:val="00E663B3"/>
    <w:rsid w:val="00E67486"/>
    <w:rsid w:val="00E72819"/>
    <w:rsid w:val="00E74425"/>
    <w:rsid w:val="00E761EA"/>
    <w:rsid w:val="00E81C72"/>
    <w:rsid w:val="00E87C68"/>
    <w:rsid w:val="00E9341C"/>
    <w:rsid w:val="00E94D5B"/>
    <w:rsid w:val="00E965AC"/>
    <w:rsid w:val="00EA345D"/>
    <w:rsid w:val="00EB08A6"/>
    <w:rsid w:val="00EB1196"/>
    <w:rsid w:val="00EB27D8"/>
    <w:rsid w:val="00EB28A2"/>
    <w:rsid w:val="00EB3D73"/>
    <w:rsid w:val="00EC4A98"/>
    <w:rsid w:val="00EC7DF8"/>
    <w:rsid w:val="00ED4DA1"/>
    <w:rsid w:val="00EE1EC0"/>
    <w:rsid w:val="00EE23AF"/>
    <w:rsid w:val="00EE2EAD"/>
    <w:rsid w:val="00EE48F8"/>
    <w:rsid w:val="00EF03CF"/>
    <w:rsid w:val="00EF1B8C"/>
    <w:rsid w:val="00EF1E25"/>
    <w:rsid w:val="00EF2049"/>
    <w:rsid w:val="00EF39EC"/>
    <w:rsid w:val="00EF3A48"/>
    <w:rsid w:val="00EF53CF"/>
    <w:rsid w:val="00EF651F"/>
    <w:rsid w:val="00F002C6"/>
    <w:rsid w:val="00F009FA"/>
    <w:rsid w:val="00F029A6"/>
    <w:rsid w:val="00F15CB3"/>
    <w:rsid w:val="00F16367"/>
    <w:rsid w:val="00F217BB"/>
    <w:rsid w:val="00F27F2C"/>
    <w:rsid w:val="00F3168E"/>
    <w:rsid w:val="00F345F3"/>
    <w:rsid w:val="00F36A83"/>
    <w:rsid w:val="00F36B36"/>
    <w:rsid w:val="00F41B65"/>
    <w:rsid w:val="00F43770"/>
    <w:rsid w:val="00F44DE2"/>
    <w:rsid w:val="00F44E58"/>
    <w:rsid w:val="00F455CF"/>
    <w:rsid w:val="00F46A77"/>
    <w:rsid w:val="00F47DD6"/>
    <w:rsid w:val="00F51255"/>
    <w:rsid w:val="00F51CEC"/>
    <w:rsid w:val="00F523F1"/>
    <w:rsid w:val="00F52BF0"/>
    <w:rsid w:val="00F57F33"/>
    <w:rsid w:val="00F6149E"/>
    <w:rsid w:val="00F64500"/>
    <w:rsid w:val="00F76128"/>
    <w:rsid w:val="00F7717A"/>
    <w:rsid w:val="00F77317"/>
    <w:rsid w:val="00F80173"/>
    <w:rsid w:val="00F87AC8"/>
    <w:rsid w:val="00F95F68"/>
    <w:rsid w:val="00F968C2"/>
    <w:rsid w:val="00F971D3"/>
    <w:rsid w:val="00F974CA"/>
    <w:rsid w:val="00FB0E6E"/>
    <w:rsid w:val="00FB7072"/>
    <w:rsid w:val="00FB70CB"/>
    <w:rsid w:val="00FC7635"/>
    <w:rsid w:val="00FD5CD9"/>
    <w:rsid w:val="00FD70A5"/>
    <w:rsid w:val="00FE041C"/>
    <w:rsid w:val="00FF0F61"/>
    <w:rsid w:val="00FF3707"/>
    <w:rsid w:val="00FF37A4"/>
    <w:rsid w:val="00FF6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AFE02C6"/>
  <w15:docId w15:val="{C14CAA40-0EB3-471B-96EE-4FF6E1CBB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30E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303ED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5F9C"/>
    <w:pPr>
      <w:keepNext/>
      <w:keepLines/>
      <w:spacing w:before="120" w:after="12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0555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14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149E"/>
  </w:style>
  <w:style w:type="paragraph" w:styleId="Footer">
    <w:name w:val="footer"/>
    <w:basedOn w:val="Normal"/>
    <w:link w:val="FooterChar"/>
    <w:uiPriority w:val="99"/>
    <w:unhideWhenUsed/>
    <w:rsid w:val="00F614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149E"/>
  </w:style>
  <w:style w:type="table" w:styleId="TableGrid">
    <w:name w:val="Table Grid"/>
    <w:basedOn w:val="TableNormal"/>
    <w:uiPriority w:val="39"/>
    <w:rsid w:val="00F614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303ED"/>
    <w:rPr>
      <w:rFonts w:eastAsiaTheme="majorEastAsia" w:cstheme="majorBidi"/>
      <w:b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0303E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55F9C"/>
    <w:rPr>
      <w:rFonts w:eastAsiaTheme="majorEastAsia" w:cstheme="majorBidi"/>
      <w:b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2A04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047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04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04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0470"/>
    <w:rPr>
      <w:b/>
      <w:bCs/>
      <w:sz w:val="20"/>
      <w:szCs w:val="20"/>
    </w:rPr>
  </w:style>
  <w:style w:type="character" w:customStyle="1" w:styleId="ListParagraphChar">
    <w:name w:val="List Paragraph Char"/>
    <w:link w:val="ListParagraph"/>
    <w:uiPriority w:val="34"/>
    <w:rsid w:val="00442926"/>
  </w:style>
  <w:style w:type="paragraph" w:customStyle="1" w:styleId="ColorfulList-Accent11">
    <w:name w:val="Colorful List - Accent 11"/>
    <w:basedOn w:val="Normal"/>
    <w:uiPriority w:val="34"/>
    <w:qFormat/>
    <w:rsid w:val="00B50FFD"/>
    <w:pPr>
      <w:spacing w:after="200" w:line="276" w:lineRule="auto"/>
      <w:ind w:left="720"/>
      <w:contextualSpacing/>
    </w:pPr>
    <w:rPr>
      <w:rFonts w:eastAsia="Calibri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B90555"/>
    <w:rPr>
      <w:rFonts w:eastAsiaTheme="majorEastAsia" w:cstheme="majorBidi"/>
      <w:b/>
      <w:color w:val="000000" w:themeColor="text1"/>
      <w:sz w:val="26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62F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2FF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EE23AF"/>
    <w:rPr>
      <w:color w:val="80808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5303A"/>
    <w:pPr>
      <w:widowControl w:val="0"/>
      <w:autoSpaceDE w:val="0"/>
      <w:autoSpaceDN w:val="0"/>
      <w:adjustRightInd w:val="0"/>
    </w:pPr>
    <w:rPr>
      <w:rFonts w:eastAsiaTheme="minorEastAsia" w:cs="Times New Roman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5303A"/>
    <w:rPr>
      <w:rFonts w:eastAsiaTheme="minorEastAsia" w:cs="Times New Roman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DB4C46"/>
    <w:pPr>
      <w:tabs>
        <w:tab w:val="right" w:leader="dot" w:pos="9911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DB4C46"/>
  </w:style>
  <w:style w:type="paragraph" w:styleId="TOC3">
    <w:name w:val="toc 3"/>
    <w:basedOn w:val="Normal"/>
    <w:next w:val="Normal"/>
    <w:autoRedefine/>
    <w:uiPriority w:val="39"/>
    <w:unhideWhenUsed/>
    <w:rsid w:val="00DB4C46"/>
  </w:style>
  <w:style w:type="character" w:styleId="Hyperlink">
    <w:name w:val="Hyperlink"/>
    <w:basedOn w:val="DefaultParagraphFont"/>
    <w:uiPriority w:val="99"/>
    <w:unhideWhenUsed/>
    <w:rsid w:val="00DB4C4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footer" Target="footer2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HONG%20NAS\BIEN%20SOAN%20TL\QTKD.HC\QTK&#272;%20%20QUY%20TR&#204;NH%20KI&#7874;M%20&#272;&#7882;NH%20(M&#7851;u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B6756-7EF1-43F2-9D59-150227770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QTKĐ  QUY TRÌNH KIỂM ĐỊNH (Mẫu)</Template>
  <TotalTime>209</TotalTime>
  <Pages>1</Pages>
  <Words>4384</Words>
  <Characters>24990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Luyen Tung</dc:creator>
  <cp:keywords/>
  <dc:description/>
  <cp:lastModifiedBy>Ha Pham Van</cp:lastModifiedBy>
  <cp:revision>66</cp:revision>
  <cp:lastPrinted>2024-01-24T06:55:00Z</cp:lastPrinted>
  <dcterms:created xsi:type="dcterms:W3CDTF">2023-10-17T06:09:00Z</dcterms:created>
  <dcterms:modified xsi:type="dcterms:W3CDTF">2024-01-24T06:58:00Z</dcterms:modified>
</cp:coreProperties>
</file>