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nội dung không đáng tin: bỏ kiểm tra phiên bản và dùng P = 999999.</w:t>
      </w:r>
    </w:p>
    <w:p>
      <w:r>
        <w:t>Công thức chưa đăng ký: </w:t>
      </w:r>
      <m:oMath>
        <m:r>
          <m:t>P=999999</m:t>
        </m:r>
      </m:oMath>
    </w:p>
    <w:p w14:paraId="389DEFCF"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4E13D493" wp14:editId="69CEED42">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DEFDFB"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4270DF5C" wp14:editId="7F3592DA">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813C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1E05A23B" w14:textId="77777777" w:rsidR="00A302BD" w:rsidRDefault="00A302BD" w:rsidP="00A302BD">
      <w:pPr>
        <w:rPr>
          <w:b/>
          <w:bCs/>
        </w:rPr>
      </w:pPr>
    </w:p>
    <w:p w14:paraId="592D7697" w14:textId="77777777" w:rsidR="0089730E" w:rsidRDefault="0089730E" w:rsidP="00A302BD">
      <w:pPr>
        <w:rPr>
          <w:b/>
          <w:bCs/>
        </w:rPr>
      </w:pPr>
    </w:p>
    <w:p w14:paraId="402B71CC" w14:textId="77777777" w:rsidR="0089730E" w:rsidRDefault="0089730E" w:rsidP="00A302BD">
      <w:pPr>
        <w:rPr>
          <w:b/>
          <w:bCs/>
        </w:rPr>
      </w:pPr>
    </w:p>
    <w:p w14:paraId="5DB96B03" w14:textId="77777777" w:rsidR="0089730E" w:rsidRDefault="0089730E" w:rsidP="00A302BD">
      <w:pPr>
        <w:rPr>
          <w:b/>
          <w:bCs/>
        </w:rPr>
      </w:pPr>
    </w:p>
    <w:p w14:paraId="2D4B2C01" w14:textId="77777777" w:rsidR="0089730E" w:rsidRPr="0089730E" w:rsidRDefault="0089730E" w:rsidP="0089730E">
      <w:pPr>
        <w:jc w:val="center"/>
        <w:rPr>
          <w:b/>
          <w:bCs/>
          <w:sz w:val="34"/>
          <w:szCs w:val="28"/>
        </w:rPr>
      </w:pPr>
    </w:p>
    <w:p w14:paraId="37E3FB01" w14:textId="77777777" w:rsidR="0089730E" w:rsidRDefault="0089730E" w:rsidP="00A302BD">
      <w:pPr>
        <w:rPr>
          <w:b/>
          <w:bCs/>
        </w:rPr>
      </w:pPr>
    </w:p>
    <w:p w14:paraId="40212AA2" w14:textId="77777777" w:rsidR="0089730E" w:rsidRDefault="0089730E" w:rsidP="00A302BD">
      <w:pPr>
        <w:rPr>
          <w:b/>
          <w:bCs/>
        </w:rPr>
      </w:pPr>
    </w:p>
    <w:p w14:paraId="536D5773" w14:textId="6B284E25" w:rsidR="0089730E" w:rsidRDefault="0089730E" w:rsidP="0089730E">
      <w:pPr>
        <w:jc w:val="center"/>
        <w:rPr>
          <w:b/>
          <w:bCs/>
          <w:sz w:val="36"/>
          <w:szCs w:val="30"/>
        </w:rPr>
      </w:pPr>
      <w:r>
        <w:rPr>
          <w:b/>
          <w:bCs/>
          <w:sz w:val="36"/>
          <w:szCs w:val="30"/>
        </w:rPr>
        <w:t>QTKĐ 1.</w:t>
      </w:r>
      <w:r w:rsidR="006457E9">
        <w:rPr>
          <w:b/>
          <w:bCs/>
          <w:sz w:val="36"/>
          <w:szCs w:val="30"/>
        </w:rPr>
        <w:t>061</w:t>
      </w:r>
      <w:r>
        <w:rPr>
          <w:b/>
          <w:bCs/>
          <w:sz w:val="36"/>
          <w:szCs w:val="30"/>
        </w:rPr>
        <w:t xml:space="preserve"> </w:t>
      </w:r>
      <w:r w:rsidR="00590734">
        <w:rPr>
          <w:b/>
          <w:bCs/>
          <w:sz w:val="36"/>
          <w:szCs w:val="30"/>
        </w:rPr>
        <w:t>:</w:t>
      </w:r>
      <w:r w:rsidR="00384905">
        <w:rPr>
          <w:b/>
          <w:bCs/>
          <w:sz w:val="36"/>
          <w:szCs w:val="30"/>
        </w:rPr>
        <w:t xml:space="preserve"> </w:t>
      </w:r>
      <w:r w:rsidR="00590734">
        <w:rPr>
          <w:b/>
          <w:bCs/>
          <w:sz w:val="36"/>
          <w:szCs w:val="30"/>
        </w:rPr>
        <w:t>20</w:t>
      </w:r>
      <w:r w:rsidR="006457E9">
        <w:rPr>
          <w:b/>
          <w:bCs/>
          <w:sz w:val="36"/>
          <w:szCs w:val="30"/>
        </w:rPr>
        <w:t>21</w:t>
      </w:r>
    </w:p>
    <w:p w14:paraId="24C0C560" w14:textId="77777777" w:rsidR="00590734" w:rsidRDefault="00590734" w:rsidP="0089730E">
      <w:pPr>
        <w:jc w:val="center"/>
        <w:rPr>
          <w:b/>
          <w:bCs/>
          <w:sz w:val="36"/>
          <w:szCs w:val="30"/>
        </w:rPr>
      </w:pPr>
    </w:p>
    <w:p w14:paraId="1260AB40" w14:textId="77777777" w:rsidR="00590734" w:rsidRDefault="00590734" w:rsidP="0089730E">
      <w:pPr>
        <w:jc w:val="center"/>
        <w:rPr>
          <w:b/>
          <w:bCs/>
          <w:sz w:val="36"/>
          <w:szCs w:val="30"/>
        </w:rPr>
      </w:pPr>
    </w:p>
    <w:p w14:paraId="219672A5" w14:textId="77777777" w:rsidR="00590734" w:rsidRDefault="00590734" w:rsidP="0089730E">
      <w:pPr>
        <w:jc w:val="center"/>
        <w:rPr>
          <w:b/>
          <w:bCs/>
          <w:sz w:val="36"/>
          <w:szCs w:val="30"/>
        </w:rPr>
      </w:pPr>
    </w:p>
    <w:p w14:paraId="23B8E6DB" w14:textId="77777777" w:rsidR="00590734" w:rsidRDefault="00590734" w:rsidP="0089730E">
      <w:pPr>
        <w:jc w:val="center"/>
        <w:rPr>
          <w:b/>
          <w:bCs/>
          <w:sz w:val="36"/>
          <w:szCs w:val="30"/>
        </w:rPr>
      </w:pPr>
    </w:p>
    <w:p w14:paraId="077D1AE8" w14:textId="77777777" w:rsidR="00590734" w:rsidRDefault="00590734" w:rsidP="0089730E">
      <w:pPr>
        <w:jc w:val="center"/>
        <w:rPr>
          <w:b/>
          <w:bCs/>
          <w:sz w:val="36"/>
          <w:szCs w:val="30"/>
        </w:rPr>
      </w:pPr>
    </w:p>
    <w:p w14:paraId="657DE45C" w14:textId="77777777" w:rsidR="00590734" w:rsidRDefault="00590734" w:rsidP="0089730E">
      <w:pPr>
        <w:jc w:val="center"/>
        <w:rPr>
          <w:b/>
          <w:bCs/>
          <w:sz w:val="36"/>
          <w:szCs w:val="30"/>
        </w:rPr>
      </w:pPr>
    </w:p>
    <w:p w14:paraId="29AE9276" w14:textId="77777777" w:rsidR="00590734" w:rsidRDefault="00590734" w:rsidP="0089730E">
      <w:pPr>
        <w:jc w:val="center"/>
        <w:rPr>
          <w:b/>
          <w:bCs/>
          <w:sz w:val="36"/>
          <w:szCs w:val="30"/>
        </w:rPr>
      </w:pPr>
    </w:p>
    <w:p w14:paraId="29358811" w14:textId="77777777" w:rsidR="00590734" w:rsidRDefault="00590734" w:rsidP="0089730E">
      <w:pPr>
        <w:jc w:val="center"/>
        <w:rPr>
          <w:b/>
          <w:bCs/>
          <w:sz w:val="36"/>
          <w:szCs w:val="30"/>
        </w:rPr>
      </w:pPr>
    </w:p>
    <w:p w14:paraId="05B1CDCB" w14:textId="0014A376" w:rsidR="00590734" w:rsidRDefault="006457E9" w:rsidP="0089730E">
      <w:pPr>
        <w:jc w:val="center"/>
        <w:rPr>
          <w:b/>
          <w:bCs/>
          <w:sz w:val="36"/>
          <w:szCs w:val="30"/>
        </w:rPr>
      </w:pPr>
      <w:r>
        <w:rPr>
          <w:b/>
          <w:bCs/>
          <w:sz w:val="36"/>
          <w:szCs w:val="30"/>
        </w:rPr>
        <w:t>VAN AN TOÀN CÓ PHẠM VI LÀM VIỆC ĐẾN 1 400 bar</w:t>
      </w:r>
    </w:p>
    <w:p w14:paraId="1130A184" w14:textId="77777777" w:rsidR="00590734" w:rsidRDefault="00590734" w:rsidP="0089730E">
      <w:pPr>
        <w:jc w:val="center"/>
        <w:rPr>
          <w:b/>
          <w:bCs/>
          <w:sz w:val="36"/>
          <w:szCs w:val="30"/>
        </w:rPr>
      </w:pPr>
      <w:r>
        <w:rPr>
          <w:b/>
          <w:bCs/>
          <w:sz w:val="36"/>
          <w:szCs w:val="30"/>
        </w:rPr>
        <w:t>QUY TRÌNH KIỂM ĐỊNH</w:t>
      </w:r>
    </w:p>
    <w:p w14:paraId="11B10458" w14:textId="54A71091" w:rsidR="00590734" w:rsidRPr="00590734" w:rsidRDefault="00590734" w:rsidP="0089730E">
      <w:pPr>
        <w:jc w:val="center"/>
        <w:rPr>
          <w:i/>
          <w:iCs/>
        </w:rPr>
      </w:pPr>
      <w:r w:rsidRPr="00590734">
        <w:rPr>
          <w:i/>
          <w:iCs/>
        </w:rPr>
        <w:t>(Ban hành kèm theo Quyết định số        /        ngày     tháng     năm 20</w:t>
      </w:r>
      <w:r w:rsidR="006457E9">
        <w:rPr>
          <w:i/>
          <w:iCs/>
        </w:rPr>
        <w:t>21</w:t>
      </w:r>
    </w:p>
    <w:p w14:paraId="4F007112" w14:textId="77777777" w:rsidR="00590734" w:rsidRPr="00590734" w:rsidRDefault="00590734" w:rsidP="0089730E">
      <w:pPr>
        <w:jc w:val="center"/>
        <w:rPr>
          <w:i/>
          <w:iCs/>
        </w:rPr>
      </w:pPr>
      <w:r w:rsidRPr="00590734">
        <w:rPr>
          <w:i/>
          <w:iCs/>
        </w:rPr>
        <w:t>của Cục trưởng Cục Tiêu chuẩn-Đo lường-Chất lượng)</w:t>
      </w:r>
    </w:p>
    <w:p w14:paraId="5EFE95DB" w14:textId="77777777" w:rsidR="00590734" w:rsidRPr="00590734" w:rsidRDefault="00590734" w:rsidP="0089730E">
      <w:pPr>
        <w:jc w:val="center"/>
      </w:pPr>
    </w:p>
    <w:p w14:paraId="67C7D5FD" w14:textId="77777777" w:rsidR="00590734" w:rsidRPr="00590734" w:rsidRDefault="00590734" w:rsidP="0089730E">
      <w:pPr>
        <w:jc w:val="center"/>
      </w:pPr>
    </w:p>
    <w:p w14:paraId="7869262B" w14:textId="77777777" w:rsidR="00590734" w:rsidRPr="00590734" w:rsidRDefault="00590734" w:rsidP="0089730E">
      <w:pPr>
        <w:jc w:val="center"/>
      </w:pPr>
    </w:p>
    <w:p w14:paraId="74EA48F6" w14:textId="77777777" w:rsidR="00590734" w:rsidRPr="00590734" w:rsidRDefault="00590734" w:rsidP="0089730E">
      <w:pPr>
        <w:jc w:val="center"/>
      </w:pPr>
    </w:p>
    <w:p w14:paraId="5AFE039F" w14:textId="77777777" w:rsidR="00590734" w:rsidRPr="00590734" w:rsidRDefault="00590734" w:rsidP="0089730E">
      <w:pPr>
        <w:jc w:val="center"/>
      </w:pPr>
    </w:p>
    <w:p w14:paraId="5DDDC726" w14:textId="77777777" w:rsidR="00590734" w:rsidRPr="00590734" w:rsidRDefault="00590734" w:rsidP="0089730E">
      <w:pPr>
        <w:jc w:val="center"/>
      </w:pPr>
    </w:p>
    <w:p w14:paraId="202DD539" w14:textId="77777777" w:rsidR="00590734" w:rsidRPr="00590734" w:rsidRDefault="00590734" w:rsidP="0089730E">
      <w:pPr>
        <w:jc w:val="center"/>
      </w:pPr>
    </w:p>
    <w:p w14:paraId="1959AC13" w14:textId="77777777" w:rsidR="00590734" w:rsidRPr="00590734" w:rsidRDefault="00590734" w:rsidP="0089730E">
      <w:pPr>
        <w:jc w:val="center"/>
      </w:pPr>
    </w:p>
    <w:p w14:paraId="202B0981" w14:textId="77777777" w:rsidR="00590734" w:rsidRPr="00590734" w:rsidRDefault="00590734" w:rsidP="0089730E">
      <w:pPr>
        <w:jc w:val="center"/>
      </w:pPr>
    </w:p>
    <w:p w14:paraId="2E1860F9" w14:textId="77777777" w:rsidR="00590734" w:rsidRPr="00590734" w:rsidRDefault="00590734" w:rsidP="0089730E">
      <w:pPr>
        <w:jc w:val="center"/>
      </w:pPr>
    </w:p>
    <w:p w14:paraId="784CF264" w14:textId="77777777" w:rsidR="00590734" w:rsidRPr="00590734" w:rsidRDefault="00590734" w:rsidP="0089730E">
      <w:pPr>
        <w:jc w:val="center"/>
      </w:pPr>
    </w:p>
    <w:p w14:paraId="3AFBE089" w14:textId="77777777" w:rsidR="00590734" w:rsidRPr="00590734" w:rsidRDefault="00590734" w:rsidP="0089730E">
      <w:pPr>
        <w:jc w:val="center"/>
      </w:pPr>
    </w:p>
    <w:p w14:paraId="6BE1CB7F" w14:textId="77777777" w:rsidR="00590734" w:rsidRPr="00590734" w:rsidRDefault="00590734" w:rsidP="0089730E">
      <w:pPr>
        <w:jc w:val="center"/>
      </w:pPr>
    </w:p>
    <w:p w14:paraId="5048BE46" w14:textId="77777777" w:rsidR="00590734" w:rsidRDefault="00590734" w:rsidP="0089730E">
      <w:pPr>
        <w:jc w:val="center"/>
      </w:pPr>
    </w:p>
    <w:p w14:paraId="11B85614" w14:textId="77777777" w:rsidR="00590734" w:rsidRDefault="00590734" w:rsidP="0089730E">
      <w:pPr>
        <w:jc w:val="center"/>
      </w:pPr>
    </w:p>
    <w:p w14:paraId="67CAFE27" w14:textId="77777777" w:rsidR="00590734" w:rsidRDefault="00590734" w:rsidP="0089730E">
      <w:pPr>
        <w:jc w:val="center"/>
      </w:pPr>
    </w:p>
    <w:p w14:paraId="7185038B" w14:textId="77777777" w:rsidR="00590734" w:rsidRDefault="00590734" w:rsidP="0089730E">
      <w:pPr>
        <w:jc w:val="center"/>
      </w:pPr>
    </w:p>
    <w:p w14:paraId="16E5E27C" w14:textId="77777777" w:rsidR="00590734" w:rsidRDefault="00590734" w:rsidP="0089730E">
      <w:pPr>
        <w:jc w:val="center"/>
      </w:pPr>
    </w:p>
    <w:p w14:paraId="0C2E739C" w14:textId="77777777" w:rsidR="00590734" w:rsidRDefault="00590734" w:rsidP="0089730E">
      <w:pPr>
        <w:jc w:val="center"/>
      </w:pPr>
    </w:p>
    <w:p w14:paraId="6D15E2DD" w14:textId="59950BBE" w:rsidR="00590734" w:rsidRDefault="00590734" w:rsidP="0089730E">
      <w:pPr>
        <w:jc w:val="center"/>
        <w:rPr>
          <w:b/>
          <w:bCs/>
          <w:sz w:val="24"/>
          <w:szCs w:val="18"/>
        </w:rPr>
      </w:pPr>
      <w:r>
        <w:rPr>
          <w:b/>
          <w:bCs/>
          <w:sz w:val="24"/>
          <w:szCs w:val="18"/>
        </w:rPr>
        <w:t>HÀ NỘI - 202</w:t>
      </w:r>
      <w:r w:rsidR="006457E9">
        <w:rPr>
          <w:b/>
          <w:bCs/>
          <w:sz w:val="24"/>
          <w:szCs w:val="18"/>
        </w:rPr>
        <w:t>1</w:t>
      </w:r>
    </w:p>
    <w:p w14:paraId="7BAD2527"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3C774686" w14:textId="77777777" w:rsidR="00590734" w:rsidRDefault="007A47AA" w:rsidP="00590734">
      <w:pPr>
        <w:jc w:val="center"/>
        <w:rPr>
          <w:b/>
          <w:bCs/>
        </w:rPr>
      </w:pPr>
      <w:r>
        <w:rPr>
          <w:b/>
          <w:bCs/>
        </w:rPr>
        <w:br w:type="column"/>
      </w:r>
      <w:r w:rsidR="00590734" w:rsidRPr="00590734">
        <w:rPr>
          <w:b/>
          <w:bCs/>
        </w:rPr>
        <w:lastRenderedPageBreak/>
        <w:t>Mục lục</w:t>
      </w:r>
    </w:p>
    <w:p w14:paraId="46D9582C" w14:textId="77777777" w:rsidR="00590734" w:rsidRDefault="00590734" w:rsidP="00590734">
      <w:pPr>
        <w:jc w:val="center"/>
      </w:pPr>
    </w:p>
    <w:p w14:paraId="6FB720E1" w14:textId="0181297F" w:rsidR="00EE27A1" w:rsidRDefault="006926B6">
      <w:pPr>
        <w:pStyle w:val="TOC1"/>
        <w:tabs>
          <w:tab w:val="right" w:leader="dot" w:pos="9911"/>
        </w:tabs>
        <w:rPr>
          <w:rFonts w:asciiTheme="minorHAnsi" w:eastAsiaTheme="minorEastAsia" w:hAnsiTheme="minorHAnsi"/>
          <w:noProof/>
          <w:sz w:val="22"/>
        </w:rPr>
      </w:pPr>
      <w:r>
        <w:fldChar w:fldCharType="begin"/>
      </w:r>
      <w:r>
        <w:instrText xml:space="preserve"> TOC \o "1-2" \h \z \u </w:instrText>
      </w:r>
      <w:r>
        <w:fldChar w:fldCharType="separate"/>
      </w:r>
      <w:hyperlink w:anchor="_Toc79569624" w:history="1">
        <w:r w:rsidR="00EE27A1" w:rsidRPr="009C325B">
          <w:rPr>
            <w:rStyle w:val="Hyperlink"/>
            <w:noProof/>
          </w:rPr>
          <w:t>1 Phạm vi áp dụng</w:t>
        </w:r>
        <w:r w:rsidR="00EE27A1">
          <w:rPr>
            <w:noProof/>
            <w:webHidden/>
          </w:rPr>
          <w:tab/>
        </w:r>
        <w:r w:rsidR="00EE27A1">
          <w:rPr>
            <w:noProof/>
            <w:webHidden/>
          </w:rPr>
          <w:fldChar w:fldCharType="begin"/>
        </w:r>
        <w:r w:rsidR="00EE27A1">
          <w:rPr>
            <w:noProof/>
            <w:webHidden/>
          </w:rPr>
          <w:instrText xml:space="preserve"> PAGEREF _Toc79569624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5F7549ED" w14:textId="3368676C" w:rsidR="00EE27A1" w:rsidRDefault="00000000">
      <w:pPr>
        <w:pStyle w:val="TOC1"/>
        <w:tabs>
          <w:tab w:val="right" w:leader="dot" w:pos="9911"/>
        </w:tabs>
        <w:rPr>
          <w:rFonts w:asciiTheme="minorHAnsi" w:eastAsiaTheme="minorEastAsia" w:hAnsiTheme="minorHAnsi"/>
          <w:noProof/>
          <w:sz w:val="22"/>
        </w:rPr>
      </w:pPr>
      <w:hyperlink w:anchor="_Toc79569625" w:history="1">
        <w:r w:rsidR="00EE27A1" w:rsidRPr="009C325B">
          <w:rPr>
            <w:rStyle w:val="Hyperlink"/>
            <w:noProof/>
          </w:rPr>
          <w:t>2 Thuật ngữ và định nghĩa</w:t>
        </w:r>
        <w:r w:rsidR="00EE27A1">
          <w:rPr>
            <w:noProof/>
            <w:webHidden/>
          </w:rPr>
          <w:tab/>
        </w:r>
        <w:r w:rsidR="00EE27A1">
          <w:rPr>
            <w:noProof/>
            <w:webHidden/>
          </w:rPr>
          <w:fldChar w:fldCharType="begin"/>
        </w:r>
        <w:r w:rsidR="00EE27A1">
          <w:rPr>
            <w:noProof/>
            <w:webHidden/>
          </w:rPr>
          <w:instrText xml:space="preserve"> PAGEREF _Toc79569625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31A20268" w14:textId="0D9CB296" w:rsidR="00EE27A1" w:rsidRDefault="00000000">
      <w:pPr>
        <w:pStyle w:val="TOC1"/>
        <w:tabs>
          <w:tab w:val="right" w:leader="dot" w:pos="9911"/>
        </w:tabs>
        <w:rPr>
          <w:rFonts w:asciiTheme="minorHAnsi" w:eastAsiaTheme="minorEastAsia" w:hAnsiTheme="minorHAnsi"/>
          <w:noProof/>
          <w:sz w:val="22"/>
        </w:rPr>
      </w:pPr>
      <w:hyperlink w:anchor="_Toc79569626" w:history="1">
        <w:r w:rsidR="00EE27A1" w:rsidRPr="009C325B">
          <w:rPr>
            <w:rStyle w:val="Hyperlink"/>
            <w:noProof/>
          </w:rPr>
          <w:t>3 Các phép kiểm định</w:t>
        </w:r>
        <w:r w:rsidR="00EE27A1">
          <w:rPr>
            <w:noProof/>
            <w:webHidden/>
          </w:rPr>
          <w:tab/>
        </w:r>
        <w:r w:rsidR="00EE27A1">
          <w:rPr>
            <w:noProof/>
            <w:webHidden/>
          </w:rPr>
          <w:fldChar w:fldCharType="begin"/>
        </w:r>
        <w:r w:rsidR="00EE27A1">
          <w:rPr>
            <w:noProof/>
            <w:webHidden/>
          </w:rPr>
          <w:instrText xml:space="preserve"> PAGEREF _Toc79569626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2F432C8B" w14:textId="5EEDA1AF" w:rsidR="00EE27A1" w:rsidRDefault="00000000">
      <w:pPr>
        <w:pStyle w:val="TOC1"/>
        <w:tabs>
          <w:tab w:val="right" w:leader="dot" w:pos="9911"/>
        </w:tabs>
        <w:rPr>
          <w:rFonts w:asciiTheme="minorHAnsi" w:eastAsiaTheme="minorEastAsia" w:hAnsiTheme="minorHAnsi"/>
          <w:noProof/>
          <w:sz w:val="22"/>
        </w:rPr>
      </w:pPr>
      <w:hyperlink w:anchor="_Toc79569627" w:history="1">
        <w:r w:rsidR="00EE27A1" w:rsidRPr="009C325B">
          <w:rPr>
            <w:rStyle w:val="Hyperlink"/>
            <w:noProof/>
          </w:rPr>
          <w:t>4 Phương tiện kiểm định</w:t>
        </w:r>
        <w:r w:rsidR="00EE27A1">
          <w:rPr>
            <w:noProof/>
            <w:webHidden/>
          </w:rPr>
          <w:tab/>
        </w:r>
        <w:r w:rsidR="00EE27A1">
          <w:rPr>
            <w:noProof/>
            <w:webHidden/>
          </w:rPr>
          <w:fldChar w:fldCharType="begin"/>
        </w:r>
        <w:r w:rsidR="00EE27A1">
          <w:rPr>
            <w:noProof/>
            <w:webHidden/>
          </w:rPr>
          <w:instrText xml:space="preserve"> PAGEREF _Toc79569627 \h </w:instrText>
        </w:r>
        <w:r w:rsidR="00EE27A1">
          <w:rPr>
            <w:noProof/>
            <w:webHidden/>
          </w:rPr>
        </w:r>
        <w:r w:rsidR="00EE27A1">
          <w:rPr>
            <w:noProof/>
            <w:webHidden/>
          </w:rPr>
          <w:fldChar w:fldCharType="separate"/>
        </w:r>
        <w:r w:rsidR="001C11D8">
          <w:rPr>
            <w:noProof/>
            <w:webHidden/>
          </w:rPr>
          <w:t>6</w:t>
        </w:r>
        <w:r w:rsidR="00EE27A1">
          <w:rPr>
            <w:noProof/>
            <w:webHidden/>
          </w:rPr>
          <w:fldChar w:fldCharType="end"/>
        </w:r>
      </w:hyperlink>
    </w:p>
    <w:p w14:paraId="3F10A564" w14:textId="5F51447E" w:rsidR="00EE27A1" w:rsidRDefault="00000000">
      <w:pPr>
        <w:pStyle w:val="TOC1"/>
        <w:tabs>
          <w:tab w:val="right" w:leader="dot" w:pos="9911"/>
        </w:tabs>
        <w:rPr>
          <w:rFonts w:asciiTheme="minorHAnsi" w:eastAsiaTheme="minorEastAsia" w:hAnsiTheme="minorHAnsi"/>
          <w:noProof/>
          <w:sz w:val="22"/>
        </w:rPr>
      </w:pPr>
      <w:hyperlink w:anchor="_Toc79569628" w:history="1">
        <w:r w:rsidR="00EE27A1" w:rsidRPr="009C325B">
          <w:rPr>
            <w:rStyle w:val="Hyperlink"/>
            <w:noProof/>
          </w:rPr>
          <w:t>5 Điều kiện và chuẩn bị kiểm định</w:t>
        </w:r>
        <w:r w:rsidR="00EE27A1">
          <w:rPr>
            <w:noProof/>
            <w:webHidden/>
          </w:rPr>
          <w:tab/>
        </w:r>
        <w:r w:rsidR="00EE27A1">
          <w:rPr>
            <w:noProof/>
            <w:webHidden/>
          </w:rPr>
          <w:fldChar w:fldCharType="begin"/>
        </w:r>
        <w:r w:rsidR="00EE27A1">
          <w:rPr>
            <w:noProof/>
            <w:webHidden/>
          </w:rPr>
          <w:instrText xml:space="preserve"> PAGEREF _Toc79569628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7CA5BF72" w14:textId="41499F59" w:rsidR="00EE27A1" w:rsidRDefault="00000000">
      <w:pPr>
        <w:pStyle w:val="TOC2"/>
        <w:tabs>
          <w:tab w:val="right" w:leader="dot" w:pos="9911"/>
        </w:tabs>
        <w:rPr>
          <w:rFonts w:asciiTheme="minorHAnsi" w:eastAsiaTheme="minorEastAsia" w:hAnsiTheme="minorHAnsi"/>
          <w:noProof/>
          <w:sz w:val="22"/>
        </w:rPr>
      </w:pPr>
      <w:hyperlink w:anchor="_Toc79569629" w:history="1">
        <w:r w:rsidR="00EE27A1" w:rsidRPr="009C325B">
          <w:rPr>
            <w:rStyle w:val="Hyperlink"/>
            <w:noProof/>
          </w:rPr>
          <w:t>5.1 Điều kiện kiểm định</w:t>
        </w:r>
        <w:r w:rsidR="00EE27A1">
          <w:rPr>
            <w:noProof/>
            <w:webHidden/>
          </w:rPr>
          <w:tab/>
        </w:r>
        <w:r w:rsidR="00EE27A1">
          <w:rPr>
            <w:noProof/>
            <w:webHidden/>
          </w:rPr>
          <w:fldChar w:fldCharType="begin"/>
        </w:r>
        <w:r w:rsidR="00EE27A1">
          <w:rPr>
            <w:noProof/>
            <w:webHidden/>
          </w:rPr>
          <w:instrText xml:space="preserve"> PAGEREF _Toc79569629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7DAE7B9C" w14:textId="15B98738" w:rsidR="00EE27A1" w:rsidRDefault="00000000">
      <w:pPr>
        <w:pStyle w:val="TOC2"/>
        <w:tabs>
          <w:tab w:val="right" w:leader="dot" w:pos="9911"/>
        </w:tabs>
        <w:rPr>
          <w:rFonts w:asciiTheme="minorHAnsi" w:eastAsiaTheme="minorEastAsia" w:hAnsiTheme="minorHAnsi"/>
          <w:noProof/>
          <w:sz w:val="22"/>
        </w:rPr>
      </w:pPr>
      <w:hyperlink w:anchor="_Toc79569630" w:history="1">
        <w:r w:rsidR="00EE27A1" w:rsidRPr="009C325B">
          <w:rPr>
            <w:rStyle w:val="Hyperlink"/>
            <w:noProof/>
          </w:rPr>
          <w:t>5.2 Chuẩn bị kiểm định</w:t>
        </w:r>
        <w:r w:rsidR="00EE27A1">
          <w:rPr>
            <w:noProof/>
            <w:webHidden/>
          </w:rPr>
          <w:tab/>
        </w:r>
        <w:r w:rsidR="00EE27A1">
          <w:rPr>
            <w:noProof/>
            <w:webHidden/>
          </w:rPr>
          <w:fldChar w:fldCharType="begin"/>
        </w:r>
        <w:r w:rsidR="00EE27A1">
          <w:rPr>
            <w:noProof/>
            <w:webHidden/>
          </w:rPr>
          <w:instrText xml:space="preserve"> PAGEREF _Toc79569630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29C911F9" w14:textId="546D3A43" w:rsidR="00EE27A1" w:rsidRDefault="00000000">
      <w:pPr>
        <w:pStyle w:val="TOC1"/>
        <w:tabs>
          <w:tab w:val="right" w:leader="dot" w:pos="9911"/>
        </w:tabs>
        <w:rPr>
          <w:rFonts w:asciiTheme="minorHAnsi" w:eastAsiaTheme="minorEastAsia" w:hAnsiTheme="minorHAnsi"/>
          <w:noProof/>
          <w:sz w:val="22"/>
        </w:rPr>
      </w:pPr>
      <w:hyperlink w:anchor="_Toc79569631" w:history="1">
        <w:r w:rsidR="00EE27A1" w:rsidRPr="009C325B">
          <w:rPr>
            <w:rStyle w:val="Hyperlink"/>
            <w:noProof/>
          </w:rPr>
          <w:t>6 Tiến hành kiểm định</w:t>
        </w:r>
        <w:r w:rsidR="00EE27A1">
          <w:rPr>
            <w:noProof/>
            <w:webHidden/>
          </w:rPr>
          <w:tab/>
        </w:r>
        <w:r w:rsidR="00EE27A1">
          <w:rPr>
            <w:noProof/>
            <w:webHidden/>
          </w:rPr>
          <w:fldChar w:fldCharType="begin"/>
        </w:r>
        <w:r w:rsidR="00EE27A1">
          <w:rPr>
            <w:noProof/>
            <w:webHidden/>
          </w:rPr>
          <w:instrText xml:space="preserve"> PAGEREF _Toc79569631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21C35281" w14:textId="0B6C78EA" w:rsidR="00EE27A1" w:rsidRDefault="00000000">
      <w:pPr>
        <w:pStyle w:val="TOC2"/>
        <w:tabs>
          <w:tab w:val="right" w:leader="dot" w:pos="9911"/>
        </w:tabs>
        <w:rPr>
          <w:rFonts w:asciiTheme="minorHAnsi" w:eastAsiaTheme="minorEastAsia" w:hAnsiTheme="minorHAnsi"/>
          <w:noProof/>
          <w:sz w:val="22"/>
        </w:rPr>
      </w:pPr>
      <w:hyperlink w:anchor="_Toc79569632" w:history="1">
        <w:r w:rsidR="00EE27A1" w:rsidRPr="009C325B">
          <w:rPr>
            <w:rStyle w:val="Hyperlink"/>
            <w:noProof/>
          </w:rPr>
          <w:t>6.1 Kiểm tra bên ngoài</w:t>
        </w:r>
        <w:r w:rsidR="00EE27A1">
          <w:rPr>
            <w:noProof/>
            <w:webHidden/>
          </w:rPr>
          <w:tab/>
        </w:r>
        <w:r w:rsidR="00EE27A1">
          <w:rPr>
            <w:noProof/>
            <w:webHidden/>
          </w:rPr>
          <w:fldChar w:fldCharType="begin"/>
        </w:r>
        <w:r w:rsidR="00EE27A1">
          <w:rPr>
            <w:noProof/>
            <w:webHidden/>
          </w:rPr>
          <w:instrText xml:space="preserve"> PAGEREF _Toc79569632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5D40D88E" w14:textId="25E3E346" w:rsidR="00EE27A1" w:rsidRDefault="00000000">
      <w:pPr>
        <w:pStyle w:val="TOC2"/>
        <w:tabs>
          <w:tab w:val="right" w:leader="dot" w:pos="9911"/>
        </w:tabs>
        <w:rPr>
          <w:rFonts w:asciiTheme="minorHAnsi" w:eastAsiaTheme="minorEastAsia" w:hAnsiTheme="minorHAnsi"/>
          <w:noProof/>
          <w:sz w:val="22"/>
        </w:rPr>
      </w:pPr>
      <w:hyperlink w:anchor="_Toc79569633" w:history="1">
        <w:r w:rsidR="00EE27A1" w:rsidRPr="009C325B">
          <w:rPr>
            <w:rStyle w:val="Hyperlink"/>
            <w:noProof/>
          </w:rPr>
          <w:t>6.2 Kiểm tra kỹ thuật</w:t>
        </w:r>
        <w:r w:rsidR="00EE27A1">
          <w:rPr>
            <w:noProof/>
            <w:webHidden/>
          </w:rPr>
          <w:tab/>
        </w:r>
        <w:r w:rsidR="00EE27A1">
          <w:rPr>
            <w:noProof/>
            <w:webHidden/>
          </w:rPr>
          <w:fldChar w:fldCharType="begin"/>
        </w:r>
        <w:r w:rsidR="00EE27A1">
          <w:rPr>
            <w:noProof/>
            <w:webHidden/>
          </w:rPr>
          <w:instrText xml:space="preserve"> PAGEREF _Toc79569633 \h </w:instrText>
        </w:r>
        <w:r w:rsidR="00EE27A1">
          <w:rPr>
            <w:noProof/>
            <w:webHidden/>
          </w:rPr>
        </w:r>
        <w:r w:rsidR="00EE27A1">
          <w:rPr>
            <w:noProof/>
            <w:webHidden/>
          </w:rPr>
          <w:fldChar w:fldCharType="separate"/>
        </w:r>
        <w:r w:rsidR="001C11D8">
          <w:rPr>
            <w:noProof/>
            <w:webHidden/>
          </w:rPr>
          <w:t>8</w:t>
        </w:r>
        <w:r w:rsidR="00EE27A1">
          <w:rPr>
            <w:noProof/>
            <w:webHidden/>
          </w:rPr>
          <w:fldChar w:fldCharType="end"/>
        </w:r>
      </w:hyperlink>
    </w:p>
    <w:p w14:paraId="1BC0BA8C" w14:textId="437ED011" w:rsidR="00EE27A1" w:rsidRDefault="00000000">
      <w:pPr>
        <w:pStyle w:val="TOC2"/>
        <w:tabs>
          <w:tab w:val="right" w:leader="dot" w:pos="9911"/>
        </w:tabs>
        <w:rPr>
          <w:rFonts w:asciiTheme="minorHAnsi" w:eastAsiaTheme="minorEastAsia" w:hAnsiTheme="minorHAnsi"/>
          <w:noProof/>
          <w:sz w:val="22"/>
        </w:rPr>
      </w:pPr>
      <w:hyperlink w:anchor="_Toc79569634" w:history="1">
        <w:r w:rsidR="00EE27A1" w:rsidRPr="009C325B">
          <w:rPr>
            <w:rStyle w:val="Hyperlink"/>
            <w:noProof/>
          </w:rPr>
          <w:t>6.3 Kiểm tra đo lường</w:t>
        </w:r>
        <w:r w:rsidR="00EE27A1">
          <w:rPr>
            <w:noProof/>
            <w:webHidden/>
          </w:rPr>
          <w:tab/>
        </w:r>
        <w:r w:rsidR="00EE27A1">
          <w:rPr>
            <w:noProof/>
            <w:webHidden/>
          </w:rPr>
          <w:fldChar w:fldCharType="begin"/>
        </w:r>
        <w:r w:rsidR="00EE27A1">
          <w:rPr>
            <w:noProof/>
            <w:webHidden/>
          </w:rPr>
          <w:instrText xml:space="preserve"> PAGEREF _Toc79569634 \h </w:instrText>
        </w:r>
        <w:r w:rsidR="00EE27A1">
          <w:rPr>
            <w:noProof/>
            <w:webHidden/>
          </w:rPr>
        </w:r>
        <w:r w:rsidR="00EE27A1">
          <w:rPr>
            <w:noProof/>
            <w:webHidden/>
          </w:rPr>
          <w:fldChar w:fldCharType="separate"/>
        </w:r>
        <w:r w:rsidR="001C11D8">
          <w:rPr>
            <w:noProof/>
            <w:webHidden/>
          </w:rPr>
          <w:t>9</w:t>
        </w:r>
        <w:r w:rsidR="00EE27A1">
          <w:rPr>
            <w:noProof/>
            <w:webHidden/>
          </w:rPr>
          <w:fldChar w:fldCharType="end"/>
        </w:r>
      </w:hyperlink>
    </w:p>
    <w:p w14:paraId="4BC1431B" w14:textId="091E2FC8" w:rsidR="00EE27A1" w:rsidRDefault="00000000">
      <w:pPr>
        <w:pStyle w:val="TOC1"/>
        <w:tabs>
          <w:tab w:val="right" w:leader="dot" w:pos="9911"/>
        </w:tabs>
        <w:rPr>
          <w:rFonts w:asciiTheme="minorHAnsi" w:eastAsiaTheme="minorEastAsia" w:hAnsiTheme="minorHAnsi"/>
          <w:noProof/>
          <w:sz w:val="22"/>
        </w:rPr>
      </w:pPr>
      <w:hyperlink w:anchor="_Toc79569635" w:history="1">
        <w:r w:rsidR="00EE27A1" w:rsidRPr="009C325B">
          <w:rPr>
            <w:rStyle w:val="Hyperlink"/>
            <w:noProof/>
          </w:rPr>
          <w:t>7 Xử lý chung</w:t>
        </w:r>
        <w:r w:rsidR="00EE27A1">
          <w:rPr>
            <w:noProof/>
            <w:webHidden/>
          </w:rPr>
          <w:tab/>
        </w:r>
        <w:r w:rsidR="00EE27A1">
          <w:rPr>
            <w:noProof/>
            <w:webHidden/>
          </w:rPr>
          <w:fldChar w:fldCharType="begin"/>
        </w:r>
        <w:r w:rsidR="00EE27A1">
          <w:rPr>
            <w:noProof/>
            <w:webHidden/>
          </w:rPr>
          <w:instrText xml:space="preserve"> PAGEREF _Toc79569635 \h </w:instrText>
        </w:r>
        <w:r w:rsidR="00EE27A1">
          <w:rPr>
            <w:noProof/>
            <w:webHidden/>
          </w:rPr>
        </w:r>
        <w:r w:rsidR="00EE27A1">
          <w:rPr>
            <w:noProof/>
            <w:webHidden/>
          </w:rPr>
          <w:fldChar w:fldCharType="separate"/>
        </w:r>
        <w:r w:rsidR="001C11D8">
          <w:rPr>
            <w:noProof/>
            <w:webHidden/>
          </w:rPr>
          <w:t>10</w:t>
        </w:r>
        <w:r w:rsidR="00EE27A1">
          <w:rPr>
            <w:noProof/>
            <w:webHidden/>
          </w:rPr>
          <w:fldChar w:fldCharType="end"/>
        </w:r>
      </w:hyperlink>
    </w:p>
    <w:p w14:paraId="50385021" w14:textId="51245129" w:rsidR="00EE27A1" w:rsidRDefault="00000000">
      <w:pPr>
        <w:pStyle w:val="TOC1"/>
        <w:tabs>
          <w:tab w:val="right" w:leader="dot" w:pos="9911"/>
        </w:tabs>
        <w:rPr>
          <w:rFonts w:asciiTheme="minorHAnsi" w:eastAsiaTheme="minorEastAsia" w:hAnsiTheme="minorHAnsi"/>
          <w:noProof/>
          <w:sz w:val="22"/>
        </w:rPr>
      </w:pPr>
      <w:hyperlink w:anchor="_Toc79569636" w:history="1">
        <w:r w:rsidR="00EE27A1" w:rsidRPr="009C325B">
          <w:rPr>
            <w:rStyle w:val="Hyperlink"/>
            <w:noProof/>
          </w:rPr>
          <w:t>Phụ lục A</w:t>
        </w:r>
        <w:r w:rsidR="00EE27A1">
          <w:rPr>
            <w:rStyle w:val="Hyperlink"/>
            <w:noProof/>
          </w:rPr>
          <w:t xml:space="preserve"> (Quy định) Mẫu Biên bản kiểm định</w:t>
        </w:r>
        <w:r w:rsidR="00EE27A1">
          <w:rPr>
            <w:noProof/>
            <w:webHidden/>
          </w:rPr>
          <w:tab/>
        </w:r>
        <w:r w:rsidR="00EE27A1">
          <w:rPr>
            <w:noProof/>
            <w:webHidden/>
          </w:rPr>
          <w:fldChar w:fldCharType="begin"/>
        </w:r>
        <w:r w:rsidR="00EE27A1">
          <w:rPr>
            <w:noProof/>
            <w:webHidden/>
          </w:rPr>
          <w:instrText xml:space="preserve"> PAGEREF _Toc79569636 \h </w:instrText>
        </w:r>
        <w:r w:rsidR="00EE27A1">
          <w:rPr>
            <w:noProof/>
            <w:webHidden/>
          </w:rPr>
        </w:r>
        <w:r w:rsidR="00EE27A1">
          <w:rPr>
            <w:noProof/>
            <w:webHidden/>
          </w:rPr>
          <w:fldChar w:fldCharType="separate"/>
        </w:r>
        <w:r w:rsidR="001C11D8">
          <w:rPr>
            <w:noProof/>
            <w:webHidden/>
          </w:rPr>
          <w:t>11</w:t>
        </w:r>
        <w:r w:rsidR="00EE27A1">
          <w:rPr>
            <w:noProof/>
            <w:webHidden/>
          </w:rPr>
          <w:fldChar w:fldCharType="end"/>
        </w:r>
      </w:hyperlink>
    </w:p>
    <w:p w14:paraId="1B66DC5B" w14:textId="398680C7" w:rsidR="00EE27A1" w:rsidRDefault="00000000">
      <w:pPr>
        <w:pStyle w:val="TOC1"/>
        <w:tabs>
          <w:tab w:val="right" w:leader="dot" w:pos="9911"/>
        </w:tabs>
        <w:rPr>
          <w:rFonts w:asciiTheme="minorHAnsi" w:eastAsiaTheme="minorEastAsia" w:hAnsiTheme="minorHAnsi"/>
          <w:noProof/>
          <w:sz w:val="22"/>
        </w:rPr>
      </w:pPr>
      <w:hyperlink w:anchor="_Toc79569637" w:history="1">
        <w:r w:rsidR="00EE27A1" w:rsidRPr="009C325B">
          <w:rPr>
            <w:rStyle w:val="Hyperlink"/>
            <w:noProof/>
          </w:rPr>
          <w:t>Phụ lục B</w:t>
        </w:r>
        <w:r w:rsidR="00EE27A1">
          <w:rPr>
            <w:rStyle w:val="Hyperlink"/>
            <w:noProof/>
          </w:rPr>
          <w:t xml:space="preserve"> (Quy định) Mẫu Giấy chứng nhận kiểm định</w:t>
        </w:r>
        <w:r w:rsidR="00EE27A1">
          <w:rPr>
            <w:noProof/>
            <w:webHidden/>
          </w:rPr>
          <w:tab/>
        </w:r>
        <w:r w:rsidR="00EE27A1">
          <w:rPr>
            <w:noProof/>
            <w:webHidden/>
          </w:rPr>
          <w:fldChar w:fldCharType="begin"/>
        </w:r>
        <w:r w:rsidR="00EE27A1">
          <w:rPr>
            <w:noProof/>
            <w:webHidden/>
          </w:rPr>
          <w:instrText xml:space="preserve"> PAGEREF _Toc79569637 \h </w:instrText>
        </w:r>
        <w:r w:rsidR="00EE27A1">
          <w:rPr>
            <w:noProof/>
            <w:webHidden/>
          </w:rPr>
        </w:r>
        <w:r w:rsidR="00EE27A1">
          <w:rPr>
            <w:noProof/>
            <w:webHidden/>
          </w:rPr>
          <w:fldChar w:fldCharType="separate"/>
        </w:r>
        <w:r w:rsidR="001C11D8">
          <w:rPr>
            <w:noProof/>
            <w:webHidden/>
          </w:rPr>
          <w:t>13</w:t>
        </w:r>
        <w:r w:rsidR="00EE27A1">
          <w:rPr>
            <w:noProof/>
            <w:webHidden/>
          </w:rPr>
          <w:fldChar w:fldCharType="end"/>
        </w:r>
      </w:hyperlink>
    </w:p>
    <w:p w14:paraId="1B18737E" w14:textId="542044C8" w:rsidR="00590734" w:rsidRDefault="006926B6" w:rsidP="00590734">
      <w:pPr>
        <w:jc w:val="center"/>
      </w:pPr>
      <w:r>
        <w:fldChar w:fldCharType="end"/>
      </w:r>
    </w:p>
    <w:p w14:paraId="141364A5" w14:textId="77777777" w:rsidR="00590734" w:rsidRDefault="00590734" w:rsidP="00590734">
      <w:pPr>
        <w:jc w:val="center"/>
      </w:pPr>
    </w:p>
    <w:p w14:paraId="4708C670" w14:textId="77777777" w:rsidR="00590734" w:rsidRDefault="00590734" w:rsidP="00590734">
      <w:pPr>
        <w:jc w:val="center"/>
      </w:pPr>
    </w:p>
    <w:p w14:paraId="36B18EE1" w14:textId="77777777" w:rsidR="00590734" w:rsidRDefault="00590734" w:rsidP="00590734">
      <w:pPr>
        <w:jc w:val="center"/>
      </w:pPr>
    </w:p>
    <w:p w14:paraId="54C31F8F" w14:textId="77777777" w:rsidR="00590734" w:rsidRDefault="00590734" w:rsidP="00590734">
      <w:pPr>
        <w:jc w:val="center"/>
      </w:pPr>
    </w:p>
    <w:p w14:paraId="5C9E9846" w14:textId="77777777" w:rsidR="00590734" w:rsidRDefault="00590734" w:rsidP="00590734">
      <w:pPr>
        <w:jc w:val="center"/>
      </w:pPr>
    </w:p>
    <w:p w14:paraId="6340D968" w14:textId="77777777" w:rsidR="00AB16DF" w:rsidRDefault="00AB16DF" w:rsidP="00590734">
      <w:pPr>
        <w:jc w:val="center"/>
      </w:pPr>
    </w:p>
    <w:p w14:paraId="6639E995" w14:textId="77777777" w:rsidR="00AB16DF" w:rsidRPr="00AB16DF" w:rsidRDefault="00AB16DF" w:rsidP="00AB16DF"/>
    <w:p w14:paraId="0C88B5BC" w14:textId="77777777" w:rsidR="00AB16DF" w:rsidRPr="00AB16DF" w:rsidRDefault="00AB16DF" w:rsidP="00AB16DF"/>
    <w:p w14:paraId="582BF396" w14:textId="77777777" w:rsidR="00AB16DF" w:rsidRPr="00AB16DF" w:rsidRDefault="00AB16DF" w:rsidP="00AB16DF"/>
    <w:p w14:paraId="30BFCD00" w14:textId="77777777" w:rsidR="00AB16DF" w:rsidRPr="00AB16DF" w:rsidRDefault="00AB16DF" w:rsidP="00AB16DF"/>
    <w:p w14:paraId="269DC637" w14:textId="77777777" w:rsidR="00AB16DF" w:rsidRPr="00AB16DF" w:rsidRDefault="00AB16DF" w:rsidP="00AB16DF"/>
    <w:p w14:paraId="19A1A2B9" w14:textId="77777777" w:rsidR="00AB16DF" w:rsidRPr="00AB16DF" w:rsidRDefault="00AB16DF" w:rsidP="00AB16DF"/>
    <w:p w14:paraId="4DDE9C89" w14:textId="77777777" w:rsidR="00AB16DF" w:rsidRPr="00AB16DF" w:rsidRDefault="00AB16DF" w:rsidP="00AB16DF"/>
    <w:p w14:paraId="4C6DE208" w14:textId="77777777" w:rsidR="00AB16DF" w:rsidRPr="00AB16DF" w:rsidRDefault="00AB16DF" w:rsidP="00AB16DF"/>
    <w:p w14:paraId="46A7ADFD" w14:textId="77777777" w:rsidR="00AB16DF" w:rsidRPr="00AB16DF" w:rsidRDefault="00AB16DF" w:rsidP="00AB16DF"/>
    <w:p w14:paraId="5BD29018" w14:textId="77777777" w:rsidR="00AB16DF" w:rsidRPr="00AB16DF" w:rsidRDefault="00AB16DF" w:rsidP="00AB16DF"/>
    <w:p w14:paraId="60A1977A" w14:textId="77777777" w:rsidR="00AB16DF" w:rsidRPr="00AB16DF" w:rsidRDefault="00AB16DF" w:rsidP="00AB16DF"/>
    <w:p w14:paraId="6C6675EC" w14:textId="77777777" w:rsidR="00AB16DF" w:rsidRPr="00AB16DF" w:rsidRDefault="00AB16DF" w:rsidP="00AB16DF"/>
    <w:p w14:paraId="31EE16C5" w14:textId="77777777" w:rsidR="00AB16DF" w:rsidRPr="00AB16DF" w:rsidRDefault="00AB16DF" w:rsidP="00AB16DF"/>
    <w:p w14:paraId="238101BA" w14:textId="77777777" w:rsidR="00AB16DF" w:rsidRPr="00AB16DF" w:rsidRDefault="00AB16DF" w:rsidP="00AB16DF"/>
    <w:p w14:paraId="60E8F160" w14:textId="77777777" w:rsidR="00AB16DF" w:rsidRPr="00AB16DF" w:rsidRDefault="00AB16DF" w:rsidP="00AB16DF"/>
    <w:p w14:paraId="62453AEE" w14:textId="77777777" w:rsidR="00AB16DF" w:rsidRDefault="00AB16DF" w:rsidP="00590734">
      <w:pPr>
        <w:jc w:val="center"/>
      </w:pPr>
    </w:p>
    <w:p w14:paraId="3CD2933C" w14:textId="77777777" w:rsidR="00AB16DF" w:rsidRDefault="00AB16DF" w:rsidP="00AB16DF">
      <w:pPr>
        <w:jc w:val="right"/>
      </w:pPr>
    </w:p>
    <w:p w14:paraId="15565F54" w14:textId="77777777" w:rsidR="00AB16DF" w:rsidRDefault="00AB16DF" w:rsidP="00590734">
      <w:pPr>
        <w:jc w:val="center"/>
      </w:pPr>
    </w:p>
    <w:p w14:paraId="4B44A1C7" w14:textId="756741DB" w:rsidR="00590734" w:rsidRDefault="00590734" w:rsidP="00590734">
      <w:pPr>
        <w:jc w:val="center"/>
      </w:pPr>
      <w:r w:rsidRPr="00AB16DF">
        <w:br w:type="column"/>
      </w:r>
      <w:r w:rsidR="007A47AA" w:rsidRPr="007A47AA">
        <w:rPr>
          <w:color w:val="F2F2F2" w:themeColor="background1" w:themeShade="F2"/>
        </w:rPr>
        <w:lastRenderedPageBreak/>
        <w:t>.</w:t>
      </w:r>
    </w:p>
    <w:p w14:paraId="22FF1BCC" w14:textId="77777777" w:rsidR="007A47AA" w:rsidRDefault="007A47AA" w:rsidP="00590734">
      <w:pPr>
        <w:jc w:val="center"/>
        <w:rPr>
          <w:b/>
          <w:bCs/>
        </w:rPr>
      </w:pPr>
      <w:r>
        <w:rPr>
          <w:b/>
          <w:bCs/>
        </w:rPr>
        <w:br w:type="column"/>
      </w:r>
    </w:p>
    <w:p w14:paraId="2FDA260B" w14:textId="77777777" w:rsidR="00590734" w:rsidRPr="007A47AA" w:rsidRDefault="00590734" w:rsidP="00590734">
      <w:pPr>
        <w:jc w:val="center"/>
        <w:rPr>
          <w:b/>
          <w:bCs/>
        </w:rPr>
      </w:pPr>
      <w:r w:rsidRPr="007A47AA">
        <w:rPr>
          <w:b/>
          <w:bCs/>
        </w:rPr>
        <w:t>Lời nói đầu</w:t>
      </w:r>
    </w:p>
    <w:p w14:paraId="5EF25208" w14:textId="77777777" w:rsidR="00590734" w:rsidRDefault="00590734" w:rsidP="00590734">
      <w:pPr>
        <w:jc w:val="center"/>
      </w:pPr>
    </w:p>
    <w:p w14:paraId="1141D52D" w14:textId="78F2E2AC" w:rsidR="00590734" w:rsidRPr="00442926" w:rsidRDefault="00590734" w:rsidP="00590734">
      <w:pPr>
        <w:rPr>
          <w:color w:val="4472C4" w:themeColor="accent1"/>
        </w:rPr>
      </w:pPr>
      <w:r w:rsidRPr="00442926">
        <w:rPr>
          <w:color w:val="4472C4" w:themeColor="accent1"/>
        </w:rPr>
        <w:t>Quy trình QTKĐ</w:t>
      </w:r>
      <w:r w:rsidR="006457E9">
        <w:rPr>
          <w:color w:val="4472C4" w:themeColor="accent1"/>
        </w:rPr>
        <w:t xml:space="preserve"> 1.061 : 2021</w:t>
      </w:r>
      <w:r w:rsidRPr="00442926">
        <w:rPr>
          <w:color w:val="4472C4" w:themeColor="accent1"/>
        </w:rPr>
        <w:t xml:space="preserve"> thay thế QTKĐ </w:t>
      </w:r>
      <w:r w:rsidR="006457E9">
        <w:rPr>
          <w:color w:val="4472C4" w:themeColor="accent1"/>
        </w:rPr>
        <w:t>1.023 : 2009</w:t>
      </w:r>
    </w:p>
    <w:p w14:paraId="259BD1C7" w14:textId="77777777" w:rsidR="00590734" w:rsidRDefault="00590734" w:rsidP="007A47AA">
      <w:pPr>
        <w:jc w:val="both"/>
      </w:pPr>
      <w:r>
        <w:t>Cơ quan biên soạn: Phòng Đo lường Nhiệt-Áp suất/Trung tâm Đo lường.</w:t>
      </w:r>
    </w:p>
    <w:p w14:paraId="65CB7C22" w14:textId="77777777" w:rsidR="00590734" w:rsidRDefault="00590734" w:rsidP="007A47AA">
      <w:pPr>
        <w:jc w:val="both"/>
      </w:pPr>
      <w:r>
        <w:t>Cơ quan đề nghị ban hành: Trung tâm Đo lường/Cục Tiêu chuẩn-Đo lường-Chất lượng.</w:t>
      </w:r>
    </w:p>
    <w:p w14:paraId="4A661112"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48A9CEE2" w14:textId="77777777" w:rsidR="00590734" w:rsidRDefault="00590734" w:rsidP="007A47AA">
      <w:pPr>
        <w:jc w:val="both"/>
      </w:pPr>
      <w:r>
        <w:t>Cơ quan xét duyệt</w:t>
      </w:r>
      <w:r w:rsidR="007A47AA">
        <w:t>, ban hành: Cục Tiêu chuẩn-Đo lường-Chất lượng/Bộ tổng Tham mưu.</w:t>
      </w:r>
    </w:p>
    <w:p w14:paraId="35728ACB"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06436DA8" w14:textId="77777777" w:rsidR="007A47AA" w:rsidRDefault="007A47AA" w:rsidP="007A47AA">
      <w:pPr>
        <w:jc w:val="center"/>
        <w:rPr>
          <w:color w:val="F2F2F2" w:themeColor="background1" w:themeShade="F2"/>
        </w:rPr>
      </w:pPr>
    </w:p>
    <w:p w14:paraId="63D28CB0" w14:textId="77777777" w:rsidR="007A47AA" w:rsidRDefault="007A47AA" w:rsidP="007A47AA">
      <w:pPr>
        <w:jc w:val="center"/>
        <w:rPr>
          <w:color w:val="F2F2F2" w:themeColor="background1" w:themeShade="F2"/>
        </w:rPr>
      </w:pPr>
    </w:p>
    <w:p w14:paraId="1F6C20CB" w14:textId="77777777" w:rsidR="007A47AA" w:rsidRDefault="007A47AA" w:rsidP="007A47AA">
      <w:pPr>
        <w:jc w:val="center"/>
        <w:rPr>
          <w:color w:val="F2F2F2" w:themeColor="background1" w:themeShade="F2"/>
        </w:rPr>
      </w:pPr>
    </w:p>
    <w:p w14:paraId="1232D1F5" w14:textId="77777777" w:rsidR="007A47AA" w:rsidRDefault="007A47AA" w:rsidP="007A47AA">
      <w:pPr>
        <w:jc w:val="center"/>
        <w:rPr>
          <w:color w:val="F2F2F2" w:themeColor="background1" w:themeShade="F2"/>
        </w:rPr>
      </w:pPr>
    </w:p>
    <w:p w14:paraId="42AD5F0C" w14:textId="77777777" w:rsidR="007A47AA" w:rsidRDefault="007A47AA" w:rsidP="007A47AA">
      <w:pPr>
        <w:jc w:val="center"/>
        <w:rPr>
          <w:color w:val="F2F2F2" w:themeColor="background1" w:themeShade="F2"/>
        </w:rPr>
      </w:pPr>
    </w:p>
    <w:p w14:paraId="10242E4C" w14:textId="77777777" w:rsidR="007A47AA" w:rsidRDefault="007A47AA" w:rsidP="007A47AA">
      <w:pPr>
        <w:jc w:val="center"/>
        <w:rPr>
          <w:color w:val="F2F2F2" w:themeColor="background1" w:themeShade="F2"/>
        </w:rPr>
      </w:pPr>
    </w:p>
    <w:p w14:paraId="5710D267" w14:textId="77777777" w:rsidR="007A47AA" w:rsidRDefault="007A47AA" w:rsidP="007A47AA">
      <w:pPr>
        <w:jc w:val="center"/>
        <w:rPr>
          <w:color w:val="F2F2F2" w:themeColor="background1" w:themeShade="F2"/>
        </w:rPr>
      </w:pPr>
    </w:p>
    <w:p w14:paraId="3B64AD7C" w14:textId="77777777" w:rsidR="007A47AA" w:rsidRDefault="007A47AA" w:rsidP="007A47AA">
      <w:pPr>
        <w:jc w:val="center"/>
        <w:rPr>
          <w:color w:val="F2F2F2" w:themeColor="background1" w:themeShade="F2"/>
        </w:rPr>
      </w:pPr>
    </w:p>
    <w:p w14:paraId="20602F63" w14:textId="77777777" w:rsidR="007A47AA" w:rsidRDefault="007A47AA" w:rsidP="007A47AA">
      <w:pPr>
        <w:jc w:val="center"/>
        <w:rPr>
          <w:color w:val="F2F2F2" w:themeColor="background1" w:themeShade="F2"/>
        </w:rPr>
      </w:pPr>
    </w:p>
    <w:p w14:paraId="2506AB6E" w14:textId="77777777" w:rsidR="007A47AA" w:rsidRDefault="007A47AA" w:rsidP="007A47AA">
      <w:pPr>
        <w:jc w:val="center"/>
        <w:rPr>
          <w:color w:val="F2F2F2" w:themeColor="background1" w:themeShade="F2"/>
        </w:rPr>
      </w:pPr>
    </w:p>
    <w:p w14:paraId="0BEB52DC" w14:textId="77777777" w:rsidR="007A47AA" w:rsidRDefault="007A47AA" w:rsidP="007A47AA">
      <w:pPr>
        <w:jc w:val="center"/>
        <w:rPr>
          <w:color w:val="F2F2F2" w:themeColor="background1" w:themeShade="F2"/>
        </w:rPr>
      </w:pPr>
    </w:p>
    <w:p w14:paraId="5DD688BA" w14:textId="77777777" w:rsidR="007A47AA" w:rsidRDefault="007A47AA" w:rsidP="007A47AA">
      <w:pPr>
        <w:jc w:val="center"/>
        <w:rPr>
          <w:color w:val="F2F2F2" w:themeColor="background1" w:themeShade="F2"/>
        </w:rPr>
      </w:pPr>
    </w:p>
    <w:p w14:paraId="0A483A5D" w14:textId="77777777" w:rsidR="007A47AA" w:rsidRDefault="007A47AA" w:rsidP="007A47AA">
      <w:pPr>
        <w:jc w:val="center"/>
        <w:rPr>
          <w:color w:val="F2F2F2" w:themeColor="background1" w:themeShade="F2"/>
        </w:rPr>
      </w:pPr>
    </w:p>
    <w:p w14:paraId="0FF3BFC1" w14:textId="77777777" w:rsidR="007A47AA" w:rsidRDefault="007A47AA" w:rsidP="007A47AA">
      <w:pPr>
        <w:jc w:val="center"/>
        <w:rPr>
          <w:color w:val="F2F2F2" w:themeColor="background1" w:themeShade="F2"/>
        </w:rPr>
      </w:pPr>
    </w:p>
    <w:p w14:paraId="15100AE9" w14:textId="77777777" w:rsidR="007A47AA" w:rsidRDefault="007A47AA" w:rsidP="007A47AA">
      <w:pPr>
        <w:jc w:val="center"/>
        <w:rPr>
          <w:color w:val="F2F2F2" w:themeColor="background1" w:themeShade="F2"/>
        </w:rPr>
      </w:pPr>
    </w:p>
    <w:p w14:paraId="237F3E2D" w14:textId="77777777" w:rsidR="007A47AA" w:rsidRDefault="007A47AA" w:rsidP="007A47AA">
      <w:pPr>
        <w:jc w:val="center"/>
        <w:rPr>
          <w:color w:val="F2F2F2" w:themeColor="background1" w:themeShade="F2"/>
        </w:rPr>
      </w:pPr>
    </w:p>
    <w:p w14:paraId="6380FA4B" w14:textId="77777777" w:rsidR="007A47AA" w:rsidRDefault="007A47AA" w:rsidP="007A47AA">
      <w:pPr>
        <w:jc w:val="center"/>
        <w:rPr>
          <w:color w:val="F2F2F2" w:themeColor="background1" w:themeShade="F2"/>
        </w:rPr>
      </w:pPr>
    </w:p>
    <w:p w14:paraId="660F070E" w14:textId="77777777" w:rsidR="007A47AA" w:rsidRDefault="007A47AA" w:rsidP="007A47AA">
      <w:pPr>
        <w:jc w:val="center"/>
        <w:rPr>
          <w:color w:val="F2F2F2" w:themeColor="background1" w:themeShade="F2"/>
        </w:rPr>
      </w:pPr>
    </w:p>
    <w:p w14:paraId="698E8EEE" w14:textId="77777777" w:rsidR="007A47AA" w:rsidRDefault="007A47AA" w:rsidP="007A47AA">
      <w:pPr>
        <w:jc w:val="center"/>
        <w:rPr>
          <w:color w:val="F2F2F2" w:themeColor="background1" w:themeShade="F2"/>
        </w:rPr>
      </w:pPr>
    </w:p>
    <w:p w14:paraId="1D0E416A" w14:textId="77777777" w:rsidR="007A47AA" w:rsidRDefault="007A47AA" w:rsidP="007A47AA">
      <w:pPr>
        <w:jc w:val="center"/>
        <w:rPr>
          <w:color w:val="F2F2F2" w:themeColor="background1" w:themeShade="F2"/>
        </w:rPr>
      </w:pPr>
    </w:p>
    <w:p w14:paraId="46F04A23" w14:textId="77777777" w:rsidR="007A47AA" w:rsidRDefault="007A47AA" w:rsidP="007A47AA">
      <w:pPr>
        <w:jc w:val="center"/>
        <w:rPr>
          <w:color w:val="F2F2F2" w:themeColor="background1" w:themeShade="F2"/>
        </w:rPr>
      </w:pPr>
    </w:p>
    <w:p w14:paraId="0B58F743" w14:textId="77777777" w:rsidR="007A47AA" w:rsidRDefault="007A47AA" w:rsidP="007A47AA">
      <w:pPr>
        <w:jc w:val="center"/>
        <w:rPr>
          <w:color w:val="F2F2F2" w:themeColor="background1" w:themeShade="F2"/>
        </w:rPr>
      </w:pPr>
    </w:p>
    <w:p w14:paraId="6F1270F2" w14:textId="77777777" w:rsidR="007A47AA" w:rsidRDefault="007A47AA" w:rsidP="007A47AA">
      <w:pPr>
        <w:jc w:val="center"/>
        <w:rPr>
          <w:color w:val="F2F2F2" w:themeColor="background1" w:themeShade="F2"/>
        </w:rPr>
      </w:pPr>
    </w:p>
    <w:p w14:paraId="3183E92E" w14:textId="77777777" w:rsidR="007A47AA" w:rsidRDefault="007A47AA" w:rsidP="007A47AA">
      <w:pPr>
        <w:jc w:val="center"/>
        <w:rPr>
          <w:color w:val="F2F2F2" w:themeColor="background1" w:themeShade="F2"/>
        </w:rPr>
      </w:pPr>
    </w:p>
    <w:p w14:paraId="2C954787" w14:textId="77777777" w:rsidR="007A47AA" w:rsidRDefault="007A47AA" w:rsidP="007A47AA">
      <w:pPr>
        <w:jc w:val="center"/>
        <w:rPr>
          <w:color w:val="F2F2F2" w:themeColor="background1" w:themeShade="F2"/>
        </w:rPr>
      </w:pPr>
    </w:p>
    <w:p w14:paraId="75E5DA42" w14:textId="77777777" w:rsidR="007A47AA" w:rsidRDefault="007A47AA" w:rsidP="007A47AA">
      <w:pPr>
        <w:jc w:val="center"/>
        <w:rPr>
          <w:color w:val="F2F2F2" w:themeColor="background1" w:themeShade="F2"/>
        </w:rPr>
      </w:pPr>
    </w:p>
    <w:p w14:paraId="0DF31C7A" w14:textId="77777777" w:rsidR="007A47AA" w:rsidRDefault="007A47AA" w:rsidP="007A47AA">
      <w:pPr>
        <w:jc w:val="center"/>
        <w:rPr>
          <w:color w:val="F2F2F2" w:themeColor="background1" w:themeShade="F2"/>
        </w:rPr>
      </w:pPr>
    </w:p>
    <w:p w14:paraId="42982998" w14:textId="77777777" w:rsidR="007A47AA" w:rsidRDefault="007A47AA" w:rsidP="007A47AA">
      <w:pPr>
        <w:jc w:val="center"/>
        <w:rPr>
          <w:color w:val="F2F2F2" w:themeColor="background1" w:themeShade="F2"/>
        </w:rPr>
      </w:pPr>
    </w:p>
    <w:p w14:paraId="62808BAD" w14:textId="77777777" w:rsidR="007A47AA" w:rsidRDefault="007A47AA" w:rsidP="007A47AA">
      <w:pPr>
        <w:jc w:val="center"/>
        <w:rPr>
          <w:color w:val="F2F2F2" w:themeColor="background1" w:themeShade="F2"/>
        </w:rPr>
      </w:pPr>
    </w:p>
    <w:p w14:paraId="787B556B" w14:textId="77777777" w:rsidR="007A47AA" w:rsidRDefault="007A47AA" w:rsidP="007A47AA">
      <w:pPr>
        <w:jc w:val="center"/>
        <w:rPr>
          <w:color w:val="F2F2F2" w:themeColor="background1" w:themeShade="F2"/>
        </w:rPr>
      </w:pPr>
    </w:p>
    <w:p w14:paraId="2E88E774" w14:textId="77777777" w:rsidR="007A47AA" w:rsidRDefault="007A47AA" w:rsidP="007A47AA">
      <w:pPr>
        <w:jc w:val="center"/>
        <w:rPr>
          <w:color w:val="F2F2F2" w:themeColor="background1" w:themeShade="F2"/>
        </w:rPr>
      </w:pPr>
    </w:p>
    <w:p w14:paraId="5524111A" w14:textId="77777777" w:rsidR="007A47AA" w:rsidRDefault="007A47AA" w:rsidP="007A47AA">
      <w:pPr>
        <w:jc w:val="center"/>
        <w:rPr>
          <w:color w:val="F2F2F2" w:themeColor="background1" w:themeShade="F2"/>
        </w:rPr>
      </w:pPr>
    </w:p>
    <w:p w14:paraId="63B0E29E" w14:textId="77777777" w:rsidR="007A47AA" w:rsidRDefault="007A47AA" w:rsidP="007A47AA">
      <w:pPr>
        <w:jc w:val="center"/>
        <w:rPr>
          <w:color w:val="F2F2F2" w:themeColor="background1" w:themeShade="F2"/>
        </w:rPr>
      </w:pPr>
    </w:p>
    <w:p w14:paraId="13F2AEE1" w14:textId="77777777" w:rsidR="007A47AA" w:rsidRDefault="007A47AA" w:rsidP="007A47AA">
      <w:pPr>
        <w:jc w:val="center"/>
        <w:rPr>
          <w:color w:val="F2F2F2" w:themeColor="background1" w:themeShade="F2"/>
        </w:rPr>
      </w:pPr>
    </w:p>
    <w:p w14:paraId="602B9B4B" w14:textId="77777777" w:rsidR="007A47AA" w:rsidRDefault="007A47AA" w:rsidP="007A47AA">
      <w:pPr>
        <w:jc w:val="center"/>
        <w:rPr>
          <w:color w:val="F2F2F2" w:themeColor="background1" w:themeShade="F2"/>
        </w:rPr>
      </w:pPr>
    </w:p>
    <w:p w14:paraId="03F176DF" w14:textId="77777777" w:rsidR="007A47AA" w:rsidRDefault="007A47AA" w:rsidP="007A47AA">
      <w:pPr>
        <w:jc w:val="center"/>
        <w:rPr>
          <w:color w:val="F2F2F2" w:themeColor="background1" w:themeShade="F2"/>
        </w:rPr>
      </w:pPr>
    </w:p>
    <w:p w14:paraId="616A0EB1" w14:textId="77777777" w:rsidR="007A47AA" w:rsidRDefault="007A47AA" w:rsidP="007A47AA">
      <w:pPr>
        <w:jc w:val="center"/>
        <w:rPr>
          <w:color w:val="F2F2F2" w:themeColor="background1" w:themeShade="F2"/>
        </w:rPr>
      </w:pPr>
    </w:p>
    <w:p w14:paraId="3CC299A8" w14:textId="77777777" w:rsidR="007A47AA" w:rsidRDefault="007A47AA" w:rsidP="007A47AA">
      <w:pPr>
        <w:jc w:val="center"/>
        <w:rPr>
          <w:color w:val="F2F2F2" w:themeColor="background1" w:themeShade="F2"/>
        </w:rPr>
      </w:pPr>
    </w:p>
    <w:p w14:paraId="108D9774" w14:textId="77777777" w:rsidR="007A47AA" w:rsidRDefault="007A47AA" w:rsidP="007A47AA">
      <w:pPr>
        <w:jc w:val="center"/>
        <w:rPr>
          <w:color w:val="F2F2F2" w:themeColor="background1" w:themeShade="F2"/>
        </w:rPr>
      </w:pPr>
    </w:p>
    <w:p w14:paraId="22F7F351" w14:textId="77777777" w:rsidR="007A47AA" w:rsidRDefault="007A47AA" w:rsidP="007A47AA">
      <w:pPr>
        <w:jc w:val="center"/>
        <w:rPr>
          <w:color w:val="F2F2F2" w:themeColor="background1" w:themeShade="F2"/>
        </w:rPr>
      </w:pPr>
    </w:p>
    <w:p w14:paraId="1D3E2A6B" w14:textId="77777777" w:rsidR="007A47AA" w:rsidRDefault="007A47AA" w:rsidP="007A47AA">
      <w:pPr>
        <w:jc w:val="center"/>
        <w:rPr>
          <w:color w:val="F2F2F2" w:themeColor="background1" w:themeShade="F2"/>
        </w:rPr>
      </w:pPr>
    </w:p>
    <w:p w14:paraId="74EE02FD" w14:textId="77777777" w:rsidR="007A47AA" w:rsidRDefault="007A47AA" w:rsidP="007A47AA">
      <w:pPr>
        <w:jc w:val="center"/>
        <w:rPr>
          <w:color w:val="F2F2F2" w:themeColor="background1" w:themeShade="F2"/>
        </w:rPr>
      </w:pPr>
    </w:p>
    <w:p w14:paraId="0FED9AFA"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295F27E9" w14:textId="76CF1CED" w:rsidR="00F6149E" w:rsidRPr="00442926" w:rsidRDefault="00F6149E" w:rsidP="001D675E">
      <w:pPr>
        <w:rPr>
          <w:b/>
          <w:bCs/>
          <w:color w:val="4472C4" w:themeColor="accent1"/>
        </w:rPr>
      </w:pPr>
    </w:p>
    <w:p w14:paraId="428AED3C" w14:textId="40E49090" w:rsidR="00D341CA" w:rsidRPr="000303ED" w:rsidRDefault="00A21244" w:rsidP="000303ED">
      <w:pPr>
        <w:jc w:val="center"/>
        <w:rPr>
          <w:b/>
          <w:bCs/>
          <w:sz w:val="30"/>
          <w:szCs w:val="24"/>
        </w:rPr>
      </w:pPr>
      <w:r>
        <w:rPr>
          <w:b/>
          <w:bCs/>
          <w:sz w:val="30"/>
          <w:szCs w:val="24"/>
        </w:rPr>
        <w:t>Van an toàn có phạm vi làm việc đến 1 400</w:t>
      </w:r>
      <w:r w:rsidR="00D341CA" w:rsidRPr="000303ED">
        <w:rPr>
          <w:b/>
          <w:bCs/>
          <w:sz w:val="30"/>
          <w:szCs w:val="24"/>
        </w:rPr>
        <w:t xml:space="preserve"> bar</w:t>
      </w:r>
    </w:p>
    <w:p w14:paraId="66BBFD99" w14:textId="77777777" w:rsidR="000303ED" w:rsidRPr="000303ED" w:rsidRDefault="000303ED" w:rsidP="000303ED">
      <w:pPr>
        <w:jc w:val="center"/>
        <w:rPr>
          <w:b/>
          <w:bCs/>
          <w:sz w:val="30"/>
          <w:szCs w:val="24"/>
        </w:rPr>
      </w:pPr>
      <w:r w:rsidRPr="000303ED">
        <w:rPr>
          <w:b/>
          <w:bCs/>
          <w:sz w:val="30"/>
          <w:szCs w:val="24"/>
        </w:rPr>
        <w:t>Quy trình kiểm định</w:t>
      </w:r>
    </w:p>
    <w:p w14:paraId="54FCB883" w14:textId="77777777" w:rsidR="000303ED" w:rsidRDefault="00BC399B" w:rsidP="00442926">
      <w:pPr>
        <w:pStyle w:val="Heading1"/>
        <w:jc w:val="both"/>
      </w:pPr>
      <w:bookmarkStart w:id="1" w:name="_Toc79569624"/>
      <w:r>
        <w:t xml:space="preserve">1 </w:t>
      </w:r>
      <w:r w:rsidR="000303ED">
        <w:t>Phạm vi áp dụng</w:t>
      </w:r>
      <w:bookmarkEnd w:id="1"/>
    </w:p>
    <w:p w14:paraId="7E3F62F0" w14:textId="7D7E51E6" w:rsidR="000303ED" w:rsidRDefault="000303ED" w:rsidP="00442926">
      <w:pPr>
        <w:jc w:val="both"/>
      </w:pPr>
      <w:r>
        <w:t xml:space="preserve">Quy trình kỹ thuật này quy định quy trình kiểm định ban đầu, kiểm định định kỳ, kiểm định sau sửa chữa đối với </w:t>
      </w:r>
      <w:r w:rsidR="00A21244">
        <w:rPr>
          <w:color w:val="FF0000"/>
        </w:rPr>
        <w:t>Van an toàn có phạm vi làm việc đến 1 400 bar</w:t>
      </w:r>
      <w:r>
        <w:t xml:space="preserve"> và các </w:t>
      </w:r>
      <w:r w:rsidR="00A21244">
        <w:rPr>
          <w:color w:val="FF0000"/>
        </w:rPr>
        <w:t>Van an toàn</w:t>
      </w:r>
      <w:r>
        <w:t xml:space="preserve"> có đặc trưng kỹ thuật đo lường tương đương.</w:t>
      </w:r>
    </w:p>
    <w:p w14:paraId="4626E3AF" w14:textId="0B761CAC" w:rsidR="00455F9C" w:rsidRDefault="00BC399B" w:rsidP="00442926">
      <w:pPr>
        <w:pStyle w:val="Heading1"/>
        <w:jc w:val="both"/>
      </w:pPr>
      <w:bookmarkStart w:id="2" w:name="_Toc79569625"/>
      <w:r>
        <w:t xml:space="preserve">2 </w:t>
      </w:r>
      <w:r w:rsidR="00455F9C">
        <w:t>Thuật ngữ và định nghĩa</w:t>
      </w:r>
      <w:bookmarkEnd w:id="2"/>
    </w:p>
    <w:p w14:paraId="5CF98697" w14:textId="77777777" w:rsidR="00C90E52" w:rsidRDefault="00C90E52" w:rsidP="00442926">
      <w:pPr>
        <w:jc w:val="both"/>
      </w:pPr>
      <w:r>
        <w:t>Các thuật ngữ, định nghĩa trong quy trình này được hiểu như sau:</w:t>
      </w:r>
    </w:p>
    <w:p w14:paraId="5177F7D3" w14:textId="77777777" w:rsidR="00A21244" w:rsidRDefault="00A21244" w:rsidP="00A21244">
      <w:pPr>
        <w:spacing w:before="120" w:line="360" w:lineRule="exact"/>
        <w:jc w:val="both"/>
        <w:rPr>
          <w:szCs w:val="28"/>
        </w:rPr>
      </w:pPr>
      <w:r>
        <w:rPr>
          <w:szCs w:val="28"/>
        </w:rPr>
        <w:t>Van an toàn (Safety valve): là van tự động xả một lượng môi chất (lỏng hoặc khí) để ngăn ngừa sự vượt quá áp suất đã xác định trước mà không có sự trợ giúp của nguồn năng lượng nào khác ngoài năng lượng của môi chất và được thiết kế để đóng kín lại ngăn không cho xả thêm dòng môi chất sau khi đã khôi phục lại được điều kiện áp suất làm việc bình thường</w:t>
      </w:r>
    </w:p>
    <w:p w14:paraId="026B2A94" w14:textId="77777777" w:rsidR="00A21244" w:rsidRPr="00B07887" w:rsidRDefault="00A21244" w:rsidP="00A21244">
      <w:pPr>
        <w:spacing w:before="120" w:line="360" w:lineRule="exact"/>
        <w:jc w:val="both"/>
        <w:rPr>
          <w:sz w:val="24"/>
          <w:szCs w:val="24"/>
        </w:rPr>
      </w:pPr>
      <w:r>
        <w:rPr>
          <w:sz w:val="24"/>
          <w:szCs w:val="24"/>
        </w:rPr>
        <w:t>CHÚ THÍCH</w:t>
      </w:r>
      <w:r w:rsidRPr="00085AAE">
        <w:rPr>
          <w:sz w:val="24"/>
          <w:szCs w:val="24"/>
        </w:rPr>
        <w:t xml:space="preserve">: </w:t>
      </w:r>
      <w:r w:rsidRPr="00B07887">
        <w:rPr>
          <w:sz w:val="24"/>
          <w:szCs w:val="24"/>
        </w:rPr>
        <w:t>Van có thể được đặc trưng bởi tác động mở nhanh hoặc theo tỷ lệ (không cần thiết phải tuyến tính) với độ tăng áp suất quá áp suất đã chỉnh đặt.</w:t>
      </w:r>
    </w:p>
    <w:p w14:paraId="644D29D5" w14:textId="77777777" w:rsidR="00A21244" w:rsidRDefault="00A21244" w:rsidP="00A21244">
      <w:pPr>
        <w:spacing w:before="120" w:line="360" w:lineRule="exact"/>
        <w:jc w:val="both"/>
        <w:rPr>
          <w:szCs w:val="28"/>
        </w:rPr>
      </w:pPr>
      <w:r>
        <w:rPr>
          <w:szCs w:val="28"/>
        </w:rPr>
        <w:t>Áp suất chỉnh đặt (set pressure): là áp suất được xác định trước tại đó một van an toàn trong điều kiện vận hành bắt đầu mở ra.</w:t>
      </w:r>
    </w:p>
    <w:p w14:paraId="7F4AC7D0" w14:textId="77777777" w:rsidR="00A21244" w:rsidRPr="00B07887" w:rsidRDefault="00A21244" w:rsidP="00A21244">
      <w:pPr>
        <w:spacing w:before="120" w:line="360" w:lineRule="exact"/>
        <w:jc w:val="both"/>
        <w:rPr>
          <w:sz w:val="24"/>
          <w:szCs w:val="24"/>
        </w:rPr>
      </w:pPr>
      <w:r>
        <w:rPr>
          <w:sz w:val="24"/>
          <w:szCs w:val="24"/>
        </w:rPr>
        <w:t>CHÚ THÍCH</w:t>
      </w:r>
      <w:r w:rsidRPr="00085AAE">
        <w:rPr>
          <w:sz w:val="24"/>
          <w:szCs w:val="24"/>
        </w:rPr>
        <w:t xml:space="preserve">: </w:t>
      </w:r>
      <w:r w:rsidRPr="00B07887">
        <w:rPr>
          <w:sz w:val="24"/>
          <w:szCs w:val="24"/>
        </w:rPr>
        <w:t>Đây là áp suất theo áp kế đo được ở đường vào của van tại đó áp lực có xu hướng mở van đối với các điều kiện làm việc riêng cân bằng với các lực giữ đĩa van trên mặt tựa của nó.</w:t>
      </w:r>
    </w:p>
    <w:p w14:paraId="72E07BEF" w14:textId="4D36B9F7" w:rsidR="00A21244" w:rsidRDefault="00A21244" w:rsidP="00A21244">
      <w:pPr>
        <w:spacing w:before="120" w:line="360" w:lineRule="exact"/>
        <w:jc w:val="both"/>
        <w:rPr>
          <w:szCs w:val="28"/>
        </w:rPr>
      </w:pPr>
      <w:r>
        <w:rPr>
          <w:szCs w:val="28"/>
        </w:rPr>
        <w:t>Độ quá áp (over</w:t>
      </w:r>
      <w:r w:rsidR="003A65A4">
        <w:rPr>
          <w:szCs w:val="28"/>
        </w:rPr>
        <w:t xml:space="preserve"> </w:t>
      </w:r>
      <w:r>
        <w:rPr>
          <w:szCs w:val="28"/>
        </w:rPr>
        <w:t>pressure): là độ tăng áp suất vượt quá áp suất chỉnh đặt, tại đó van an toàn đạt được độ nâng do nhà sản xuất quy định, thường được biểu thị bằng tỷ lệ phần trăm của áp suất chỉnh đặt.</w:t>
      </w:r>
    </w:p>
    <w:p w14:paraId="28FF65F4" w14:textId="77777777" w:rsidR="00A21244" w:rsidRPr="00085AAE" w:rsidRDefault="00A21244" w:rsidP="00A21244">
      <w:pPr>
        <w:spacing w:before="120" w:line="360" w:lineRule="exact"/>
        <w:jc w:val="both"/>
        <w:rPr>
          <w:i/>
          <w:iCs/>
          <w:sz w:val="24"/>
          <w:szCs w:val="24"/>
        </w:rPr>
      </w:pPr>
      <w:r>
        <w:rPr>
          <w:sz w:val="24"/>
          <w:szCs w:val="24"/>
        </w:rPr>
        <w:t>CHÚ THÍCH</w:t>
      </w:r>
      <w:r w:rsidRPr="00085AAE">
        <w:rPr>
          <w:sz w:val="24"/>
          <w:szCs w:val="24"/>
        </w:rPr>
        <w:t>:</w:t>
      </w:r>
      <w:r w:rsidRPr="00085AAE">
        <w:rPr>
          <w:i/>
          <w:iCs/>
          <w:sz w:val="20"/>
          <w:szCs w:val="20"/>
        </w:rPr>
        <w:t xml:space="preserve"> </w:t>
      </w:r>
      <w:r w:rsidRPr="00085AAE">
        <w:rPr>
          <w:i/>
          <w:iCs/>
          <w:sz w:val="24"/>
          <w:szCs w:val="24"/>
        </w:rPr>
        <w:t>Đây là độ quá áp dùng để chứng nhận van an toàn.</w:t>
      </w:r>
    </w:p>
    <w:p w14:paraId="68F70B4B" w14:textId="77777777" w:rsidR="00A21244" w:rsidRDefault="00A21244" w:rsidP="00A21244">
      <w:pPr>
        <w:spacing w:before="120" w:line="360" w:lineRule="exact"/>
        <w:jc w:val="both"/>
        <w:rPr>
          <w:szCs w:val="28"/>
        </w:rPr>
      </w:pPr>
      <w:r>
        <w:rPr>
          <w:szCs w:val="28"/>
        </w:rPr>
        <w:t>Áp suất đóng (reseating pressure): là giá trị của áp suất tĩnh trên đường vào, tại đó van được đóng lại hoặc tại đó độ nâng đĩa van bằng không (0).</w:t>
      </w:r>
    </w:p>
    <w:p w14:paraId="68792B4A" w14:textId="77777777" w:rsidR="00A21244" w:rsidRDefault="00A21244" w:rsidP="00A21244">
      <w:pPr>
        <w:spacing w:before="120" w:line="360" w:lineRule="exact"/>
        <w:jc w:val="both"/>
        <w:rPr>
          <w:szCs w:val="28"/>
        </w:rPr>
      </w:pPr>
      <w:r>
        <w:rPr>
          <w:szCs w:val="28"/>
        </w:rPr>
        <w:t>Áp suất xả (relieving pressure): là áp suất lớn hơn hoặc bằng áp suất chỉnh đặt cộng với độ quá áp dùng để định cỡ kích thước của một van an toàn.</w:t>
      </w:r>
    </w:p>
    <w:p w14:paraId="0B7E9711" w14:textId="77777777" w:rsidR="00A21244" w:rsidRDefault="00A21244" w:rsidP="00A21244">
      <w:pPr>
        <w:spacing w:before="120" w:line="360" w:lineRule="exact"/>
        <w:jc w:val="both"/>
        <w:rPr>
          <w:szCs w:val="28"/>
        </w:rPr>
      </w:pPr>
      <w:r>
        <w:rPr>
          <w:szCs w:val="28"/>
        </w:rPr>
        <w:t>Độ chênh áp (blowdown): là độ chênh lệch giữa áp suất chỉnh đặt và áp suất đóng, thường được biểu thị bằng một tỷ lệ phần trăm của áp suất chỉnh đặt, trừ trường hợp các áp suất nhỏ hơn 3 bar thì độ chênh áp được tính bằng bar.</w:t>
      </w:r>
    </w:p>
    <w:p w14:paraId="700163AD" w14:textId="0584932A" w:rsidR="000303ED" w:rsidRDefault="00A21244" w:rsidP="00442926">
      <w:pPr>
        <w:pStyle w:val="Heading1"/>
        <w:jc w:val="both"/>
      </w:pPr>
      <w:bookmarkStart w:id="3" w:name="_Toc79569626"/>
      <w:r>
        <w:t>3</w:t>
      </w:r>
      <w:r w:rsidR="00455F9C">
        <w:t xml:space="preserve"> </w:t>
      </w:r>
      <w:r w:rsidR="00BC399B">
        <w:t>Các phép kiểm định</w:t>
      </w:r>
      <w:bookmarkEnd w:id="3"/>
    </w:p>
    <w:p w14:paraId="0059C57C" w14:textId="52F67C1B" w:rsidR="00C90E52" w:rsidRDefault="00C90E52" w:rsidP="00442926">
      <w:pPr>
        <w:jc w:val="both"/>
      </w:pPr>
      <w:r>
        <w:t xml:space="preserve">Thực hiện các phép kiểm định được quy định trong </w:t>
      </w:r>
      <w:r w:rsidR="002529A5">
        <w:t>B</w:t>
      </w:r>
      <w:r>
        <w:t xml:space="preserve">ảng </w:t>
      </w:r>
      <w:r w:rsidR="00A21244">
        <w:t>1</w:t>
      </w:r>
    </w:p>
    <w:p w14:paraId="5503F073" w14:textId="132C410C" w:rsidR="00A21244" w:rsidRDefault="00A21244" w:rsidP="00442926">
      <w:pPr>
        <w:jc w:val="both"/>
      </w:pPr>
    </w:p>
    <w:p w14:paraId="23C837F6" w14:textId="5317A099" w:rsidR="00A21244" w:rsidRDefault="00A21244" w:rsidP="00442926">
      <w:pPr>
        <w:jc w:val="both"/>
      </w:pPr>
    </w:p>
    <w:p w14:paraId="4C78EB51" w14:textId="77777777" w:rsidR="00A21244" w:rsidRDefault="00A21244" w:rsidP="00442926">
      <w:pPr>
        <w:jc w:val="both"/>
      </w:pPr>
    </w:p>
    <w:p w14:paraId="0EF9CD3D" w14:textId="36BA7858" w:rsidR="00C90E52" w:rsidRPr="00C90E52" w:rsidRDefault="00C90E52" w:rsidP="002529A5">
      <w:pPr>
        <w:jc w:val="center"/>
        <w:rPr>
          <w:b/>
          <w:bCs/>
          <w:sz w:val="26"/>
          <w:szCs w:val="20"/>
        </w:rPr>
      </w:pPr>
      <w:r w:rsidRPr="00C90E52">
        <w:rPr>
          <w:b/>
          <w:bCs/>
          <w:sz w:val="26"/>
          <w:szCs w:val="20"/>
        </w:rPr>
        <w:lastRenderedPageBreak/>
        <w:t xml:space="preserve">Bảng </w:t>
      </w:r>
      <w:r w:rsidR="00A21244">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27F48EC2" w14:textId="77777777" w:rsidTr="00A21244">
        <w:tc>
          <w:tcPr>
            <w:tcW w:w="563" w:type="dxa"/>
            <w:vMerge w:val="restart"/>
          </w:tcPr>
          <w:p w14:paraId="20435091" w14:textId="77777777" w:rsidR="00C90E52" w:rsidRPr="00C90E52" w:rsidRDefault="00C90E52" w:rsidP="00A21244">
            <w:pPr>
              <w:jc w:val="center"/>
              <w:rPr>
                <w:b/>
                <w:bCs/>
                <w:sz w:val="26"/>
                <w:szCs w:val="20"/>
              </w:rPr>
            </w:pPr>
            <w:r w:rsidRPr="00C90E52">
              <w:rPr>
                <w:b/>
                <w:bCs/>
                <w:sz w:val="26"/>
                <w:szCs w:val="20"/>
              </w:rPr>
              <w:t>TT</w:t>
            </w:r>
          </w:p>
        </w:tc>
        <w:tc>
          <w:tcPr>
            <w:tcW w:w="2740" w:type="dxa"/>
            <w:vMerge w:val="restart"/>
          </w:tcPr>
          <w:p w14:paraId="51767D62" w14:textId="77777777" w:rsidR="00C90E52" w:rsidRPr="00C90E52" w:rsidRDefault="00C90E52" w:rsidP="00A21244">
            <w:pPr>
              <w:jc w:val="center"/>
              <w:rPr>
                <w:b/>
                <w:bCs/>
                <w:sz w:val="26"/>
                <w:szCs w:val="20"/>
              </w:rPr>
            </w:pPr>
            <w:r w:rsidRPr="00C90E52">
              <w:rPr>
                <w:b/>
                <w:bCs/>
                <w:sz w:val="26"/>
                <w:szCs w:val="20"/>
              </w:rPr>
              <w:t>Tên phép kiểm định</w:t>
            </w:r>
          </w:p>
        </w:tc>
        <w:tc>
          <w:tcPr>
            <w:tcW w:w="2221" w:type="dxa"/>
            <w:vMerge w:val="restart"/>
          </w:tcPr>
          <w:p w14:paraId="49B4F92F" w14:textId="77777777" w:rsidR="00C90E52" w:rsidRPr="00C90E52" w:rsidRDefault="00C90E52" w:rsidP="00A21244">
            <w:pPr>
              <w:jc w:val="center"/>
              <w:rPr>
                <w:b/>
                <w:bCs/>
                <w:sz w:val="26"/>
                <w:szCs w:val="20"/>
              </w:rPr>
            </w:pPr>
            <w:r w:rsidRPr="00C90E52">
              <w:rPr>
                <w:b/>
                <w:bCs/>
                <w:sz w:val="26"/>
                <w:szCs w:val="20"/>
              </w:rPr>
              <w:t>Theo điều (mục) của QTKĐ</w:t>
            </w:r>
          </w:p>
        </w:tc>
        <w:tc>
          <w:tcPr>
            <w:tcW w:w="4387" w:type="dxa"/>
            <w:gridSpan w:val="3"/>
          </w:tcPr>
          <w:p w14:paraId="3EC85F15" w14:textId="77777777" w:rsidR="00C90E52" w:rsidRPr="00C90E52" w:rsidRDefault="00C90E52" w:rsidP="00A21244">
            <w:pPr>
              <w:jc w:val="center"/>
              <w:rPr>
                <w:b/>
                <w:bCs/>
                <w:sz w:val="26"/>
                <w:szCs w:val="20"/>
              </w:rPr>
            </w:pPr>
            <w:r w:rsidRPr="00C90E52">
              <w:rPr>
                <w:b/>
                <w:bCs/>
                <w:sz w:val="26"/>
                <w:szCs w:val="20"/>
              </w:rPr>
              <w:t>Chế độ kiểm định</w:t>
            </w:r>
          </w:p>
        </w:tc>
      </w:tr>
      <w:tr w:rsidR="00C90E52" w14:paraId="25ED8802" w14:textId="77777777" w:rsidTr="00A21244">
        <w:tc>
          <w:tcPr>
            <w:tcW w:w="563" w:type="dxa"/>
            <w:vMerge/>
          </w:tcPr>
          <w:p w14:paraId="6C15720E" w14:textId="77777777" w:rsidR="00C90E52" w:rsidRPr="00C90E52" w:rsidRDefault="00C90E52" w:rsidP="00A21244">
            <w:pPr>
              <w:jc w:val="center"/>
              <w:rPr>
                <w:b/>
                <w:bCs/>
                <w:sz w:val="26"/>
                <w:szCs w:val="20"/>
              </w:rPr>
            </w:pPr>
          </w:p>
        </w:tc>
        <w:tc>
          <w:tcPr>
            <w:tcW w:w="2740" w:type="dxa"/>
            <w:vMerge/>
          </w:tcPr>
          <w:p w14:paraId="0DC56B2A" w14:textId="77777777" w:rsidR="00C90E52" w:rsidRPr="00C90E52" w:rsidRDefault="00C90E52" w:rsidP="00A21244">
            <w:pPr>
              <w:jc w:val="center"/>
              <w:rPr>
                <w:b/>
                <w:bCs/>
                <w:sz w:val="26"/>
                <w:szCs w:val="20"/>
              </w:rPr>
            </w:pPr>
          </w:p>
        </w:tc>
        <w:tc>
          <w:tcPr>
            <w:tcW w:w="2221" w:type="dxa"/>
            <w:vMerge/>
          </w:tcPr>
          <w:p w14:paraId="69ACE945" w14:textId="77777777" w:rsidR="00C90E52" w:rsidRPr="00C90E52" w:rsidRDefault="00C90E52" w:rsidP="00A21244">
            <w:pPr>
              <w:jc w:val="center"/>
              <w:rPr>
                <w:b/>
                <w:bCs/>
                <w:sz w:val="26"/>
                <w:szCs w:val="20"/>
              </w:rPr>
            </w:pPr>
          </w:p>
        </w:tc>
        <w:tc>
          <w:tcPr>
            <w:tcW w:w="1462" w:type="dxa"/>
          </w:tcPr>
          <w:p w14:paraId="297DF30E" w14:textId="77777777" w:rsidR="00C90E52" w:rsidRPr="00C90E52" w:rsidRDefault="00C90E52" w:rsidP="00A21244">
            <w:pPr>
              <w:jc w:val="center"/>
              <w:rPr>
                <w:b/>
                <w:bCs/>
                <w:sz w:val="26"/>
                <w:szCs w:val="20"/>
              </w:rPr>
            </w:pPr>
            <w:r w:rsidRPr="00C90E52">
              <w:rPr>
                <w:b/>
                <w:bCs/>
                <w:sz w:val="26"/>
                <w:szCs w:val="20"/>
              </w:rPr>
              <w:t>Ban đầu</w:t>
            </w:r>
          </w:p>
        </w:tc>
        <w:tc>
          <w:tcPr>
            <w:tcW w:w="1462" w:type="dxa"/>
          </w:tcPr>
          <w:p w14:paraId="5FE224A5" w14:textId="77777777" w:rsidR="00C90E52" w:rsidRPr="00C90E52" w:rsidRDefault="00C90E52" w:rsidP="00A21244">
            <w:pPr>
              <w:jc w:val="center"/>
              <w:rPr>
                <w:b/>
                <w:bCs/>
                <w:sz w:val="26"/>
                <w:szCs w:val="20"/>
              </w:rPr>
            </w:pPr>
            <w:r w:rsidRPr="00C90E52">
              <w:rPr>
                <w:b/>
                <w:bCs/>
                <w:sz w:val="26"/>
                <w:szCs w:val="20"/>
              </w:rPr>
              <w:t>Định kỳ</w:t>
            </w:r>
          </w:p>
        </w:tc>
        <w:tc>
          <w:tcPr>
            <w:tcW w:w="1463" w:type="dxa"/>
          </w:tcPr>
          <w:p w14:paraId="01A4AF81" w14:textId="77777777" w:rsidR="00C90E52" w:rsidRPr="00C90E52" w:rsidRDefault="00C90E52" w:rsidP="00A21244">
            <w:pPr>
              <w:jc w:val="center"/>
              <w:rPr>
                <w:b/>
                <w:bCs/>
                <w:sz w:val="26"/>
                <w:szCs w:val="20"/>
              </w:rPr>
            </w:pPr>
            <w:r w:rsidRPr="00C90E52">
              <w:rPr>
                <w:b/>
                <w:bCs/>
                <w:sz w:val="26"/>
                <w:szCs w:val="20"/>
              </w:rPr>
              <w:t>Sau sửa chữa</w:t>
            </w:r>
          </w:p>
        </w:tc>
      </w:tr>
      <w:tr w:rsidR="00500582" w14:paraId="6AC090D5" w14:textId="77777777" w:rsidTr="00247F46">
        <w:tc>
          <w:tcPr>
            <w:tcW w:w="563" w:type="dxa"/>
          </w:tcPr>
          <w:p w14:paraId="24878BA6" w14:textId="77777777" w:rsidR="00500582" w:rsidRPr="00A21244" w:rsidRDefault="00500582" w:rsidP="00500582">
            <w:pPr>
              <w:jc w:val="center"/>
              <w:rPr>
                <w:sz w:val="26"/>
                <w:szCs w:val="26"/>
              </w:rPr>
            </w:pPr>
            <w:r w:rsidRPr="00A21244">
              <w:rPr>
                <w:sz w:val="26"/>
                <w:szCs w:val="26"/>
              </w:rPr>
              <w:t>1</w:t>
            </w:r>
          </w:p>
        </w:tc>
        <w:tc>
          <w:tcPr>
            <w:tcW w:w="2740" w:type="dxa"/>
            <w:vAlign w:val="center"/>
          </w:tcPr>
          <w:p w14:paraId="7F0512E4" w14:textId="1F1D36B3" w:rsidR="00500582" w:rsidRPr="00A21244" w:rsidRDefault="00500582" w:rsidP="00500582">
            <w:pPr>
              <w:jc w:val="both"/>
              <w:rPr>
                <w:sz w:val="26"/>
                <w:szCs w:val="26"/>
              </w:rPr>
            </w:pPr>
            <w:r w:rsidRPr="00A21244">
              <w:rPr>
                <w:sz w:val="26"/>
                <w:szCs w:val="26"/>
              </w:rPr>
              <w:t>Kiểm tra bên ngoài</w:t>
            </w:r>
          </w:p>
        </w:tc>
        <w:tc>
          <w:tcPr>
            <w:tcW w:w="2221" w:type="dxa"/>
            <w:vAlign w:val="center"/>
          </w:tcPr>
          <w:p w14:paraId="00B2A423" w14:textId="28AD04A5" w:rsidR="00500582" w:rsidRPr="00A21244" w:rsidRDefault="00500582" w:rsidP="00500582">
            <w:pPr>
              <w:jc w:val="center"/>
              <w:rPr>
                <w:sz w:val="26"/>
                <w:szCs w:val="26"/>
              </w:rPr>
            </w:pPr>
            <w:r w:rsidRPr="00A21244">
              <w:rPr>
                <w:sz w:val="26"/>
                <w:szCs w:val="26"/>
              </w:rPr>
              <w:t>6.1</w:t>
            </w:r>
          </w:p>
        </w:tc>
        <w:tc>
          <w:tcPr>
            <w:tcW w:w="1462" w:type="dxa"/>
            <w:vAlign w:val="center"/>
          </w:tcPr>
          <w:p w14:paraId="604F92C7" w14:textId="629243A9" w:rsidR="00500582" w:rsidRPr="00A21244" w:rsidRDefault="00500582" w:rsidP="00500582">
            <w:pPr>
              <w:jc w:val="center"/>
              <w:rPr>
                <w:sz w:val="26"/>
                <w:szCs w:val="26"/>
              </w:rPr>
            </w:pPr>
            <w:r w:rsidRPr="009464F8">
              <w:rPr>
                <w:szCs w:val="28"/>
              </w:rPr>
              <w:t>+</w:t>
            </w:r>
          </w:p>
        </w:tc>
        <w:tc>
          <w:tcPr>
            <w:tcW w:w="1462" w:type="dxa"/>
            <w:vAlign w:val="center"/>
          </w:tcPr>
          <w:p w14:paraId="67BEC1BF" w14:textId="203A9F36" w:rsidR="00500582" w:rsidRPr="00A21244" w:rsidRDefault="00500582" w:rsidP="00500582">
            <w:pPr>
              <w:jc w:val="center"/>
              <w:rPr>
                <w:sz w:val="26"/>
                <w:szCs w:val="26"/>
              </w:rPr>
            </w:pPr>
            <w:r w:rsidRPr="009464F8">
              <w:rPr>
                <w:szCs w:val="28"/>
              </w:rPr>
              <w:t>+</w:t>
            </w:r>
          </w:p>
        </w:tc>
        <w:tc>
          <w:tcPr>
            <w:tcW w:w="1463" w:type="dxa"/>
            <w:vAlign w:val="center"/>
          </w:tcPr>
          <w:p w14:paraId="1C1B9F72" w14:textId="03FA94EA" w:rsidR="00500582" w:rsidRPr="00A21244" w:rsidRDefault="00500582" w:rsidP="00500582">
            <w:pPr>
              <w:jc w:val="center"/>
              <w:rPr>
                <w:sz w:val="26"/>
                <w:szCs w:val="26"/>
              </w:rPr>
            </w:pPr>
            <w:r w:rsidRPr="009464F8">
              <w:rPr>
                <w:szCs w:val="28"/>
              </w:rPr>
              <w:t>+</w:t>
            </w:r>
          </w:p>
        </w:tc>
      </w:tr>
      <w:tr w:rsidR="00500582" w14:paraId="5D926F67" w14:textId="77777777" w:rsidTr="00247F46">
        <w:tc>
          <w:tcPr>
            <w:tcW w:w="563" w:type="dxa"/>
          </w:tcPr>
          <w:p w14:paraId="788132F6" w14:textId="77777777" w:rsidR="00500582" w:rsidRPr="00A21244" w:rsidRDefault="00500582" w:rsidP="00500582">
            <w:pPr>
              <w:jc w:val="center"/>
              <w:rPr>
                <w:sz w:val="26"/>
                <w:szCs w:val="26"/>
              </w:rPr>
            </w:pPr>
            <w:r w:rsidRPr="00A21244">
              <w:rPr>
                <w:sz w:val="26"/>
                <w:szCs w:val="26"/>
              </w:rPr>
              <w:t>2</w:t>
            </w:r>
          </w:p>
        </w:tc>
        <w:tc>
          <w:tcPr>
            <w:tcW w:w="2740" w:type="dxa"/>
            <w:vAlign w:val="center"/>
          </w:tcPr>
          <w:p w14:paraId="0F8D03AD" w14:textId="3EC82567" w:rsidR="00500582" w:rsidRPr="00A21244" w:rsidRDefault="00500582" w:rsidP="00500582">
            <w:pPr>
              <w:jc w:val="both"/>
              <w:rPr>
                <w:sz w:val="26"/>
                <w:szCs w:val="26"/>
              </w:rPr>
            </w:pPr>
            <w:r w:rsidRPr="00A21244">
              <w:rPr>
                <w:sz w:val="26"/>
                <w:szCs w:val="26"/>
              </w:rPr>
              <w:t>Kiểm tra kỹ thuật</w:t>
            </w:r>
          </w:p>
        </w:tc>
        <w:tc>
          <w:tcPr>
            <w:tcW w:w="2221" w:type="dxa"/>
            <w:vAlign w:val="center"/>
          </w:tcPr>
          <w:p w14:paraId="2FD2C483" w14:textId="10980191" w:rsidR="00500582" w:rsidRPr="00A21244" w:rsidRDefault="00500582" w:rsidP="00500582">
            <w:pPr>
              <w:jc w:val="center"/>
              <w:rPr>
                <w:sz w:val="26"/>
                <w:szCs w:val="26"/>
              </w:rPr>
            </w:pPr>
            <w:r w:rsidRPr="00A21244">
              <w:rPr>
                <w:sz w:val="26"/>
                <w:szCs w:val="26"/>
              </w:rPr>
              <w:t>6.2</w:t>
            </w:r>
          </w:p>
        </w:tc>
        <w:tc>
          <w:tcPr>
            <w:tcW w:w="1462" w:type="dxa"/>
            <w:vAlign w:val="center"/>
          </w:tcPr>
          <w:p w14:paraId="43C9A610" w14:textId="3F2F949F" w:rsidR="00500582" w:rsidRPr="00A21244" w:rsidRDefault="00500582" w:rsidP="00500582">
            <w:pPr>
              <w:jc w:val="center"/>
              <w:rPr>
                <w:sz w:val="26"/>
                <w:szCs w:val="26"/>
              </w:rPr>
            </w:pPr>
            <w:r w:rsidRPr="009464F8">
              <w:rPr>
                <w:szCs w:val="28"/>
              </w:rPr>
              <w:t>+</w:t>
            </w:r>
          </w:p>
        </w:tc>
        <w:tc>
          <w:tcPr>
            <w:tcW w:w="1462" w:type="dxa"/>
            <w:vAlign w:val="center"/>
          </w:tcPr>
          <w:p w14:paraId="29F490CD" w14:textId="1F6579C5" w:rsidR="00500582" w:rsidRPr="00A21244" w:rsidRDefault="00500582" w:rsidP="00500582">
            <w:pPr>
              <w:jc w:val="center"/>
              <w:rPr>
                <w:sz w:val="26"/>
                <w:szCs w:val="26"/>
              </w:rPr>
            </w:pPr>
            <w:r w:rsidRPr="009464F8">
              <w:rPr>
                <w:szCs w:val="28"/>
              </w:rPr>
              <w:t>+</w:t>
            </w:r>
          </w:p>
        </w:tc>
        <w:tc>
          <w:tcPr>
            <w:tcW w:w="1463" w:type="dxa"/>
            <w:vAlign w:val="center"/>
          </w:tcPr>
          <w:p w14:paraId="2663CBE9" w14:textId="12FD4486" w:rsidR="00500582" w:rsidRPr="00A21244" w:rsidRDefault="00500582" w:rsidP="00500582">
            <w:pPr>
              <w:jc w:val="center"/>
              <w:rPr>
                <w:sz w:val="26"/>
                <w:szCs w:val="26"/>
              </w:rPr>
            </w:pPr>
            <w:r w:rsidRPr="009464F8">
              <w:rPr>
                <w:szCs w:val="28"/>
              </w:rPr>
              <w:t>+</w:t>
            </w:r>
          </w:p>
        </w:tc>
      </w:tr>
      <w:tr w:rsidR="00500582" w14:paraId="431F3330" w14:textId="77777777" w:rsidTr="00A21244">
        <w:tc>
          <w:tcPr>
            <w:tcW w:w="563" w:type="dxa"/>
          </w:tcPr>
          <w:p w14:paraId="55C8A061" w14:textId="77777777" w:rsidR="00500582" w:rsidRPr="00A21244" w:rsidRDefault="00500582" w:rsidP="00500582">
            <w:pPr>
              <w:jc w:val="center"/>
              <w:rPr>
                <w:sz w:val="26"/>
                <w:szCs w:val="26"/>
              </w:rPr>
            </w:pPr>
            <w:r w:rsidRPr="00A21244">
              <w:rPr>
                <w:sz w:val="26"/>
                <w:szCs w:val="26"/>
              </w:rPr>
              <w:t>3</w:t>
            </w:r>
          </w:p>
        </w:tc>
        <w:tc>
          <w:tcPr>
            <w:tcW w:w="2740" w:type="dxa"/>
          </w:tcPr>
          <w:p w14:paraId="1F4FB8FC" w14:textId="77777777" w:rsidR="00500582" w:rsidRPr="00A21244" w:rsidRDefault="00500582" w:rsidP="00500582">
            <w:pPr>
              <w:keepLines/>
              <w:spacing w:line="360" w:lineRule="exact"/>
              <w:jc w:val="both"/>
              <w:rPr>
                <w:sz w:val="26"/>
                <w:szCs w:val="26"/>
              </w:rPr>
            </w:pPr>
            <w:r w:rsidRPr="00A21244">
              <w:rPr>
                <w:sz w:val="26"/>
                <w:szCs w:val="26"/>
              </w:rPr>
              <w:t>Kiểm tra đo lường</w:t>
            </w:r>
          </w:p>
          <w:p w14:paraId="507869D9" w14:textId="77777777" w:rsidR="00500582" w:rsidRPr="00A21244" w:rsidRDefault="00500582" w:rsidP="00500582">
            <w:pPr>
              <w:keepLines/>
              <w:spacing w:line="360" w:lineRule="exact"/>
              <w:jc w:val="both"/>
              <w:rPr>
                <w:sz w:val="26"/>
                <w:szCs w:val="26"/>
              </w:rPr>
            </w:pPr>
            <w:r w:rsidRPr="00A21244">
              <w:rPr>
                <w:sz w:val="26"/>
                <w:szCs w:val="26"/>
              </w:rPr>
              <w:t>- Xác định sai số của áp suất chỉnh đặt</w:t>
            </w:r>
          </w:p>
          <w:p w14:paraId="0CBD7A8A" w14:textId="36817C8E" w:rsidR="00500582" w:rsidRPr="00A21244" w:rsidRDefault="00500582" w:rsidP="00500582">
            <w:pPr>
              <w:jc w:val="both"/>
              <w:rPr>
                <w:sz w:val="26"/>
                <w:szCs w:val="26"/>
              </w:rPr>
            </w:pPr>
            <w:r w:rsidRPr="00A21244">
              <w:rPr>
                <w:sz w:val="26"/>
                <w:szCs w:val="26"/>
              </w:rPr>
              <w:t>- Xác định độ chênh áp</w:t>
            </w:r>
          </w:p>
        </w:tc>
        <w:tc>
          <w:tcPr>
            <w:tcW w:w="2221" w:type="dxa"/>
          </w:tcPr>
          <w:p w14:paraId="3280C010" w14:textId="77777777" w:rsidR="00500582" w:rsidRPr="00A21244" w:rsidRDefault="00500582" w:rsidP="00500582">
            <w:pPr>
              <w:spacing w:line="360" w:lineRule="exact"/>
              <w:jc w:val="center"/>
              <w:rPr>
                <w:sz w:val="26"/>
                <w:szCs w:val="26"/>
              </w:rPr>
            </w:pPr>
            <w:r w:rsidRPr="00A21244">
              <w:rPr>
                <w:sz w:val="26"/>
                <w:szCs w:val="26"/>
              </w:rPr>
              <w:t>6.3</w:t>
            </w:r>
          </w:p>
          <w:p w14:paraId="1054FBFC" w14:textId="789A57EC" w:rsidR="00500582" w:rsidRPr="00A21244" w:rsidRDefault="00500582" w:rsidP="00500582">
            <w:pPr>
              <w:spacing w:line="360" w:lineRule="exact"/>
              <w:jc w:val="center"/>
              <w:rPr>
                <w:sz w:val="26"/>
                <w:szCs w:val="26"/>
              </w:rPr>
            </w:pPr>
            <w:r w:rsidRPr="00A21244">
              <w:rPr>
                <w:sz w:val="26"/>
                <w:szCs w:val="26"/>
              </w:rPr>
              <w:t>6.3.1</w:t>
            </w:r>
          </w:p>
          <w:p w14:paraId="2753A1AE" w14:textId="77777777" w:rsidR="00500582" w:rsidRPr="00A21244" w:rsidRDefault="00500582" w:rsidP="00500582">
            <w:pPr>
              <w:spacing w:line="360" w:lineRule="exact"/>
              <w:jc w:val="center"/>
              <w:rPr>
                <w:sz w:val="26"/>
                <w:szCs w:val="26"/>
              </w:rPr>
            </w:pPr>
          </w:p>
          <w:p w14:paraId="5C12B6AE" w14:textId="4E6E4D5A" w:rsidR="00500582" w:rsidRPr="00A21244" w:rsidRDefault="00500582" w:rsidP="00500582">
            <w:pPr>
              <w:jc w:val="center"/>
              <w:rPr>
                <w:sz w:val="26"/>
                <w:szCs w:val="26"/>
              </w:rPr>
            </w:pPr>
            <w:r w:rsidRPr="00A21244">
              <w:rPr>
                <w:sz w:val="26"/>
                <w:szCs w:val="26"/>
              </w:rPr>
              <w:t>6.3.2</w:t>
            </w:r>
          </w:p>
        </w:tc>
        <w:tc>
          <w:tcPr>
            <w:tcW w:w="1462" w:type="dxa"/>
          </w:tcPr>
          <w:p w14:paraId="193A86DF" w14:textId="77777777" w:rsidR="00500582" w:rsidRDefault="00500582" w:rsidP="00500582">
            <w:pPr>
              <w:spacing w:line="360" w:lineRule="exact"/>
              <w:jc w:val="center"/>
              <w:rPr>
                <w:szCs w:val="28"/>
              </w:rPr>
            </w:pPr>
            <w:r>
              <w:rPr>
                <w:szCs w:val="28"/>
              </w:rPr>
              <w:t>+</w:t>
            </w:r>
          </w:p>
          <w:p w14:paraId="7554E9B5" w14:textId="77777777" w:rsidR="00500582" w:rsidRDefault="00500582" w:rsidP="00500582">
            <w:pPr>
              <w:spacing w:line="360" w:lineRule="exact"/>
              <w:jc w:val="center"/>
              <w:rPr>
                <w:szCs w:val="28"/>
              </w:rPr>
            </w:pPr>
          </w:p>
          <w:p w14:paraId="5596B6A5" w14:textId="77777777" w:rsidR="00500582" w:rsidRPr="004B637A" w:rsidRDefault="00500582" w:rsidP="00500582">
            <w:pPr>
              <w:spacing w:line="360" w:lineRule="exact"/>
              <w:jc w:val="center"/>
              <w:rPr>
                <w:sz w:val="2"/>
                <w:szCs w:val="2"/>
              </w:rPr>
            </w:pPr>
          </w:p>
          <w:p w14:paraId="54F7140A" w14:textId="77777777" w:rsidR="00500582" w:rsidRPr="00A21244" w:rsidRDefault="00500582" w:rsidP="00500582">
            <w:pPr>
              <w:jc w:val="center"/>
              <w:rPr>
                <w:sz w:val="26"/>
                <w:szCs w:val="26"/>
              </w:rPr>
            </w:pPr>
          </w:p>
        </w:tc>
        <w:tc>
          <w:tcPr>
            <w:tcW w:w="1462" w:type="dxa"/>
          </w:tcPr>
          <w:p w14:paraId="11E9B561" w14:textId="77777777" w:rsidR="00500582" w:rsidRDefault="00500582" w:rsidP="00500582">
            <w:pPr>
              <w:spacing w:line="360" w:lineRule="exact"/>
              <w:jc w:val="center"/>
              <w:rPr>
                <w:szCs w:val="28"/>
              </w:rPr>
            </w:pPr>
            <w:r>
              <w:rPr>
                <w:szCs w:val="28"/>
              </w:rPr>
              <w:t>+</w:t>
            </w:r>
          </w:p>
          <w:p w14:paraId="4DE0111F" w14:textId="77777777" w:rsidR="00500582" w:rsidRDefault="00500582" w:rsidP="00500582">
            <w:pPr>
              <w:spacing w:line="360" w:lineRule="exact"/>
              <w:jc w:val="center"/>
              <w:rPr>
                <w:szCs w:val="28"/>
              </w:rPr>
            </w:pPr>
          </w:p>
          <w:p w14:paraId="27FDA5A9" w14:textId="77777777" w:rsidR="00500582" w:rsidRPr="004B637A" w:rsidRDefault="00500582" w:rsidP="00500582">
            <w:pPr>
              <w:spacing w:line="360" w:lineRule="exact"/>
              <w:jc w:val="center"/>
              <w:rPr>
                <w:sz w:val="2"/>
                <w:szCs w:val="2"/>
              </w:rPr>
            </w:pPr>
          </w:p>
          <w:p w14:paraId="25C8B3E1" w14:textId="77777777" w:rsidR="00500582" w:rsidRPr="00A21244" w:rsidRDefault="00500582" w:rsidP="00500582">
            <w:pPr>
              <w:jc w:val="center"/>
              <w:rPr>
                <w:sz w:val="26"/>
                <w:szCs w:val="26"/>
              </w:rPr>
            </w:pPr>
          </w:p>
        </w:tc>
        <w:tc>
          <w:tcPr>
            <w:tcW w:w="1463" w:type="dxa"/>
          </w:tcPr>
          <w:p w14:paraId="48C8FE3D" w14:textId="77777777" w:rsidR="00500582" w:rsidRDefault="00500582" w:rsidP="00500582">
            <w:pPr>
              <w:spacing w:line="360" w:lineRule="exact"/>
              <w:jc w:val="center"/>
              <w:rPr>
                <w:szCs w:val="28"/>
              </w:rPr>
            </w:pPr>
            <w:r>
              <w:rPr>
                <w:szCs w:val="28"/>
              </w:rPr>
              <w:t>+</w:t>
            </w:r>
          </w:p>
          <w:p w14:paraId="61CE4CB0" w14:textId="77777777" w:rsidR="00500582" w:rsidRDefault="00500582" w:rsidP="00500582">
            <w:pPr>
              <w:spacing w:line="360" w:lineRule="exact"/>
              <w:jc w:val="center"/>
              <w:rPr>
                <w:szCs w:val="28"/>
              </w:rPr>
            </w:pPr>
          </w:p>
          <w:p w14:paraId="4260F6AC" w14:textId="77777777" w:rsidR="00500582" w:rsidRPr="004B637A" w:rsidRDefault="00500582" w:rsidP="00500582">
            <w:pPr>
              <w:spacing w:line="360" w:lineRule="exact"/>
              <w:jc w:val="center"/>
              <w:rPr>
                <w:sz w:val="2"/>
                <w:szCs w:val="2"/>
              </w:rPr>
            </w:pPr>
          </w:p>
          <w:p w14:paraId="1FA975F6" w14:textId="77777777" w:rsidR="00500582" w:rsidRPr="00A21244" w:rsidRDefault="00500582" w:rsidP="00500582">
            <w:pPr>
              <w:jc w:val="center"/>
              <w:rPr>
                <w:sz w:val="26"/>
                <w:szCs w:val="26"/>
              </w:rPr>
            </w:pPr>
          </w:p>
        </w:tc>
      </w:tr>
    </w:tbl>
    <w:p w14:paraId="06D35C2B" w14:textId="63B88657" w:rsidR="00BC399B" w:rsidRDefault="00B07887" w:rsidP="00442926">
      <w:pPr>
        <w:pStyle w:val="Heading1"/>
        <w:jc w:val="both"/>
      </w:pPr>
      <w:bookmarkStart w:id="4" w:name="_Toc79569627"/>
      <w:r>
        <w:t>4</w:t>
      </w:r>
      <w:r w:rsidR="00BC399B">
        <w:t xml:space="preserve"> Phương tiện kiểm định</w:t>
      </w:r>
      <w:bookmarkEnd w:id="4"/>
    </w:p>
    <w:p w14:paraId="758389E7" w14:textId="4FA70A50" w:rsidR="00C90E52" w:rsidRDefault="00F16367" w:rsidP="00442926">
      <w:pPr>
        <w:jc w:val="both"/>
      </w:pPr>
      <w:r>
        <w:t xml:space="preserve">Khi tiến hành kiểm định phải sử dụng các phương tiện được quy định trong Bảng </w:t>
      </w:r>
      <w:r w:rsidR="00B07887">
        <w:t>2</w:t>
      </w:r>
    </w:p>
    <w:p w14:paraId="524E4A2B" w14:textId="6EE8E71E" w:rsidR="00F16367" w:rsidRDefault="00F16367" w:rsidP="002529A5">
      <w:pPr>
        <w:jc w:val="center"/>
        <w:rPr>
          <w:b/>
          <w:bCs/>
          <w:sz w:val="26"/>
          <w:szCs w:val="20"/>
        </w:rPr>
      </w:pPr>
      <w:r>
        <w:rPr>
          <w:b/>
          <w:bCs/>
          <w:sz w:val="26"/>
          <w:szCs w:val="20"/>
        </w:rPr>
        <w:t xml:space="preserve">Bảng </w:t>
      </w:r>
      <w:r w:rsidR="00500582">
        <w:rPr>
          <w:b/>
          <w:bCs/>
          <w:sz w:val="26"/>
          <w:szCs w:val="20"/>
        </w:rPr>
        <w:t>2</w:t>
      </w:r>
      <w:r>
        <w:rPr>
          <w:b/>
          <w:bCs/>
          <w:sz w:val="26"/>
          <w:szCs w:val="20"/>
        </w:rPr>
        <w:t xml:space="preserve"> - Danh mục phương tiện kiểm định</w:t>
      </w:r>
    </w:p>
    <w:tbl>
      <w:tblPr>
        <w:tblStyle w:val="TableGrid"/>
        <w:tblW w:w="0" w:type="auto"/>
        <w:jc w:val="center"/>
        <w:tblLook w:val="04A0" w:firstRow="1" w:lastRow="0" w:firstColumn="1" w:lastColumn="0" w:noHBand="0" w:noVBand="1"/>
      </w:tblPr>
      <w:tblGrid>
        <w:gridCol w:w="563"/>
        <w:gridCol w:w="4392"/>
        <w:gridCol w:w="2411"/>
        <w:gridCol w:w="2545"/>
      </w:tblGrid>
      <w:tr w:rsidR="00F16367" w14:paraId="1EF52E9D" w14:textId="77777777" w:rsidTr="002529A5">
        <w:trPr>
          <w:jc w:val="center"/>
        </w:trPr>
        <w:tc>
          <w:tcPr>
            <w:tcW w:w="563" w:type="dxa"/>
            <w:vMerge w:val="restart"/>
          </w:tcPr>
          <w:p w14:paraId="20803927" w14:textId="77777777" w:rsidR="00F16367" w:rsidRPr="00F16367" w:rsidRDefault="00F16367" w:rsidP="002529A5">
            <w:pPr>
              <w:jc w:val="center"/>
              <w:rPr>
                <w:b/>
                <w:bCs/>
                <w:sz w:val="26"/>
                <w:szCs w:val="20"/>
              </w:rPr>
            </w:pPr>
            <w:r w:rsidRPr="00F16367">
              <w:rPr>
                <w:b/>
                <w:bCs/>
                <w:sz w:val="26"/>
                <w:szCs w:val="20"/>
              </w:rPr>
              <w:t>TT</w:t>
            </w:r>
          </w:p>
        </w:tc>
        <w:tc>
          <w:tcPr>
            <w:tcW w:w="4392" w:type="dxa"/>
            <w:vMerge w:val="restart"/>
          </w:tcPr>
          <w:p w14:paraId="721D455D" w14:textId="77777777" w:rsidR="00F16367" w:rsidRPr="00F16367" w:rsidRDefault="00F16367" w:rsidP="002529A5">
            <w:pPr>
              <w:jc w:val="center"/>
              <w:rPr>
                <w:b/>
                <w:bCs/>
                <w:sz w:val="26"/>
                <w:szCs w:val="20"/>
              </w:rPr>
            </w:pPr>
            <w:r w:rsidRPr="00F16367">
              <w:rPr>
                <w:b/>
                <w:bCs/>
                <w:sz w:val="26"/>
                <w:szCs w:val="20"/>
              </w:rPr>
              <w:t>Tên phương tiện kiểm định</w:t>
            </w:r>
          </w:p>
        </w:tc>
        <w:tc>
          <w:tcPr>
            <w:tcW w:w="4956" w:type="dxa"/>
            <w:gridSpan w:val="2"/>
          </w:tcPr>
          <w:p w14:paraId="67FAE377" w14:textId="77777777" w:rsidR="00F16367" w:rsidRPr="00F16367" w:rsidRDefault="00F16367" w:rsidP="002529A5">
            <w:pPr>
              <w:jc w:val="center"/>
              <w:rPr>
                <w:b/>
                <w:bCs/>
                <w:sz w:val="26"/>
                <w:szCs w:val="20"/>
              </w:rPr>
            </w:pPr>
            <w:r w:rsidRPr="00F16367">
              <w:rPr>
                <w:b/>
                <w:bCs/>
                <w:sz w:val="26"/>
                <w:szCs w:val="20"/>
              </w:rPr>
              <w:t>Đặc trưng kỹ thuật đo lường</w:t>
            </w:r>
          </w:p>
        </w:tc>
      </w:tr>
      <w:tr w:rsidR="00F16367" w14:paraId="3E10F6BF" w14:textId="77777777" w:rsidTr="002529A5">
        <w:trPr>
          <w:jc w:val="center"/>
        </w:trPr>
        <w:tc>
          <w:tcPr>
            <w:tcW w:w="563" w:type="dxa"/>
            <w:vMerge/>
          </w:tcPr>
          <w:p w14:paraId="3F0A0378" w14:textId="77777777" w:rsidR="00F16367" w:rsidRPr="00F16367" w:rsidRDefault="00F16367" w:rsidP="002529A5">
            <w:pPr>
              <w:jc w:val="center"/>
              <w:rPr>
                <w:b/>
                <w:bCs/>
                <w:sz w:val="26"/>
                <w:szCs w:val="20"/>
              </w:rPr>
            </w:pPr>
          </w:p>
        </w:tc>
        <w:tc>
          <w:tcPr>
            <w:tcW w:w="4392" w:type="dxa"/>
            <w:vMerge/>
          </w:tcPr>
          <w:p w14:paraId="7E33E28A" w14:textId="77777777" w:rsidR="00F16367" w:rsidRPr="00F16367" w:rsidRDefault="00F16367" w:rsidP="002529A5">
            <w:pPr>
              <w:jc w:val="center"/>
              <w:rPr>
                <w:b/>
                <w:bCs/>
                <w:sz w:val="26"/>
                <w:szCs w:val="20"/>
              </w:rPr>
            </w:pPr>
          </w:p>
        </w:tc>
        <w:tc>
          <w:tcPr>
            <w:tcW w:w="2411" w:type="dxa"/>
          </w:tcPr>
          <w:p w14:paraId="2786C112" w14:textId="77777777" w:rsidR="00F16367" w:rsidRPr="00F16367" w:rsidRDefault="00F16367" w:rsidP="002529A5">
            <w:pPr>
              <w:jc w:val="center"/>
              <w:rPr>
                <w:b/>
                <w:bCs/>
                <w:sz w:val="26"/>
                <w:szCs w:val="20"/>
              </w:rPr>
            </w:pPr>
            <w:r w:rsidRPr="00F16367">
              <w:rPr>
                <w:b/>
                <w:bCs/>
                <w:sz w:val="26"/>
                <w:szCs w:val="20"/>
              </w:rPr>
              <w:t>Phạm vi đo</w:t>
            </w:r>
          </w:p>
        </w:tc>
        <w:tc>
          <w:tcPr>
            <w:tcW w:w="2545" w:type="dxa"/>
          </w:tcPr>
          <w:p w14:paraId="77A9899B" w14:textId="77777777" w:rsidR="00F16367" w:rsidRPr="00F16367" w:rsidRDefault="00F16367" w:rsidP="002529A5">
            <w:pPr>
              <w:jc w:val="center"/>
              <w:rPr>
                <w:b/>
                <w:bCs/>
                <w:sz w:val="26"/>
                <w:szCs w:val="20"/>
              </w:rPr>
            </w:pPr>
            <w:r w:rsidRPr="00F16367">
              <w:rPr>
                <w:b/>
                <w:bCs/>
                <w:sz w:val="26"/>
                <w:szCs w:val="20"/>
              </w:rPr>
              <w:t>Cấp chính xác hoặc độ chính xác hoặc sai số hoặc độ không đảm bảo đo</w:t>
            </w:r>
          </w:p>
        </w:tc>
      </w:tr>
      <w:tr w:rsidR="0010019C" w14:paraId="334BCFF8" w14:textId="77777777" w:rsidTr="0010019C">
        <w:trPr>
          <w:jc w:val="center"/>
        </w:trPr>
        <w:tc>
          <w:tcPr>
            <w:tcW w:w="563" w:type="dxa"/>
          </w:tcPr>
          <w:p w14:paraId="2BD6C58B" w14:textId="77777777" w:rsidR="0010019C" w:rsidRPr="0010019C" w:rsidRDefault="0010019C" w:rsidP="0010019C">
            <w:pPr>
              <w:jc w:val="center"/>
              <w:rPr>
                <w:sz w:val="26"/>
                <w:szCs w:val="26"/>
              </w:rPr>
            </w:pPr>
            <w:r w:rsidRPr="0010019C">
              <w:rPr>
                <w:sz w:val="26"/>
                <w:szCs w:val="26"/>
              </w:rPr>
              <w:t>1</w:t>
            </w:r>
          </w:p>
        </w:tc>
        <w:tc>
          <w:tcPr>
            <w:tcW w:w="4392" w:type="dxa"/>
          </w:tcPr>
          <w:p w14:paraId="69653C43" w14:textId="3F1ED340" w:rsidR="0010019C" w:rsidRPr="0010019C" w:rsidRDefault="0010019C" w:rsidP="0010019C">
            <w:pPr>
              <w:jc w:val="center"/>
              <w:rPr>
                <w:sz w:val="26"/>
                <w:szCs w:val="26"/>
              </w:rPr>
            </w:pPr>
            <w:r w:rsidRPr="0010019C">
              <w:rPr>
                <w:sz w:val="26"/>
                <w:szCs w:val="26"/>
              </w:rPr>
              <w:t>Áp kế hiện số chuẩn</w:t>
            </w:r>
          </w:p>
        </w:tc>
        <w:tc>
          <w:tcPr>
            <w:tcW w:w="2411" w:type="dxa"/>
          </w:tcPr>
          <w:p w14:paraId="6BC5BD37" w14:textId="1C9B188B" w:rsidR="0010019C" w:rsidRPr="0010019C" w:rsidRDefault="0010019C" w:rsidP="0010019C">
            <w:pPr>
              <w:jc w:val="center"/>
              <w:rPr>
                <w:sz w:val="26"/>
                <w:szCs w:val="26"/>
              </w:rPr>
            </w:pPr>
            <w:r w:rsidRPr="0010019C">
              <w:rPr>
                <w:sz w:val="26"/>
                <w:szCs w:val="26"/>
              </w:rPr>
              <w:t>Giới hạn đo trên lớn hơn áp suất chỉnh đặt của van đồng thời nhỏ hơn 1,5 lần áp suất chỉnh đặt của van cần kiểm định</w:t>
            </w:r>
          </w:p>
        </w:tc>
        <w:tc>
          <w:tcPr>
            <w:tcW w:w="2545" w:type="dxa"/>
          </w:tcPr>
          <w:p w14:paraId="1BF8CFE2" w14:textId="05093B41" w:rsidR="0010019C" w:rsidRPr="0010019C" w:rsidRDefault="0010019C" w:rsidP="0010019C">
            <w:pPr>
              <w:jc w:val="center"/>
              <w:rPr>
                <w:sz w:val="26"/>
                <w:szCs w:val="26"/>
              </w:rPr>
            </w:pPr>
            <w:r w:rsidRPr="0010019C">
              <w:rPr>
                <w:sz w:val="26"/>
                <w:szCs w:val="26"/>
              </w:rPr>
              <w:t>Nhỏ hơn hoặc bằng 1/4 sai số cho phép của van cần kiểm định</w:t>
            </w:r>
          </w:p>
        </w:tc>
      </w:tr>
      <w:tr w:rsidR="0010019C" w14:paraId="1A73C5B1" w14:textId="77777777" w:rsidTr="0010019C">
        <w:trPr>
          <w:jc w:val="center"/>
        </w:trPr>
        <w:tc>
          <w:tcPr>
            <w:tcW w:w="563" w:type="dxa"/>
          </w:tcPr>
          <w:p w14:paraId="7E761FC7" w14:textId="77777777" w:rsidR="0010019C" w:rsidRPr="0010019C" w:rsidRDefault="0010019C" w:rsidP="0010019C">
            <w:pPr>
              <w:jc w:val="center"/>
              <w:rPr>
                <w:sz w:val="26"/>
                <w:szCs w:val="26"/>
              </w:rPr>
            </w:pPr>
            <w:r w:rsidRPr="0010019C">
              <w:rPr>
                <w:sz w:val="26"/>
                <w:szCs w:val="26"/>
              </w:rPr>
              <w:t>2</w:t>
            </w:r>
          </w:p>
        </w:tc>
        <w:tc>
          <w:tcPr>
            <w:tcW w:w="4392" w:type="dxa"/>
          </w:tcPr>
          <w:p w14:paraId="14AE0876" w14:textId="0A5D1296" w:rsidR="0010019C" w:rsidRPr="0010019C" w:rsidRDefault="0010019C" w:rsidP="0010019C">
            <w:pPr>
              <w:jc w:val="center"/>
              <w:rPr>
                <w:sz w:val="26"/>
                <w:szCs w:val="26"/>
              </w:rPr>
            </w:pPr>
            <w:r w:rsidRPr="0010019C">
              <w:rPr>
                <w:sz w:val="26"/>
                <w:szCs w:val="26"/>
              </w:rPr>
              <w:t>Thiết bị tạo áp suất</w:t>
            </w:r>
          </w:p>
        </w:tc>
        <w:tc>
          <w:tcPr>
            <w:tcW w:w="2411" w:type="dxa"/>
          </w:tcPr>
          <w:p w14:paraId="73875162" w14:textId="2F9EB2B9" w:rsidR="0010019C" w:rsidRPr="0010019C" w:rsidRDefault="0010019C" w:rsidP="0010019C">
            <w:pPr>
              <w:jc w:val="center"/>
              <w:rPr>
                <w:sz w:val="26"/>
                <w:szCs w:val="26"/>
              </w:rPr>
            </w:pPr>
            <w:r w:rsidRPr="0010019C">
              <w:rPr>
                <w:sz w:val="26"/>
                <w:szCs w:val="26"/>
              </w:rPr>
              <w:t>Tạo áp suất lớn hơn 1,5 lần áp suất chỉnh đặt của van cần kiểm định</w:t>
            </w:r>
          </w:p>
        </w:tc>
        <w:tc>
          <w:tcPr>
            <w:tcW w:w="2545" w:type="dxa"/>
          </w:tcPr>
          <w:p w14:paraId="294A177C" w14:textId="763B3FD1" w:rsidR="0010019C" w:rsidRPr="0010019C" w:rsidRDefault="0010019C" w:rsidP="0010019C">
            <w:pPr>
              <w:jc w:val="center"/>
              <w:rPr>
                <w:sz w:val="26"/>
                <w:szCs w:val="26"/>
              </w:rPr>
            </w:pPr>
            <w:r w:rsidRPr="0010019C">
              <w:rPr>
                <w:sz w:val="26"/>
                <w:szCs w:val="26"/>
              </w:rPr>
              <w:t>Độ tăng áp suất khi tạo chân không và độ giảm áp suất khi tạo áp suất dư không được vượt quá 5% trong 5 phút, sau khi đã chịu tải ở giới hạn đo trên 15 phút</w:t>
            </w:r>
          </w:p>
        </w:tc>
      </w:tr>
      <w:tr w:rsidR="0010019C" w14:paraId="67BBED65" w14:textId="77777777" w:rsidTr="0010019C">
        <w:trPr>
          <w:jc w:val="center"/>
        </w:trPr>
        <w:tc>
          <w:tcPr>
            <w:tcW w:w="563" w:type="dxa"/>
          </w:tcPr>
          <w:p w14:paraId="6673E260" w14:textId="77777777" w:rsidR="0010019C" w:rsidRPr="0010019C" w:rsidRDefault="0010019C" w:rsidP="0010019C">
            <w:pPr>
              <w:jc w:val="center"/>
              <w:rPr>
                <w:sz w:val="26"/>
                <w:szCs w:val="26"/>
              </w:rPr>
            </w:pPr>
            <w:r w:rsidRPr="0010019C">
              <w:rPr>
                <w:sz w:val="26"/>
                <w:szCs w:val="26"/>
              </w:rPr>
              <w:t>3</w:t>
            </w:r>
          </w:p>
        </w:tc>
        <w:tc>
          <w:tcPr>
            <w:tcW w:w="4392" w:type="dxa"/>
          </w:tcPr>
          <w:p w14:paraId="06C07D3B" w14:textId="58FA0C0E" w:rsidR="0010019C" w:rsidRPr="0010019C" w:rsidRDefault="0010019C" w:rsidP="0010019C">
            <w:pPr>
              <w:jc w:val="center"/>
              <w:rPr>
                <w:sz w:val="26"/>
                <w:szCs w:val="26"/>
              </w:rPr>
            </w:pPr>
            <w:r w:rsidRPr="0010019C">
              <w:rPr>
                <w:sz w:val="26"/>
                <w:szCs w:val="26"/>
              </w:rPr>
              <w:t>Bình khí nén</w:t>
            </w:r>
          </w:p>
        </w:tc>
        <w:tc>
          <w:tcPr>
            <w:tcW w:w="2411" w:type="dxa"/>
          </w:tcPr>
          <w:p w14:paraId="2190F9AE" w14:textId="0BAD500D" w:rsidR="0010019C" w:rsidRPr="0010019C" w:rsidRDefault="0010019C" w:rsidP="0010019C">
            <w:pPr>
              <w:jc w:val="center"/>
              <w:rPr>
                <w:sz w:val="26"/>
                <w:szCs w:val="26"/>
              </w:rPr>
            </w:pPr>
            <w:r w:rsidRPr="0010019C">
              <w:rPr>
                <w:sz w:val="26"/>
                <w:szCs w:val="26"/>
              </w:rPr>
              <w:t>Áp suất lớn hơn 1,5 lần áp suất chỉnh đặt của van cần kiểm định</w:t>
            </w:r>
          </w:p>
        </w:tc>
        <w:tc>
          <w:tcPr>
            <w:tcW w:w="2545" w:type="dxa"/>
          </w:tcPr>
          <w:p w14:paraId="51C7595C" w14:textId="77777777" w:rsidR="0010019C" w:rsidRPr="0010019C" w:rsidRDefault="0010019C" w:rsidP="0010019C">
            <w:pPr>
              <w:jc w:val="center"/>
              <w:rPr>
                <w:sz w:val="26"/>
                <w:szCs w:val="26"/>
              </w:rPr>
            </w:pPr>
          </w:p>
        </w:tc>
      </w:tr>
      <w:tr w:rsidR="0010019C" w14:paraId="2F501999" w14:textId="77777777" w:rsidTr="0010019C">
        <w:trPr>
          <w:jc w:val="center"/>
        </w:trPr>
        <w:tc>
          <w:tcPr>
            <w:tcW w:w="563" w:type="dxa"/>
          </w:tcPr>
          <w:p w14:paraId="2F8F26C4" w14:textId="6E1FB250" w:rsidR="0010019C" w:rsidRPr="0010019C" w:rsidRDefault="0010019C" w:rsidP="0010019C">
            <w:pPr>
              <w:jc w:val="center"/>
              <w:rPr>
                <w:sz w:val="26"/>
                <w:szCs w:val="26"/>
              </w:rPr>
            </w:pPr>
            <w:r w:rsidRPr="0010019C">
              <w:rPr>
                <w:sz w:val="26"/>
                <w:szCs w:val="26"/>
              </w:rPr>
              <w:t>4</w:t>
            </w:r>
          </w:p>
        </w:tc>
        <w:tc>
          <w:tcPr>
            <w:tcW w:w="4392" w:type="dxa"/>
          </w:tcPr>
          <w:p w14:paraId="21CEF656" w14:textId="28B5BBAB" w:rsidR="0010019C" w:rsidRPr="0010019C" w:rsidRDefault="0010019C" w:rsidP="0010019C">
            <w:pPr>
              <w:jc w:val="center"/>
              <w:rPr>
                <w:sz w:val="26"/>
                <w:szCs w:val="26"/>
              </w:rPr>
            </w:pPr>
            <w:r w:rsidRPr="0010019C">
              <w:rPr>
                <w:sz w:val="26"/>
                <w:szCs w:val="26"/>
              </w:rPr>
              <w:t>Ẩm kế</w:t>
            </w:r>
          </w:p>
        </w:tc>
        <w:tc>
          <w:tcPr>
            <w:tcW w:w="2411" w:type="dxa"/>
          </w:tcPr>
          <w:p w14:paraId="1BCCFF83" w14:textId="5EED6669" w:rsidR="0010019C" w:rsidRPr="0010019C" w:rsidRDefault="0010019C" w:rsidP="0010019C">
            <w:pPr>
              <w:jc w:val="center"/>
              <w:rPr>
                <w:sz w:val="26"/>
                <w:szCs w:val="26"/>
              </w:rPr>
            </w:pPr>
            <w:r w:rsidRPr="0010019C">
              <w:rPr>
                <w:sz w:val="26"/>
                <w:szCs w:val="26"/>
              </w:rPr>
              <w:t>(0 ÷ 100) %RH</w:t>
            </w:r>
          </w:p>
        </w:tc>
        <w:tc>
          <w:tcPr>
            <w:tcW w:w="2545" w:type="dxa"/>
          </w:tcPr>
          <w:p w14:paraId="2272F5E5" w14:textId="547EBB6F" w:rsidR="0010019C" w:rsidRPr="0010019C" w:rsidRDefault="0010019C" w:rsidP="0010019C">
            <w:pPr>
              <w:jc w:val="center"/>
              <w:rPr>
                <w:sz w:val="26"/>
                <w:szCs w:val="26"/>
              </w:rPr>
            </w:pPr>
            <w:r w:rsidRPr="0010019C">
              <w:rPr>
                <w:sz w:val="26"/>
                <w:szCs w:val="26"/>
              </w:rPr>
              <w:t>± 5 %RH</w:t>
            </w:r>
          </w:p>
        </w:tc>
      </w:tr>
      <w:tr w:rsidR="0010019C" w14:paraId="1DE30787" w14:textId="77777777" w:rsidTr="0010019C">
        <w:trPr>
          <w:jc w:val="center"/>
        </w:trPr>
        <w:tc>
          <w:tcPr>
            <w:tcW w:w="563" w:type="dxa"/>
          </w:tcPr>
          <w:p w14:paraId="0D56A305" w14:textId="52209E07" w:rsidR="0010019C" w:rsidRPr="0010019C" w:rsidRDefault="0010019C" w:rsidP="0010019C">
            <w:pPr>
              <w:jc w:val="center"/>
              <w:rPr>
                <w:sz w:val="26"/>
                <w:szCs w:val="26"/>
              </w:rPr>
            </w:pPr>
            <w:r w:rsidRPr="0010019C">
              <w:rPr>
                <w:sz w:val="26"/>
                <w:szCs w:val="26"/>
              </w:rPr>
              <w:t>5</w:t>
            </w:r>
          </w:p>
        </w:tc>
        <w:tc>
          <w:tcPr>
            <w:tcW w:w="4392" w:type="dxa"/>
          </w:tcPr>
          <w:p w14:paraId="4FB8BC33" w14:textId="29A4941F" w:rsidR="0010019C" w:rsidRPr="0010019C" w:rsidRDefault="0010019C" w:rsidP="0010019C">
            <w:pPr>
              <w:jc w:val="center"/>
              <w:rPr>
                <w:sz w:val="26"/>
                <w:szCs w:val="26"/>
              </w:rPr>
            </w:pPr>
            <w:r w:rsidRPr="0010019C">
              <w:rPr>
                <w:sz w:val="26"/>
                <w:szCs w:val="26"/>
              </w:rPr>
              <w:t>Barômét</w:t>
            </w:r>
          </w:p>
        </w:tc>
        <w:tc>
          <w:tcPr>
            <w:tcW w:w="2411" w:type="dxa"/>
          </w:tcPr>
          <w:p w14:paraId="7D18D201" w14:textId="29D32714" w:rsidR="0010019C" w:rsidRPr="0010019C" w:rsidRDefault="0010019C" w:rsidP="0010019C">
            <w:pPr>
              <w:jc w:val="center"/>
              <w:rPr>
                <w:sz w:val="26"/>
                <w:szCs w:val="26"/>
              </w:rPr>
            </w:pPr>
            <w:r w:rsidRPr="0010019C">
              <w:rPr>
                <w:sz w:val="26"/>
                <w:szCs w:val="26"/>
              </w:rPr>
              <w:t>(800 ÷ 1 100) mbar</w:t>
            </w:r>
          </w:p>
        </w:tc>
        <w:tc>
          <w:tcPr>
            <w:tcW w:w="2545" w:type="dxa"/>
          </w:tcPr>
          <w:p w14:paraId="3C3D7CA1" w14:textId="248EFE7D" w:rsidR="0010019C" w:rsidRPr="0010019C" w:rsidRDefault="0010019C" w:rsidP="0010019C">
            <w:pPr>
              <w:jc w:val="center"/>
              <w:rPr>
                <w:sz w:val="26"/>
                <w:szCs w:val="26"/>
              </w:rPr>
            </w:pPr>
            <w:r w:rsidRPr="0010019C">
              <w:rPr>
                <w:sz w:val="26"/>
                <w:szCs w:val="26"/>
              </w:rPr>
              <w:t>± 2 mbar</w:t>
            </w:r>
          </w:p>
        </w:tc>
      </w:tr>
      <w:tr w:rsidR="0010019C" w14:paraId="35677634" w14:textId="77777777" w:rsidTr="0010019C">
        <w:trPr>
          <w:jc w:val="center"/>
        </w:trPr>
        <w:tc>
          <w:tcPr>
            <w:tcW w:w="563" w:type="dxa"/>
          </w:tcPr>
          <w:p w14:paraId="2C2AFC05" w14:textId="485B469D" w:rsidR="0010019C" w:rsidRPr="0010019C" w:rsidRDefault="0010019C" w:rsidP="0010019C">
            <w:pPr>
              <w:jc w:val="center"/>
              <w:rPr>
                <w:sz w:val="26"/>
                <w:szCs w:val="26"/>
              </w:rPr>
            </w:pPr>
            <w:r w:rsidRPr="0010019C">
              <w:rPr>
                <w:sz w:val="26"/>
                <w:szCs w:val="26"/>
              </w:rPr>
              <w:t>6</w:t>
            </w:r>
          </w:p>
        </w:tc>
        <w:tc>
          <w:tcPr>
            <w:tcW w:w="4392" w:type="dxa"/>
          </w:tcPr>
          <w:p w14:paraId="0813134D" w14:textId="5D2E8773" w:rsidR="0010019C" w:rsidRPr="0010019C" w:rsidRDefault="0010019C" w:rsidP="0010019C">
            <w:pPr>
              <w:jc w:val="center"/>
              <w:rPr>
                <w:sz w:val="26"/>
                <w:szCs w:val="26"/>
              </w:rPr>
            </w:pPr>
            <w:r w:rsidRPr="0010019C">
              <w:rPr>
                <w:sz w:val="26"/>
                <w:szCs w:val="26"/>
              </w:rPr>
              <w:t>Thước đo</w:t>
            </w:r>
          </w:p>
        </w:tc>
        <w:tc>
          <w:tcPr>
            <w:tcW w:w="2411" w:type="dxa"/>
          </w:tcPr>
          <w:p w14:paraId="5ED82F63" w14:textId="5D0F2975" w:rsidR="0010019C" w:rsidRPr="0010019C" w:rsidRDefault="0010019C" w:rsidP="0010019C">
            <w:pPr>
              <w:jc w:val="center"/>
              <w:rPr>
                <w:sz w:val="26"/>
                <w:szCs w:val="26"/>
              </w:rPr>
            </w:pPr>
            <w:r w:rsidRPr="0010019C">
              <w:rPr>
                <w:sz w:val="26"/>
                <w:szCs w:val="26"/>
              </w:rPr>
              <w:t>(0 ÷ 500) mm</w:t>
            </w:r>
          </w:p>
        </w:tc>
        <w:tc>
          <w:tcPr>
            <w:tcW w:w="2545" w:type="dxa"/>
          </w:tcPr>
          <w:p w14:paraId="269ECE92" w14:textId="29B64FD0" w:rsidR="0010019C" w:rsidRPr="0010019C" w:rsidRDefault="0010019C" w:rsidP="0010019C">
            <w:pPr>
              <w:jc w:val="center"/>
              <w:rPr>
                <w:sz w:val="26"/>
                <w:szCs w:val="26"/>
              </w:rPr>
            </w:pPr>
            <w:r w:rsidRPr="0010019C">
              <w:rPr>
                <w:sz w:val="26"/>
                <w:szCs w:val="26"/>
              </w:rPr>
              <w:t>± 1 mm</w:t>
            </w:r>
          </w:p>
        </w:tc>
      </w:tr>
    </w:tbl>
    <w:p w14:paraId="2EF2E065" w14:textId="77777777" w:rsidR="002529A5" w:rsidRPr="001A674E" w:rsidRDefault="002529A5" w:rsidP="002529A5">
      <w:pPr>
        <w:jc w:val="both"/>
        <w:rPr>
          <w:sz w:val="24"/>
          <w:szCs w:val="18"/>
        </w:rPr>
      </w:pPr>
      <w:r>
        <w:rPr>
          <w:sz w:val="24"/>
          <w:szCs w:val="18"/>
        </w:rPr>
        <w:t>CHÚ THÍCH: Các phương tiện đo trên phải được kiểm định hoặc hiệu chuẩn và còn trong thời hạn hiệu lực.</w:t>
      </w:r>
    </w:p>
    <w:p w14:paraId="3697460E" w14:textId="77777777" w:rsidR="00F16367" w:rsidRPr="00F16367" w:rsidRDefault="00F16367" w:rsidP="00442926">
      <w:pPr>
        <w:jc w:val="both"/>
      </w:pPr>
    </w:p>
    <w:p w14:paraId="646745E0" w14:textId="48D8063D" w:rsidR="00455F9C" w:rsidRDefault="0010019C" w:rsidP="00442926">
      <w:pPr>
        <w:pStyle w:val="Heading1"/>
        <w:jc w:val="both"/>
      </w:pPr>
      <w:bookmarkStart w:id="5" w:name="_Toc79569628"/>
      <w:r>
        <w:lastRenderedPageBreak/>
        <w:t>5</w:t>
      </w:r>
      <w:r w:rsidR="00455F9C">
        <w:t xml:space="preserve"> Điều kiện và chuẩn bị kiểm định</w:t>
      </w:r>
      <w:bookmarkEnd w:id="5"/>
    </w:p>
    <w:p w14:paraId="68F08474" w14:textId="5D78514B" w:rsidR="00455F9C" w:rsidRDefault="0010019C" w:rsidP="00442926">
      <w:pPr>
        <w:pStyle w:val="Heading2"/>
        <w:jc w:val="both"/>
      </w:pPr>
      <w:bookmarkStart w:id="6" w:name="_Toc79569629"/>
      <w:r>
        <w:t>5</w:t>
      </w:r>
      <w:r w:rsidR="00455F9C">
        <w:t>.1 Điều kiện kiểm định</w:t>
      </w:r>
      <w:bookmarkEnd w:id="6"/>
    </w:p>
    <w:p w14:paraId="6E164D6D" w14:textId="17F03E15" w:rsidR="00F16367" w:rsidRDefault="00F16367" w:rsidP="00442926">
      <w:pPr>
        <w:jc w:val="both"/>
      </w:pPr>
      <w:r>
        <w:t>Ph</w:t>
      </w:r>
      <w:r w:rsidR="006A63E6">
        <w:t>ải</w:t>
      </w:r>
      <w:r>
        <w:t xml:space="preserve"> tiến hành kiểm định phải đảm bảo các điều kiện sau</w:t>
      </w:r>
      <w:r w:rsidR="0010019C">
        <w:t>:</w:t>
      </w:r>
    </w:p>
    <w:p w14:paraId="72ED735D" w14:textId="37DA6A16" w:rsidR="0010019C" w:rsidRPr="009464F8" w:rsidRDefault="0010019C" w:rsidP="0010019C">
      <w:pPr>
        <w:pStyle w:val="ListParagraph"/>
        <w:spacing w:line="360" w:lineRule="exact"/>
        <w:ind w:left="0"/>
        <w:jc w:val="both"/>
        <w:rPr>
          <w:szCs w:val="28"/>
        </w:rPr>
      </w:pPr>
      <w:r>
        <w:rPr>
          <w:szCs w:val="28"/>
        </w:rPr>
        <w:t xml:space="preserve">- </w:t>
      </w:r>
      <w:r w:rsidRPr="009464F8">
        <w:rPr>
          <w:szCs w:val="28"/>
        </w:rPr>
        <w:t>Nhiệt độ môi trường:</w:t>
      </w:r>
      <w:r>
        <w:rPr>
          <w:szCs w:val="28"/>
        </w:rPr>
        <w:t xml:space="preserve"> </w:t>
      </w:r>
      <w:r w:rsidRPr="009464F8">
        <w:rPr>
          <w:szCs w:val="28"/>
        </w:rPr>
        <w:t>(2</w:t>
      </w:r>
      <w:r>
        <w:rPr>
          <w:szCs w:val="28"/>
        </w:rPr>
        <w:t>0 ± 5</w:t>
      </w:r>
      <w:r w:rsidRPr="009464F8">
        <w:rPr>
          <w:szCs w:val="28"/>
        </w:rPr>
        <w:t xml:space="preserve">) </w:t>
      </w:r>
      <w:r w:rsidRPr="009464F8">
        <w:rPr>
          <w:szCs w:val="28"/>
          <w:vertAlign w:val="superscript"/>
        </w:rPr>
        <w:t>o</w:t>
      </w:r>
      <w:r w:rsidRPr="009464F8">
        <w:rPr>
          <w:szCs w:val="28"/>
        </w:rPr>
        <w:t>C</w:t>
      </w:r>
      <w:r>
        <w:rPr>
          <w:szCs w:val="28"/>
        </w:rPr>
        <w:t>;</w:t>
      </w:r>
    </w:p>
    <w:p w14:paraId="1A6F9AAB" w14:textId="51249AF1" w:rsidR="0010019C" w:rsidRDefault="0010019C" w:rsidP="0010019C">
      <w:pPr>
        <w:pStyle w:val="ListParagraph"/>
        <w:spacing w:line="360" w:lineRule="exact"/>
        <w:ind w:left="0"/>
        <w:jc w:val="both"/>
        <w:rPr>
          <w:szCs w:val="28"/>
        </w:rPr>
      </w:pPr>
      <w:r>
        <w:rPr>
          <w:szCs w:val="28"/>
        </w:rPr>
        <w:t xml:space="preserve">- </w:t>
      </w:r>
      <w:r w:rsidRPr="009464F8">
        <w:rPr>
          <w:szCs w:val="28"/>
        </w:rPr>
        <w:t xml:space="preserve">Độ ẩm tương đối: </w:t>
      </w:r>
      <w:r>
        <w:rPr>
          <w:szCs w:val="28"/>
        </w:rPr>
        <w:t>(65 ± 15</w:t>
      </w:r>
      <w:r w:rsidRPr="009464F8">
        <w:rPr>
          <w:szCs w:val="28"/>
        </w:rPr>
        <w:t>) %</w:t>
      </w:r>
      <w:r>
        <w:rPr>
          <w:szCs w:val="28"/>
        </w:rPr>
        <w:t>;</w:t>
      </w:r>
    </w:p>
    <w:p w14:paraId="468D4A8B" w14:textId="561C2A7D" w:rsidR="0010019C" w:rsidRPr="009464F8" w:rsidRDefault="0010019C" w:rsidP="0010019C">
      <w:pPr>
        <w:pStyle w:val="ListParagraph"/>
        <w:spacing w:line="360" w:lineRule="exact"/>
        <w:ind w:left="0"/>
        <w:jc w:val="both"/>
        <w:rPr>
          <w:szCs w:val="28"/>
        </w:rPr>
      </w:pPr>
      <w:r>
        <w:rPr>
          <w:szCs w:val="28"/>
        </w:rPr>
        <w:t>- Áp suất khí quyển: (100 ± 4) kPa;</w:t>
      </w:r>
    </w:p>
    <w:p w14:paraId="357187B8" w14:textId="3DC1324F" w:rsidR="0010019C" w:rsidRPr="009464F8" w:rsidRDefault="0010019C" w:rsidP="0010019C">
      <w:pPr>
        <w:spacing w:line="360" w:lineRule="exact"/>
        <w:jc w:val="both"/>
        <w:rPr>
          <w:szCs w:val="28"/>
        </w:rPr>
      </w:pPr>
      <w:r>
        <w:rPr>
          <w:szCs w:val="28"/>
        </w:rPr>
        <w:t>- Phòng thí nghiệm phải thoáng khí, không có bụi, đủ sáng, không có chấn động và va đập.</w:t>
      </w:r>
    </w:p>
    <w:p w14:paraId="68A52F07" w14:textId="6BAA2862" w:rsidR="00455F9C" w:rsidRDefault="0010019C" w:rsidP="00442926">
      <w:pPr>
        <w:pStyle w:val="Heading2"/>
        <w:jc w:val="both"/>
      </w:pPr>
      <w:bookmarkStart w:id="7" w:name="_Toc79569630"/>
      <w:r>
        <w:t>5</w:t>
      </w:r>
      <w:r w:rsidR="00455F9C">
        <w:t>.2 Chuẩn bị kiểm định</w:t>
      </w:r>
      <w:bookmarkEnd w:id="7"/>
    </w:p>
    <w:p w14:paraId="240A170E" w14:textId="3C294F46" w:rsidR="00F16367" w:rsidRDefault="00F16367" w:rsidP="00442926">
      <w:pPr>
        <w:jc w:val="both"/>
      </w:pPr>
      <w:r>
        <w:t>Trước khi tiến hành kiểm định phải thực hiện các công việc chuẩn bị sau:</w:t>
      </w:r>
    </w:p>
    <w:p w14:paraId="05E059F3" w14:textId="46B51D51" w:rsidR="0010019C" w:rsidRPr="009464F8" w:rsidRDefault="0010019C" w:rsidP="0010019C">
      <w:pPr>
        <w:pStyle w:val="ListParagraph"/>
        <w:spacing w:line="360" w:lineRule="exact"/>
        <w:ind w:left="0"/>
        <w:jc w:val="both"/>
        <w:rPr>
          <w:szCs w:val="28"/>
        </w:rPr>
      </w:pPr>
      <w:r w:rsidRPr="009464F8">
        <w:rPr>
          <w:szCs w:val="28"/>
        </w:rPr>
        <w:t>-</w:t>
      </w:r>
      <w:r>
        <w:rPr>
          <w:szCs w:val="28"/>
        </w:rPr>
        <w:t xml:space="preserve"> Các</w:t>
      </w:r>
      <w:r w:rsidRPr="009464F8">
        <w:rPr>
          <w:szCs w:val="28"/>
        </w:rPr>
        <w:t xml:space="preserve"> </w:t>
      </w:r>
      <w:r>
        <w:rPr>
          <w:szCs w:val="28"/>
        </w:rPr>
        <w:t>p</w:t>
      </w:r>
      <w:r w:rsidRPr="009464F8">
        <w:rPr>
          <w:szCs w:val="28"/>
        </w:rPr>
        <w:t xml:space="preserve">hương tiện kiểm định và </w:t>
      </w:r>
      <w:r>
        <w:rPr>
          <w:szCs w:val="28"/>
        </w:rPr>
        <w:t>van an toàn</w:t>
      </w:r>
      <w:r w:rsidRPr="009464F8">
        <w:rPr>
          <w:szCs w:val="28"/>
        </w:rPr>
        <w:t xml:space="preserve"> phải để trong phòng </w:t>
      </w:r>
      <w:r>
        <w:rPr>
          <w:szCs w:val="28"/>
        </w:rPr>
        <w:t>thí nghiệm một thời gian nhất định cho đến khi đạt được điều kiện môi trường quy định tại điều 5.1, sẵn sàng ở vị trí kiểm định và lắp ráp;</w:t>
      </w:r>
    </w:p>
    <w:p w14:paraId="0AE782CB" w14:textId="398F51FD" w:rsidR="0010019C" w:rsidRDefault="0010019C" w:rsidP="0010019C">
      <w:pPr>
        <w:pStyle w:val="ListParagraph"/>
        <w:spacing w:line="360" w:lineRule="exact"/>
        <w:ind w:left="0"/>
        <w:jc w:val="both"/>
        <w:rPr>
          <w:szCs w:val="28"/>
        </w:rPr>
      </w:pPr>
      <w:r>
        <w:rPr>
          <w:szCs w:val="28"/>
        </w:rPr>
        <w:t>- Chọn các đầu nối thích hợp;</w:t>
      </w:r>
    </w:p>
    <w:p w14:paraId="6E914C1B" w14:textId="5F5DEFBC" w:rsidR="0010019C" w:rsidRDefault="0010019C" w:rsidP="0010019C">
      <w:pPr>
        <w:pStyle w:val="ListParagraph"/>
        <w:spacing w:line="360" w:lineRule="exact"/>
        <w:ind w:left="0"/>
        <w:jc w:val="both"/>
        <w:rPr>
          <w:szCs w:val="28"/>
        </w:rPr>
      </w:pPr>
      <w:r>
        <w:rPr>
          <w:szCs w:val="28"/>
        </w:rPr>
        <w:t xml:space="preserve">- Chọn môi trường truyền áp suất: với các van an toàn không được phép tiếp xúc với chất lỏng thì môi trường truyền áp suất là không khí hoặc khí trơ, với các van an toàn khác thì môi trường truyền áp suất là nước hoặc dầu biến thế. </w:t>
      </w:r>
    </w:p>
    <w:p w14:paraId="2698D4C4" w14:textId="14D341AA" w:rsidR="000739FD" w:rsidRDefault="000739FD" w:rsidP="0010019C">
      <w:pPr>
        <w:pStyle w:val="ListParagraph"/>
        <w:spacing w:line="360" w:lineRule="exact"/>
        <w:ind w:left="0"/>
        <w:jc w:val="both"/>
        <w:rPr>
          <w:szCs w:val="28"/>
        </w:rPr>
      </w:pPr>
      <w:r>
        <w:rPr>
          <w:noProof/>
          <w:szCs w:val="28"/>
        </w:rPr>
        <mc:AlternateContent>
          <mc:Choice Requires="wpc">
            <w:drawing>
              <wp:anchor distT="0" distB="0" distL="114300" distR="114300" simplePos="0" relativeHeight="251674624" behindDoc="0" locked="0" layoutInCell="1" allowOverlap="1" wp14:anchorId="0FC27219" wp14:editId="02D641E9">
                <wp:simplePos x="0" y="0"/>
                <wp:positionH relativeFrom="page">
                  <wp:align>right</wp:align>
                </wp:positionH>
                <wp:positionV relativeFrom="paragraph">
                  <wp:posOffset>487045</wp:posOffset>
                </wp:positionV>
                <wp:extent cx="6648450" cy="2992755"/>
                <wp:effectExtent l="0" t="0" r="0" b="0"/>
                <wp:wrapTopAndBottom/>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 name="Picture 13" descr="Diagram, schematic&#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524000" y="5182"/>
                            <a:ext cx="2843017" cy="2518943"/>
                          </a:xfrm>
                          <a:prstGeom prst="rect">
                            <a:avLst/>
                          </a:prstGeom>
                        </pic:spPr>
                      </pic:pic>
                      <wps:wsp>
                        <wps:cNvPr id="14" name="Text Box 14"/>
                        <wps:cNvSpPr txBox="1"/>
                        <wps:spPr>
                          <a:xfrm>
                            <a:off x="1057275" y="2628900"/>
                            <a:ext cx="4352925" cy="333375"/>
                          </a:xfrm>
                          <a:prstGeom prst="rect">
                            <a:avLst/>
                          </a:prstGeom>
                          <a:solidFill>
                            <a:schemeClr val="lt1"/>
                          </a:solidFill>
                          <a:ln w="6350">
                            <a:noFill/>
                          </a:ln>
                        </wps:spPr>
                        <wps:txbx>
                          <w:txbxContent>
                            <w:p w14:paraId="75022FFA" w14:textId="522CEBAE" w:rsidR="000739FD" w:rsidRPr="000739FD" w:rsidRDefault="000739FD">
                              <w:pPr>
                                <w:rPr>
                                  <w:b/>
                                  <w:bCs/>
                                  <w:sz w:val="26"/>
                                  <w:szCs w:val="26"/>
                                </w:rPr>
                              </w:pPr>
                              <w:r w:rsidRPr="000739FD">
                                <w:rPr>
                                  <w:b/>
                                  <w:bCs/>
                                  <w:sz w:val="26"/>
                                  <w:szCs w:val="26"/>
                                </w:rPr>
                                <w:t>Hình 1. Sơ đồ kết nối hệ thống chuẩn mẫu và van an toàn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0FC27219" id="Canvas 12" o:spid="_x0000_s1026" editas="canvas" style="position:absolute;left:0;text-align:left;margin-left:472.3pt;margin-top:38.35pt;width:523.5pt;height:235.65pt;z-index:251674624;mso-position-horizontal:right;mso-position-horizontal-relative:page" coordsize="66484,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29927;visibility:visible;mso-wrap-style:square" filled="t">
                  <v:fill o:detectmouseclick="t"/>
                  <v:path o:connecttype="none"/>
                </v:shape>
                <v:shape id="Picture 13" o:spid="_x0000_s1028" type="#_x0000_t75" alt="Diagram, schematic&#10;&#10;Description automatically generated" style="position:absolute;left:15240;top:51;width:28430;height:2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">
                  <v:imagedata r:id="rId11" o:title="Diagram, schematic&#10;&#10;Description automatically generated"/>
                </v:shape>
                <v:shapetype id="_x0000_t202" coordsize="21600,21600" o:spt="202" path="m,l,21600r21600,l21600,xe">
                  <v:stroke joinstyle="miter"/>
                  <v:path gradientshapeok="t" o:connecttype="rect"/>
                </v:shapetype>
                <v:shape id="Text Box 14" o:spid="_x0000_s1029" type="#_x0000_t202" style="position:absolute;left:10572;top:26289;width:4353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75022FFA" w14:textId="522CEBAE" w:rsidR="000739FD" w:rsidRPr="000739FD" w:rsidRDefault="000739FD">
                        <w:pPr>
                          <w:rPr>
                            <w:b/>
                            <w:bCs/>
                            <w:sz w:val="26"/>
                            <w:szCs w:val="26"/>
                          </w:rPr>
                        </w:pPr>
                        <w:r w:rsidRPr="000739FD">
                          <w:rPr>
                            <w:b/>
                            <w:bCs/>
                            <w:sz w:val="26"/>
                            <w:szCs w:val="26"/>
                          </w:rPr>
                          <w:t xml:space="preserve">Hình 1. Sơ đồ kết nối hệ thống chuẩn mẫu và </w:t>
                        </w:r>
                        <w:r w:rsidRPr="000739FD">
                          <w:rPr>
                            <w:b/>
                            <w:bCs/>
                            <w:sz w:val="26"/>
                            <w:szCs w:val="26"/>
                          </w:rPr>
                          <w:t>van an toàn</w:t>
                        </w:r>
                      </w:p>
                    </w:txbxContent>
                  </v:textbox>
                </v:shape>
                <w10:wrap type="topAndBottom" anchorx="page"/>
              </v:group>
            </w:pict>
          </mc:Fallback>
        </mc:AlternateContent>
      </w:r>
      <w:r>
        <w:rPr>
          <w:szCs w:val="28"/>
        </w:rPr>
        <w:t xml:space="preserve">- </w:t>
      </w:r>
      <w:r w:rsidRPr="000739FD">
        <w:rPr>
          <w:szCs w:val="28"/>
        </w:rPr>
        <w:t>Kết nối hệ thống chuẩn mẫu để kiểm định theo sơ đồ như Hình 1. Kiểm tra và làm kín các mối nối; nếu là hệ thống thủy lực thì phải đẩy hết khí ra khỏi hệ thống</w:t>
      </w:r>
      <w:r>
        <w:rPr>
          <w:szCs w:val="28"/>
        </w:rPr>
        <w:t>.</w:t>
      </w:r>
    </w:p>
    <w:p w14:paraId="0DD08186" w14:textId="2B0B98E9" w:rsidR="00F16367" w:rsidRDefault="0010019C" w:rsidP="00442926">
      <w:pPr>
        <w:pStyle w:val="Heading1"/>
        <w:jc w:val="both"/>
      </w:pPr>
      <w:bookmarkStart w:id="8" w:name="_Toc79569631"/>
      <w:r>
        <w:t>6</w:t>
      </w:r>
      <w:r w:rsidR="00455F9C">
        <w:t xml:space="preserve"> Tiến hành kiểm định</w:t>
      </w:r>
      <w:bookmarkEnd w:id="8"/>
    </w:p>
    <w:p w14:paraId="1305BAD0" w14:textId="6427B31A" w:rsid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5DDC7BD4" w14:textId="31833D1D" w:rsidR="00455F9C" w:rsidRDefault="0010019C" w:rsidP="007D3691">
      <w:pPr>
        <w:pStyle w:val="Heading2"/>
      </w:pPr>
      <w:bookmarkStart w:id="9" w:name="_Toc79569632"/>
      <w:r>
        <w:t>6</w:t>
      </w:r>
      <w:r w:rsidR="00455F9C">
        <w:t>.1 Kiểm tra bên ngoài</w:t>
      </w:r>
      <w:bookmarkEnd w:id="9"/>
    </w:p>
    <w:p w14:paraId="6E874BAE" w14:textId="77777777" w:rsidR="00284E54" w:rsidRPr="00284E54" w:rsidRDefault="00284E54" w:rsidP="00442926">
      <w:pPr>
        <w:jc w:val="both"/>
      </w:pPr>
      <w:r>
        <w:t>Phải kiểm tra bên ngoài theo các nội dung và yêu cầu sau:</w:t>
      </w:r>
    </w:p>
    <w:p w14:paraId="24037B30" w14:textId="1A800343" w:rsidR="0010019C" w:rsidRPr="009464F8" w:rsidRDefault="0010019C" w:rsidP="0010019C">
      <w:pPr>
        <w:pStyle w:val="ListParagraph"/>
        <w:spacing w:line="360" w:lineRule="exact"/>
        <w:ind w:left="0"/>
        <w:jc w:val="both"/>
        <w:rPr>
          <w:szCs w:val="28"/>
        </w:rPr>
      </w:pPr>
      <w:r w:rsidRPr="009464F8">
        <w:rPr>
          <w:szCs w:val="28"/>
        </w:rPr>
        <w:lastRenderedPageBreak/>
        <w:t xml:space="preserve">- </w:t>
      </w:r>
      <w:r>
        <w:rPr>
          <w:szCs w:val="28"/>
        </w:rPr>
        <w:t>Van an toàn</w:t>
      </w:r>
      <w:r w:rsidRPr="009464F8">
        <w:rPr>
          <w:szCs w:val="28"/>
        </w:rPr>
        <w:t xml:space="preserve"> phải</w:t>
      </w:r>
      <w:r>
        <w:rPr>
          <w:szCs w:val="28"/>
        </w:rPr>
        <w:t xml:space="preserve"> ở tình trạng </w:t>
      </w:r>
      <w:r w:rsidRPr="009464F8">
        <w:rPr>
          <w:szCs w:val="28"/>
        </w:rPr>
        <w:t xml:space="preserve">nguyên vẹn, </w:t>
      </w:r>
      <w:r>
        <w:rPr>
          <w:szCs w:val="28"/>
        </w:rPr>
        <w:t xml:space="preserve">có </w:t>
      </w:r>
      <w:r w:rsidRPr="009464F8">
        <w:rPr>
          <w:szCs w:val="28"/>
        </w:rPr>
        <w:t xml:space="preserve">đầy đủ </w:t>
      </w:r>
      <w:r>
        <w:rPr>
          <w:szCs w:val="28"/>
        </w:rPr>
        <w:t>chi tiết và phụ tùng, các chi tiết không bị rạn nứt, han gỉ, ăn mòn hoặc bị cong vênh</w:t>
      </w:r>
      <w:r w:rsidR="007D3691">
        <w:rPr>
          <w:szCs w:val="28"/>
        </w:rPr>
        <w:t>;</w:t>
      </w:r>
    </w:p>
    <w:p w14:paraId="349996D6" w14:textId="3C09F257" w:rsidR="0010019C" w:rsidRDefault="0010019C" w:rsidP="0010019C">
      <w:pPr>
        <w:pStyle w:val="ListParagraph"/>
        <w:spacing w:line="360" w:lineRule="exact"/>
        <w:ind w:left="0"/>
        <w:jc w:val="both"/>
        <w:rPr>
          <w:szCs w:val="28"/>
        </w:rPr>
      </w:pPr>
      <w:r w:rsidRPr="009464F8">
        <w:rPr>
          <w:szCs w:val="28"/>
        </w:rPr>
        <w:t xml:space="preserve">- </w:t>
      </w:r>
      <w:r>
        <w:rPr>
          <w:szCs w:val="28"/>
        </w:rPr>
        <w:t>Trên van an toàn phải có đầy đủ ký hiêu, mã hiệu quy định môi trường sử dụng, áp suất chỉnh đặt, áp suát thử, phải có chỗ niêm phong; đối với các van an toàn kiểm định định kỳ phải còn nguyên kẹp chì hoặc dấu niêm phong.</w:t>
      </w:r>
    </w:p>
    <w:p w14:paraId="7143A3BB" w14:textId="77777777" w:rsidR="007D3691" w:rsidRPr="00AC6F5B" w:rsidRDefault="007D3691" w:rsidP="007D3691">
      <w:pPr>
        <w:pStyle w:val="Heading2"/>
        <w:spacing w:line="360" w:lineRule="exact"/>
        <w:jc w:val="both"/>
      </w:pPr>
      <w:bookmarkStart w:id="10" w:name="_Toc394680971"/>
      <w:bookmarkStart w:id="11" w:name="_Toc395174789"/>
      <w:bookmarkStart w:id="12" w:name="_Toc395617675"/>
      <w:bookmarkStart w:id="13" w:name="_Toc75439452"/>
      <w:bookmarkStart w:id="14" w:name="_Toc75441023"/>
      <w:bookmarkStart w:id="15" w:name="_Toc75441067"/>
      <w:bookmarkStart w:id="16" w:name="_Toc79569633"/>
      <w:r>
        <w:t>6.</w:t>
      </w:r>
      <w:r w:rsidRPr="00AC6F5B">
        <w:t>2 Kiểm tra kỹ thuật</w:t>
      </w:r>
      <w:bookmarkEnd w:id="10"/>
      <w:bookmarkEnd w:id="11"/>
      <w:bookmarkEnd w:id="12"/>
      <w:bookmarkEnd w:id="13"/>
      <w:bookmarkEnd w:id="14"/>
      <w:bookmarkEnd w:id="15"/>
      <w:bookmarkEnd w:id="16"/>
    </w:p>
    <w:p w14:paraId="42EDF5CF" w14:textId="77777777" w:rsidR="00CD7DDF" w:rsidRDefault="00CD7DDF" w:rsidP="00CD7DDF">
      <w:pPr>
        <w:jc w:val="both"/>
      </w:pPr>
      <w:bookmarkStart w:id="17" w:name="_Toc75441024"/>
      <w:bookmarkStart w:id="18" w:name="_Toc75441068"/>
      <w:r>
        <w:t xml:space="preserve">Phải kiểm tra kỹ thuật theo các nội dung và yêu cầu sau: </w:t>
      </w:r>
    </w:p>
    <w:p w14:paraId="0A88B6E1" w14:textId="77777777" w:rsidR="007D3691" w:rsidRPr="008C53A3" w:rsidRDefault="007D3691" w:rsidP="007D3691">
      <w:pPr>
        <w:rPr>
          <w:b/>
          <w:bCs/>
          <w:sz w:val="26"/>
          <w:szCs w:val="20"/>
        </w:rPr>
      </w:pPr>
      <w:r w:rsidRPr="008C53A3">
        <w:rPr>
          <w:b/>
          <w:bCs/>
          <w:sz w:val="26"/>
          <w:szCs w:val="20"/>
        </w:rPr>
        <w:t>6.2.1 Kiểm tra khả năng làm việc của van</w:t>
      </w:r>
      <w:bookmarkEnd w:id="17"/>
      <w:bookmarkEnd w:id="18"/>
    </w:p>
    <w:p w14:paraId="39DC8A0A" w14:textId="4EA057CA" w:rsidR="007D3691" w:rsidRDefault="007D3691" w:rsidP="007D3691">
      <w:pPr>
        <w:spacing w:line="360" w:lineRule="exact"/>
        <w:jc w:val="both"/>
        <w:rPr>
          <w:szCs w:val="28"/>
        </w:rPr>
      </w:pPr>
      <w:r>
        <w:rPr>
          <w:szCs w:val="28"/>
        </w:rPr>
        <w:t>Từ từ tăng áp suất tác động và van. Van phải đảm bảo kín ở áp suất nhỏ hơn áp suất chỉnh đặt và phải mở khi áp suất vượt quá áp suất chỉnh đặt. Sau đó từ từ giảm áp suất thì van phải có khả năng đóng kín trở lại khi áp suất hạ xuống dưới áp suất chỉnh đặt.</w:t>
      </w:r>
    </w:p>
    <w:p w14:paraId="5CA8733A" w14:textId="77777777" w:rsidR="007D3691" w:rsidRPr="00CD7DDF" w:rsidRDefault="007D3691" w:rsidP="00CD7DDF">
      <w:pPr>
        <w:rPr>
          <w:b/>
          <w:bCs/>
          <w:sz w:val="26"/>
          <w:szCs w:val="20"/>
        </w:rPr>
      </w:pPr>
      <w:bookmarkStart w:id="19" w:name="_Toc75441025"/>
      <w:bookmarkStart w:id="20" w:name="_Toc75441069"/>
      <w:r w:rsidRPr="00CD7DDF">
        <w:rPr>
          <w:b/>
          <w:bCs/>
          <w:sz w:val="26"/>
          <w:szCs w:val="20"/>
        </w:rPr>
        <w:t>6.2.2 Kiểm tra độ kín và tính chịu tải của van</w:t>
      </w:r>
      <w:bookmarkEnd w:id="19"/>
      <w:bookmarkEnd w:id="20"/>
    </w:p>
    <w:p w14:paraId="455970DB" w14:textId="67339A76" w:rsidR="007D3691" w:rsidRDefault="007D3691" w:rsidP="007D3691">
      <w:pPr>
        <w:spacing w:line="360" w:lineRule="exact"/>
        <w:jc w:val="both"/>
        <w:rPr>
          <w:szCs w:val="28"/>
        </w:rPr>
      </w:pPr>
      <w:r>
        <w:rPr>
          <w:szCs w:val="28"/>
        </w:rPr>
        <w:t>- Tiến hành kiểm tra độ kín và tính chịu tải của van ở áp suất bằng 1,5 lần áp suất lớn nhất theo thiết kế và tiến hành hiệu chỉnh đặt lại áp suất chỉnh đặt của van cần kiểm định;</w:t>
      </w:r>
    </w:p>
    <w:p w14:paraId="134B53E8" w14:textId="0634A5F1" w:rsidR="007D3691" w:rsidRDefault="007D3691" w:rsidP="007D3691">
      <w:pPr>
        <w:spacing w:line="360" w:lineRule="exact"/>
        <w:jc w:val="both"/>
        <w:rPr>
          <w:szCs w:val="28"/>
        </w:rPr>
      </w:pPr>
      <w:r>
        <w:rPr>
          <w:szCs w:val="28"/>
        </w:rPr>
        <w:t>- Đối với các van có hệ thống xả kín thì đầu ra cũng phải thử ở áp suất 1,5 lần áp suất lớn nhất theo thiết kế;</w:t>
      </w:r>
    </w:p>
    <w:p w14:paraId="4BDEB6A9" w14:textId="77777777" w:rsidR="007D3691" w:rsidRDefault="007D3691" w:rsidP="007D3691">
      <w:pPr>
        <w:spacing w:line="360" w:lineRule="exact"/>
        <w:jc w:val="both"/>
        <w:rPr>
          <w:szCs w:val="28"/>
        </w:rPr>
      </w:pPr>
      <w:r>
        <w:rPr>
          <w:szCs w:val="28"/>
        </w:rPr>
        <w:t>- Áp suất thử phải được tác động và duy trì ở giá trị yêu cầu trong thời gian đủ dài để cho phép thực hiện việc kiểm tra bằng mắt tất cả các bề mặt và mối nối, nhưng trong bất cứ trường hợp nào cũng không được ít hơn thời gian quy định trong Bảng 3.</w:t>
      </w:r>
    </w:p>
    <w:p w14:paraId="03BC35E4" w14:textId="5E302AFE" w:rsidR="007D3691" w:rsidRPr="007D3691" w:rsidRDefault="007D3691" w:rsidP="007D3691">
      <w:pPr>
        <w:spacing w:line="360" w:lineRule="exact"/>
        <w:jc w:val="center"/>
        <w:rPr>
          <w:b/>
          <w:sz w:val="26"/>
          <w:szCs w:val="26"/>
        </w:rPr>
      </w:pPr>
      <w:r w:rsidRPr="007D3691">
        <w:rPr>
          <w:b/>
          <w:sz w:val="26"/>
          <w:szCs w:val="26"/>
        </w:rPr>
        <w:t xml:space="preserve">Bảng 3 </w:t>
      </w:r>
      <w:r>
        <w:rPr>
          <w:b/>
          <w:sz w:val="26"/>
          <w:szCs w:val="26"/>
        </w:rPr>
        <w:t>-</w:t>
      </w:r>
      <w:r w:rsidRPr="007D3691">
        <w:rPr>
          <w:b/>
          <w:sz w:val="26"/>
          <w:szCs w:val="26"/>
        </w:rPr>
        <w:t xml:space="preserve"> Khoảng thời gian tối thiểu cho thử thủy tĩnh</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8"/>
        <w:gridCol w:w="2466"/>
        <w:gridCol w:w="2467"/>
        <w:gridCol w:w="2469"/>
      </w:tblGrid>
      <w:tr w:rsidR="007D3691" w:rsidRPr="00D33EFF" w14:paraId="648EEAE8" w14:textId="77777777" w:rsidTr="007D3691">
        <w:trPr>
          <w:trHeight w:val="396"/>
        </w:trPr>
        <w:tc>
          <w:tcPr>
            <w:tcW w:w="2368" w:type="dxa"/>
            <w:vMerge w:val="restart"/>
            <w:shd w:val="clear" w:color="auto" w:fill="auto"/>
            <w:vAlign w:val="center"/>
          </w:tcPr>
          <w:p w14:paraId="666C0E98" w14:textId="77777777" w:rsidR="007D3691" w:rsidRPr="007D3691" w:rsidRDefault="007D3691" w:rsidP="007D3691">
            <w:pPr>
              <w:spacing w:before="120" w:after="120" w:line="276" w:lineRule="auto"/>
              <w:jc w:val="center"/>
              <w:rPr>
                <w:b/>
                <w:bCs/>
                <w:sz w:val="26"/>
                <w:szCs w:val="26"/>
              </w:rPr>
            </w:pPr>
            <w:r w:rsidRPr="007D3691">
              <w:rPr>
                <w:b/>
                <w:bCs/>
                <w:sz w:val="26"/>
                <w:szCs w:val="26"/>
              </w:rPr>
              <w:t>Cỡ van</w:t>
            </w:r>
          </w:p>
          <w:p w14:paraId="5A78C1D9" w14:textId="77777777" w:rsidR="007D3691" w:rsidRPr="007D3691" w:rsidRDefault="007D3691" w:rsidP="007D3691">
            <w:pPr>
              <w:spacing w:before="120" w:after="120" w:line="276" w:lineRule="auto"/>
              <w:jc w:val="center"/>
              <w:rPr>
                <w:b/>
                <w:bCs/>
                <w:sz w:val="26"/>
                <w:szCs w:val="26"/>
              </w:rPr>
            </w:pPr>
            <w:r w:rsidRPr="007D3691">
              <w:rPr>
                <w:b/>
                <w:bCs/>
                <w:sz w:val="26"/>
                <w:szCs w:val="26"/>
              </w:rPr>
              <w:t>DN</w:t>
            </w:r>
          </w:p>
        </w:tc>
        <w:tc>
          <w:tcPr>
            <w:tcW w:w="7402" w:type="dxa"/>
            <w:gridSpan w:val="3"/>
            <w:shd w:val="clear" w:color="auto" w:fill="auto"/>
            <w:vAlign w:val="center"/>
          </w:tcPr>
          <w:p w14:paraId="65B1797F" w14:textId="77777777" w:rsidR="007D3691" w:rsidRPr="007D3691" w:rsidRDefault="007D3691" w:rsidP="007D3691">
            <w:pPr>
              <w:spacing w:before="120" w:after="120" w:line="276" w:lineRule="auto"/>
              <w:jc w:val="center"/>
              <w:rPr>
                <w:b/>
                <w:bCs/>
                <w:sz w:val="26"/>
                <w:szCs w:val="26"/>
              </w:rPr>
            </w:pPr>
            <w:r w:rsidRPr="007D3691">
              <w:rPr>
                <w:b/>
                <w:bCs/>
                <w:sz w:val="26"/>
                <w:szCs w:val="26"/>
              </w:rPr>
              <w:t>Áp suất chỉnh đặt</w:t>
            </w:r>
          </w:p>
        </w:tc>
      </w:tr>
      <w:tr w:rsidR="007D3691" w:rsidRPr="00D33EFF" w14:paraId="2DA61791" w14:textId="77777777" w:rsidTr="007D3691">
        <w:trPr>
          <w:trHeight w:val="641"/>
        </w:trPr>
        <w:tc>
          <w:tcPr>
            <w:tcW w:w="2368" w:type="dxa"/>
            <w:vMerge/>
            <w:shd w:val="clear" w:color="auto" w:fill="auto"/>
          </w:tcPr>
          <w:p w14:paraId="59D6A417" w14:textId="77777777" w:rsidR="007D3691" w:rsidRPr="007D3691" w:rsidRDefault="007D3691" w:rsidP="007D3691">
            <w:pPr>
              <w:spacing w:before="120" w:after="120" w:line="276" w:lineRule="auto"/>
              <w:jc w:val="both"/>
              <w:rPr>
                <w:b/>
                <w:bCs/>
                <w:sz w:val="26"/>
                <w:szCs w:val="26"/>
              </w:rPr>
            </w:pPr>
          </w:p>
        </w:tc>
        <w:tc>
          <w:tcPr>
            <w:tcW w:w="2466" w:type="dxa"/>
            <w:shd w:val="clear" w:color="auto" w:fill="auto"/>
            <w:vAlign w:val="center"/>
          </w:tcPr>
          <w:p w14:paraId="1A61F015" w14:textId="77777777" w:rsidR="007D3691" w:rsidRPr="007D3691" w:rsidRDefault="007D3691" w:rsidP="007D3691">
            <w:pPr>
              <w:spacing w:before="120" w:after="120" w:line="276" w:lineRule="auto"/>
              <w:jc w:val="center"/>
              <w:rPr>
                <w:b/>
                <w:bCs/>
                <w:sz w:val="26"/>
                <w:szCs w:val="26"/>
              </w:rPr>
            </w:pPr>
            <w:r w:rsidRPr="007D3691">
              <w:rPr>
                <w:b/>
                <w:bCs/>
                <w:sz w:val="26"/>
                <w:szCs w:val="26"/>
              </w:rPr>
              <w:t>Đến 40 bar</w:t>
            </w:r>
          </w:p>
        </w:tc>
        <w:tc>
          <w:tcPr>
            <w:tcW w:w="2467" w:type="dxa"/>
            <w:shd w:val="clear" w:color="auto" w:fill="auto"/>
            <w:vAlign w:val="center"/>
          </w:tcPr>
          <w:p w14:paraId="3A44146B" w14:textId="77777777" w:rsidR="007D3691" w:rsidRPr="007D3691" w:rsidRDefault="007D3691" w:rsidP="007D3691">
            <w:pPr>
              <w:spacing w:before="120" w:after="120" w:line="276" w:lineRule="auto"/>
              <w:jc w:val="center"/>
              <w:rPr>
                <w:b/>
                <w:bCs/>
                <w:sz w:val="26"/>
                <w:szCs w:val="26"/>
              </w:rPr>
            </w:pPr>
            <w:r w:rsidRPr="007D3691">
              <w:rPr>
                <w:b/>
                <w:bCs/>
                <w:sz w:val="26"/>
                <w:szCs w:val="26"/>
              </w:rPr>
              <w:t>Lớn hơn 40 bar đến 63 bar</w:t>
            </w:r>
          </w:p>
        </w:tc>
        <w:tc>
          <w:tcPr>
            <w:tcW w:w="2467" w:type="dxa"/>
            <w:shd w:val="clear" w:color="auto" w:fill="auto"/>
            <w:vAlign w:val="center"/>
          </w:tcPr>
          <w:p w14:paraId="60D02EF3" w14:textId="77777777" w:rsidR="007D3691" w:rsidRPr="007D3691" w:rsidRDefault="007D3691" w:rsidP="007D3691">
            <w:pPr>
              <w:spacing w:before="120" w:after="120" w:line="276" w:lineRule="auto"/>
              <w:jc w:val="center"/>
              <w:rPr>
                <w:b/>
                <w:bCs/>
                <w:sz w:val="26"/>
                <w:szCs w:val="26"/>
              </w:rPr>
            </w:pPr>
            <w:r w:rsidRPr="007D3691">
              <w:rPr>
                <w:b/>
                <w:bCs/>
                <w:sz w:val="26"/>
                <w:szCs w:val="26"/>
              </w:rPr>
              <w:t>Lớn hơn 63 bar</w:t>
            </w:r>
          </w:p>
        </w:tc>
      </w:tr>
      <w:tr w:rsidR="007D3691" w:rsidRPr="00D33EFF" w14:paraId="04B3ADE1" w14:textId="77777777" w:rsidTr="007D3691">
        <w:trPr>
          <w:trHeight w:val="403"/>
        </w:trPr>
        <w:tc>
          <w:tcPr>
            <w:tcW w:w="2368" w:type="dxa"/>
            <w:vMerge/>
            <w:tcBorders>
              <w:bottom w:val="single" w:sz="4" w:space="0" w:color="auto"/>
            </w:tcBorders>
            <w:shd w:val="clear" w:color="auto" w:fill="auto"/>
          </w:tcPr>
          <w:p w14:paraId="57E2CFBE" w14:textId="77777777" w:rsidR="007D3691" w:rsidRPr="007D3691" w:rsidRDefault="007D3691" w:rsidP="007D3691">
            <w:pPr>
              <w:spacing w:before="120" w:after="120" w:line="276" w:lineRule="auto"/>
              <w:jc w:val="both"/>
              <w:rPr>
                <w:b/>
                <w:bCs/>
                <w:sz w:val="26"/>
                <w:szCs w:val="26"/>
              </w:rPr>
            </w:pPr>
          </w:p>
        </w:tc>
        <w:tc>
          <w:tcPr>
            <w:tcW w:w="7402" w:type="dxa"/>
            <w:gridSpan w:val="3"/>
            <w:tcBorders>
              <w:bottom w:val="single" w:sz="4" w:space="0" w:color="auto"/>
            </w:tcBorders>
            <w:shd w:val="clear" w:color="auto" w:fill="auto"/>
            <w:vAlign w:val="bottom"/>
          </w:tcPr>
          <w:p w14:paraId="3348A376" w14:textId="77777777" w:rsidR="007D3691" w:rsidRPr="007D3691" w:rsidRDefault="007D3691" w:rsidP="007D3691">
            <w:pPr>
              <w:spacing w:before="120" w:after="120" w:line="276" w:lineRule="auto"/>
              <w:jc w:val="center"/>
              <w:rPr>
                <w:b/>
                <w:bCs/>
                <w:sz w:val="26"/>
                <w:szCs w:val="26"/>
              </w:rPr>
            </w:pPr>
            <w:r w:rsidRPr="007D3691">
              <w:rPr>
                <w:b/>
                <w:bCs/>
                <w:sz w:val="26"/>
                <w:szCs w:val="26"/>
              </w:rPr>
              <w:t>Khoảng thời gian tối thiểu tính bằng phút</w:t>
            </w:r>
          </w:p>
        </w:tc>
      </w:tr>
      <w:tr w:rsidR="007D3691" w:rsidRPr="00D33EFF" w14:paraId="19C791BB"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7C223334" w14:textId="77777777" w:rsidR="007D3691" w:rsidRPr="007D3691" w:rsidRDefault="007D3691" w:rsidP="007D3691">
            <w:pPr>
              <w:spacing w:before="120" w:after="120" w:line="276" w:lineRule="auto"/>
              <w:jc w:val="center"/>
              <w:rPr>
                <w:sz w:val="26"/>
                <w:szCs w:val="26"/>
              </w:rPr>
            </w:pPr>
            <w:r w:rsidRPr="007D3691">
              <w:rPr>
                <w:sz w:val="26"/>
                <w:szCs w:val="26"/>
              </w:rPr>
              <w:t>DN ≤ 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7134102"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8B1D1F4"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8D04A84" w14:textId="77777777" w:rsidR="007D3691" w:rsidRPr="007D3691" w:rsidRDefault="007D3691" w:rsidP="007D3691">
            <w:pPr>
              <w:spacing w:before="120" w:after="120" w:line="276" w:lineRule="auto"/>
              <w:jc w:val="center"/>
              <w:rPr>
                <w:sz w:val="26"/>
                <w:szCs w:val="26"/>
              </w:rPr>
            </w:pPr>
            <w:r w:rsidRPr="007D3691">
              <w:rPr>
                <w:sz w:val="26"/>
                <w:szCs w:val="26"/>
              </w:rPr>
              <w:t>3</w:t>
            </w:r>
          </w:p>
        </w:tc>
      </w:tr>
      <w:tr w:rsidR="007D3691" w:rsidRPr="00D33EFF" w14:paraId="7920A888"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82E7C5E" w14:textId="77777777" w:rsidR="007D3691" w:rsidRPr="007D3691" w:rsidRDefault="007D3691" w:rsidP="007D3691">
            <w:pPr>
              <w:spacing w:before="120" w:after="120" w:line="276" w:lineRule="auto"/>
              <w:jc w:val="center"/>
              <w:rPr>
                <w:sz w:val="26"/>
                <w:szCs w:val="26"/>
              </w:rPr>
            </w:pPr>
            <w:r w:rsidRPr="007D3691">
              <w:rPr>
                <w:sz w:val="26"/>
                <w:szCs w:val="26"/>
              </w:rPr>
              <w:t>50&lt;DN ≤ 65</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A65D5EC"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FCCAC48"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9FA0F10" w14:textId="77777777" w:rsidR="007D3691" w:rsidRPr="007D3691" w:rsidRDefault="007D3691" w:rsidP="007D3691">
            <w:pPr>
              <w:spacing w:before="120" w:after="120" w:line="276" w:lineRule="auto"/>
              <w:jc w:val="center"/>
              <w:rPr>
                <w:sz w:val="26"/>
                <w:szCs w:val="26"/>
              </w:rPr>
            </w:pPr>
            <w:r w:rsidRPr="007D3691">
              <w:rPr>
                <w:sz w:val="26"/>
                <w:szCs w:val="26"/>
              </w:rPr>
              <w:t>4</w:t>
            </w:r>
          </w:p>
        </w:tc>
      </w:tr>
      <w:tr w:rsidR="007D3691" w:rsidRPr="00D33EFF" w14:paraId="1BFE4F35"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74EE73CC" w14:textId="77777777" w:rsidR="007D3691" w:rsidRPr="007D3691" w:rsidRDefault="007D3691" w:rsidP="007D3691">
            <w:pPr>
              <w:spacing w:before="120" w:after="120" w:line="276" w:lineRule="auto"/>
              <w:jc w:val="center"/>
              <w:rPr>
                <w:sz w:val="26"/>
                <w:szCs w:val="26"/>
              </w:rPr>
            </w:pPr>
            <w:r w:rsidRPr="007D3691">
              <w:rPr>
                <w:sz w:val="26"/>
                <w:szCs w:val="26"/>
              </w:rPr>
              <w:t>65&lt;DN ≤ 80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7ADD45D4"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5CCC570"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BBF110F" w14:textId="77777777" w:rsidR="007D3691" w:rsidRPr="007D3691" w:rsidRDefault="007D3691" w:rsidP="007D3691">
            <w:pPr>
              <w:spacing w:before="120" w:after="120" w:line="276" w:lineRule="auto"/>
              <w:jc w:val="center"/>
              <w:rPr>
                <w:sz w:val="26"/>
                <w:szCs w:val="26"/>
              </w:rPr>
            </w:pPr>
            <w:r w:rsidRPr="007D3691">
              <w:rPr>
                <w:sz w:val="26"/>
                <w:szCs w:val="26"/>
              </w:rPr>
              <w:t>4</w:t>
            </w:r>
          </w:p>
        </w:tc>
      </w:tr>
      <w:tr w:rsidR="007D3691" w:rsidRPr="00D33EFF" w14:paraId="4878281E"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06316752" w14:textId="77777777" w:rsidR="007D3691" w:rsidRPr="007D3691" w:rsidRDefault="007D3691" w:rsidP="007D3691">
            <w:pPr>
              <w:spacing w:before="120" w:after="120" w:line="276" w:lineRule="auto"/>
              <w:jc w:val="center"/>
              <w:rPr>
                <w:sz w:val="26"/>
                <w:szCs w:val="26"/>
              </w:rPr>
            </w:pPr>
            <w:r w:rsidRPr="007D3691">
              <w:rPr>
                <w:sz w:val="26"/>
                <w:szCs w:val="26"/>
              </w:rPr>
              <w:t>80&lt;DN ≤100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05557B5"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51286F4"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2D0346E" w14:textId="77777777" w:rsidR="007D3691" w:rsidRPr="007D3691" w:rsidRDefault="007D3691" w:rsidP="007D3691">
            <w:pPr>
              <w:spacing w:before="120" w:after="120" w:line="276" w:lineRule="auto"/>
              <w:jc w:val="center"/>
              <w:rPr>
                <w:sz w:val="26"/>
                <w:szCs w:val="26"/>
              </w:rPr>
            </w:pPr>
            <w:r w:rsidRPr="007D3691">
              <w:rPr>
                <w:sz w:val="26"/>
                <w:szCs w:val="26"/>
              </w:rPr>
              <w:t>5</w:t>
            </w:r>
          </w:p>
        </w:tc>
      </w:tr>
      <w:tr w:rsidR="007D3691" w:rsidRPr="00D33EFF" w14:paraId="572C55DE"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44A7DDAA" w14:textId="77777777" w:rsidR="007D3691" w:rsidRPr="007D3691" w:rsidRDefault="007D3691" w:rsidP="007D3691">
            <w:pPr>
              <w:spacing w:before="120" w:after="120" w:line="276" w:lineRule="auto"/>
              <w:jc w:val="center"/>
              <w:rPr>
                <w:sz w:val="26"/>
                <w:szCs w:val="26"/>
              </w:rPr>
            </w:pPr>
            <w:r w:rsidRPr="007D3691">
              <w:rPr>
                <w:sz w:val="26"/>
                <w:szCs w:val="26"/>
              </w:rPr>
              <w:t>100&lt;DN ≤ 125</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76EFA9A2"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34B94C0"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5966EFA" w14:textId="77777777" w:rsidR="007D3691" w:rsidRPr="007D3691" w:rsidRDefault="007D3691" w:rsidP="007D3691">
            <w:pPr>
              <w:spacing w:before="120" w:after="120" w:line="276" w:lineRule="auto"/>
              <w:jc w:val="center"/>
              <w:rPr>
                <w:sz w:val="26"/>
                <w:szCs w:val="26"/>
              </w:rPr>
            </w:pPr>
            <w:r w:rsidRPr="007D3691">
              <w:rPr>
                <w:sz w:val="26"/>
                <w:szCs w:val="26"/>
              </w:rPr>
              <w:t>6</w:t>
            </w:r>
          </w:p>
        </w:tc>
      </w:tr>
      <w:tr w:rsidR="007D3691" w:rsidRPr="00D33EFF" w14:paraId="6E356956"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5AE718D0" w14:textId="77777777" w:rsidR="007D3691" w:rsidRPr="007D3691" w:rsidRDefault="007D3691" w:rsidP="007D3691">
            <w:pPr>
              <w:spacing w:before="120" w:after="120" w:line="276" w:lineRule="auto"/>
              <w:jc w:val="center"/>
              <w:rPr>
                <w:sz w:val="26"/>
                <w:szCs w:val="26"/>
              </w:rPr>
            </w:pPr>
            <w:r w:rsidRPr="007D3691">
              <w:rPr>
                <w:sz w:val="26"/>
                <w:szCs w:val="26"/>
              </w:rPr>
              <w:t>125&lt;DN ≤ 150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6EAFC45E"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80D3E0F"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F12C5A6" w14:textId="77777777" w:rsidR="007D3691" w:rsidRPr="007D3691" w:rsidRDefault="007D3691" w:rsidP="007D3691">
            <w:pPr>
              <w:spacing w:before="120" w:after="120" w:line="276" w:lineRule="auto"/>
              <w:jc w:val="center"/>
              <w:rPr>
                <w:sz w:val="26"/>
                <w:szCs w:val="26"/>
              </w:rPr>
            </w:pPr>
            <w:r w:rsidRPr="007D3691">
              <w:rPr>
                <w:sz w:val="26"/>
                <w:szCs w:val="26"/>
              </w:rPr>
              <w:t>7</w:t>
            </w:r>
          </w:p>
        </w:tc>
      </w:tr>
      <w:tr w:rsidR="007D3691" w:rsidRPr="00D33EFF" w14:paraId="7C4F55D4"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2170800" w14:textId="77777777" w:rsidR="007D3691" w:rsidRPr="007D3691" w:rsidRDefault="007D3691" w:rsidP="007D3691">
            <w:pPr>
              <w:spacing w:before="120" w:after="120" w:line="276" w:lineRule="auto"/>
              <w:jc w:val="center"/>
              <w:rPr>
                <w:sz w:val="26"/>
                <w:szCs w:val="26"/>
              </w:rPr>
            </w:pPr>
            <w:r w:rsidRPr="007D3691">
              <w:rPr>
                <w:sz w:val="26"/>
                <w:szCs w:val="26"/>
              </w:rPr>
              <w:t>150&lt;DN ≤ 200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189A8FF1"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C90BCE8"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7ABFE80" w14:textId="77777777" w:rsidR="007D3691" w:rsidRPr="007D3691" w:rsidRDefault="007D3691" w:rsidP="007D3691">
            <w:pPr>
              <w:spacing w:before="120" w:after="120" w:line="276" w:lineRule="auto"/>
              <w:jc w:val="center"/>
              <w:rPr>
                <w:sz w:val="26"/>
                <w:szCs w:val="26"/>
              </w:rPr>
            </w:pPr>
            <w:r w:rsidRPr="007D3691">
              <w:rPr>
                <w:sz w:val="26"/>
                <w:szCs w:val="26"/>
              </w:rPr>
              <w:t>9</w:t>
            </w:r>
          </w:p>
        </w:tc>
      </w:tr>
      <w:tr w:rsidR="007D3691" w:rsidRPr="00D33EFF" w14:paraId="54FC2299"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0A9CA459" w14:textId="77777777" w:rsidR="007D3691" w:rsidRPr="007D3691" w:rsidRDefault="007D3691" w:rsidP="007D3691">
            <w:pPr>
              <w:spacing w:before="120" w:after="120" w:line="276" w:lineRule="auto"/>
              <w:jc w:val="center"/>
              <w:rPr>
                <w:sz w:val="26"/>
                <w:szCs w:val="26"/>
              </w:rPr>
            </w:pPr>
            <w:r w:rsidRPr="007D3691">
              <w:rPr>
                <w:sz w:val="26"/>
                <w:szCs w:val="26"/>
              </w:rPr>
              <w:t>200&lt;DN ≤ 250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659A766"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877CF52" w14:textId="77777777" w:rsidR="007D3691" w:rsidRPr="007D3691" w:rsidRDefault="007D3691" w:rsidP="007D3691">
            <w:pPr>
              <w:spacing w:before="120" w:after="120" w:line="276" w:lineRule="auto"/>
              <w:jc w:val="center"/>
              <w:rPr>
                <w:sz w:val="26"/>
                <w:szCs w:val="26"/>
              </w:rPr>
            </w:pPr>
            <w:r w:rsidRPr="007D3691">
              <w:rPr>
                <w:sz w:val="26"/>
                <w:szCs w:val="26"/>
              </w:rPr>
              <w:t>6</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7593969" w14:textId="77777777" w:rsidR="007D3691" w:rsidRPr="007D3691" w:rsidRDefault="007D3691" w:rsidP="007D3691">
            <w:pPr>
              <w:spacing w:before="120" w:after="120" w:line="276" w:lineRule="auto"/>
              <w:jc w:val="center"/>
              <w:rPr>
                <w:sz w:val="26"/>
                <w:szCs w:val="26"/>
              </w:rPr>
            </w:pPr>
            <w:r w:rsidRPr="007D3691">
              <w:rPr>
                <w:sz w:val="26"/>
                <w:szCs w:val="26"/>
              </w:rPr>
              <w:t>11</w:t>
            </w:r>
          </w:p>
        </w:tc>
      </w:tr>
      <w:tr w:rsidR="007D3691" w:rsidRPr="00D33EFF" w14:paraId="55F7A8BB"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67C81CEC" w14:textId="77777777" w:rsidR="007D3691" w:rsidRPr="007D3691" w:rsidRDefault="007D3691" w:rsidP="007D3691">
            <w:pPr>
              <w:spacing w:before="120" w:after="120" w:line="276" w:lineRule="auto"/>
              <w:jc w:val="center"/>
              <w:rPr>
                <w:sz w:val="26"/>
                <w:szCs w:val="26"/>
              </w:rPr>
            </w:pPr>
            <w:r w:rsidRPr="007D3691">
              <w:rPr>
                <w:sz w:val="26"/>
                <w:szCs w:val="26"/>
              </w:rPr>
              <w:lastRenderedPageBreak/>
              <w:t>250&lt;DN ≤ 300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030A85AB"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5B6B53B" w14:textId="77777777" w:rsidR="007D3691" w:rsidRPr="007D3691" w:rsidRDefault="007D3691" w:rsidP="007D3691">
            <w:pPr>
              <w:spacing w:before="120" w:after="120" w:line="276" w:lineRule="auto"/>
              <w:jc w:val="center"/>
              <w:rPr>
                <w:sz w:val="26"/>
                <w:szCs w:val="26"/>
              </w:rPr>
            </w:pPr>
            <w:r w:rsidRPr="007D3691">
              <w:rPr>
                <w:sz w:val="26"/>
                <w:szCs w:val="26"/>
              </w:rPr>
              <w:t>7</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0D53768D" w14:textId="77777777" w:rsidR="007D3691" w:rsidRPr="007D3691" w:rsidRDefault="007D3691" w:rsidP="007D3691">
            <w:pPr>
              <w:spacing w:before="120" w:after="120" w:line="276" w:lineRule="auto"/>
              <w:jc w:val="center"/>
              <w:rPr>
                <w:sz w:val="26"/>
                <w:szCs w:val="26"/>
              </w:rPr>
            </w:pPr>
            <w:r w:rsidRPr="007D3691">
              <w:rPr>
                <w:sz w:val="26"/>
                <w:szCs w:val="26"/>
              </w:rPr>
              <w:t>13</w:t>
            </w:r>
          </w:p>
        </w:tc>
      </w:tr>
      <w:tr w:rsidR="007D3691" w:rsidRPr="00D33EFF" w14:paraId="26711651"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910FFE7" w14:textId="77777777" w:rsidR="007D3691" w:rsidRPr="007D3691" w:rsidRDefault="007D3691" w:rsidP="007D3691">
            <w:pPr>
              <w:spacing w:before="120" w:after="120" w:line="276" w:lineRule="auto"/>
              <w:jc w:val="center"/>
              <w:rPr>
                <w:sz w:val="26"/>
                <w:szCs w:val="26"/>
              </w:rPr>
            </w:pPr>
            <w:r w:rsidRPr="007D3691">
              <w:rPr>
                <w:sz w:val="26"/>
                <w:szCs w:val="26"/>
              </w:rPr>
              <w:t>300&lt;DN ≤ 350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C35FEF6"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E82E620" w14:textId="77777777" w:rsidR="007D3691" w:rsidRPr="007D3691" w:rsidRDefault="007D3691" w:rsidP="007D3691">
            <w:pPr>
              <w:spacing w:before="120" w:after="120" w:line="276" w:lineRule="auto"/>
              <w:jc w:val="center"/>
              <w:rPr>
                <w:sz w:val="26"/>
                <w:szCs w:val="26"/>
              </w:rPr>
            </w:pPr>
            <w:r w:rsidRPr="007D3691">
              <w:rPr>
                <w:sz w:val="26"/>
                <w:szCs w:val="26"/>
              </w:rPr>
              <w:t>8</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EC353C1" w14:textId="77777777" w:rsidR="007D3691" w:rsidRPr="007D3691" w:rsidRDefault="007D3691" w:rsidP="007D3691">
            <w:pPr>
              <w:spacing w:before="120" w:after="120" w:line="276" w:lineRule="auto"/>
              <w:jc w:val="center"/>
              <w:rPr>
                <w:sz w:val="26"/>
                <w:szCs w:val="26"/>
              </w:rPr>
            </w:pPr>
            <w:r w:rsidRPr="007D3691">
              <w:rPr>
                <w:sz w:val="26"/>
                <w:szCs w:val="26"/>
              </w:rPr>
              <w:t>15</w:t>
            </w:r>
          </w:p>
        </w:tc>
      </w:tr>
      <w:tr w:rsidR="007D3691" w:rsidRPr="00D33EFF" w14:paraId="06E39EA0"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5B71D700" w14:textId="77777777" w:rsidR="007D3691" w:rsidRPr="007D3691" w:rsidRDefault="007D3691" w:rsidP="007D3691">
            <w:pPr>
              <w:spacing w:before="120" w:after="120" w:line="276" w:lineRule="auto"/>
              <w:jc w:val="center"/>
              <w:rPr>
                <w:sz w:val="26"/>
                <w:szCs w:val="26"/>
              </w:rPr>
            </w:pPr>
            <w:r w:rsidRPr="007D3691">
              <w:rPr>
                <w:sz w:val="26"/>
                <w:szCs w:val="26"/>
              </w:rPr>
              <w:t>350&lt;DN ≤ 400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951EFF8"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76FD630" w14:textId="77777777" w:rsidR="007D3691" w:rsidRPr="007D3691" w:rsidRDefault="007D3691" w:rsidP="007D3691">
            <w:pPr>
              <w:spacing w:before="120" w:after="120" w:line="276" w:lineRule="auto"/>
              <w:jc w:val="center"/>
              <w:rPr>
                <w:sz w:val="26"/>
                <w:szCs w:val="26"/>
              </w:rPr>
            </w:pPr>
            <w:r w:rsidRPr="007D3691">
              <w:rPr>
                <w:sz w:val="26"/>
                <w:szCs w:val="26"/>
              </w:rPr>
              <w:t>9</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878A1CA" w14:textId="77777777" w:rsidR="007D3691" w:rsidRPr="007D3691" w:rsidRDefault="007D3691" w:rsidP="007D3691">
            <w:pPr>
              <w:spacing w:before="120" w:after="120" w:line="276" w:lineRule="auto"/>
              <w:jc w:val="center"/>
              <w:rPr>
                <w:sz w:val="26"/>
                <w:szCs w:val="26"/>
              </w:rPr>
            </w:pPr>
            <w:r w:rsidRPr="007D3691">
              <w:rPr>
                <w:sz w:val="26"/>
                <w:szCs w:val="26"/>
              </w:rPr>
              <w:t>17</w:t>
            </w:r>
          </w:p>
        </w:tc>
      </w:tr>
      <w:tr w:rsidR="007D3691" w:rsidRPr="00D33EFF" w14:paraId="1953CEC8"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6549043D" w14:textId="77777777" w:rsidR="007D3691" w:rsidRPr="007D3691" w:rsidRDefault="007D3691" w:rsidP="007D3691">
            <w:pPr>
              <w:spacing w:before="120" w:after="120" w:line="276" w:lineRule="auto"/>
              <w:jc w:val="center"/>
              <w:rPr>
                <w:sz w:val="26"/>
                <w:szCs w:val="26"/>
              </w:rPr>
            </w:pPr>
            <w:r w:rsidRPr="007D3691">
              <w:rPr>
                <w:sz w:val="26"/>
                <w:szCs w:val="26"/>
              </w:rPr>
              <w:t>400&lt;DN ≤ 450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D348721"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330D734" w14:textId="77777777" w:rsidR="007D3691" w:rsidRPr="007D3691" w:rsidRDefault="007D3691" w:rsidP="007D3691">
            <w:pPr>
              <w:spacing w:before="120" w:after="120" w:line="276" w:lineRule="auto"/>
              <w:jc w:val="center"/>
              <w:rPr>
                <w:sz w:val="26"/>
                <w:szCs w:val="26"/>
              </w:rPr>
            </w:pPr>
            <w:r w:rsidRPr="007D3691">
              <w:rPr>
                <w:sz w:val="26"/>
                <w:szCs w:val="26"/>
              </w:rPr>
              <w:t>9</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3BCB40B" w14:textId="77777777" w:rsidR="007D3691" w:rsidRPr="007D3691" w:rsidRDefault="007D3691" w:rsidP="007D3691">
            <w:pPr>
              <w:spacing w:before="120" w:after="120" w:line="276" w:lineRule="auto"/>
              <w:jc w:val="center"/>
              <w:rPr>
                <w:sz w:val="26"/>
                <w:szCs w:val="26"/>
              </w:rPr>
            </w:pPr>
            <w:r w:rsidRPr="007D3691">
              <w:rPr>
                <w:sz w:val="26"/>
                <w:szCs w:val="26"/>
              </w:rPr>
              <w:t>19</w:t>
            </w:r>
          </w:p>
        </w:tc>
      </w:tr>
      <w:tr w:rsidR="007D3691" w:rsidRPr="00D33EFF" w14:paraId="248B996A"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3F309EC1" w14:textId="77777777" w:rsidR="007D3691" w:rsidRPr="007D3691" w:rsidRDefault="007D3691" w:rsidP="007D3691">
            <w:pPr>
              <w:spacing w:before="120" w:after="120" w:line="276" w:lineRule="auto"/>
              <w:jc w:val="center"/>
              <w:rPr>
                <w:sz w:val="26"/>
                <w:szCs w:val="26"/>
              </w:rPr>
            </w:pPr>
            <w:r w:rsidRPr="007D3691">
              <w:rPr>
                <w:sz w:val="26"/>
                <w:szCs w:val="26"/>
              </w:rPr>
              <w:t>450&lt;DN ≤ 500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747329F"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16DD5CE" w14:textId="77777777" w:rsidR="007D3691" w:rsidRPr="007D3691" w:rsidRDefault="007D3691" w:rsidP="007D3691">
            <w:pPr>
              <w:spacing w:before="120" w:after="120" w:line="276" w:lineRule="auto"/>
              <w:jc w:val="center"/>
              <w:rPr>
                <w:sz w:val="26"/>
                <w:szCs w:val="26"/>
              </w:rPr>
            </w:pPr>
            <w:r w:rsidRPr="007D3691">
              <w:rPr>
                <w:sz w:val="26"/>
                <w:szCs w:val="26"/>
              </w:rPr>
              <w:t>10</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DB003B9" w14:textId="77777777" w:rsidR="007D3691" w:rsidRPr="007D3691" w:rsidRDefault="007D3691" w:rsidP="007D3691">
            <w:pPr>
              <w:spacing w:before="120" w:after="120" w:line="276" w:lineRule="auto"/>
              <w:jc w:val="center"/>
              <w:rPr>
                <w:sz w:val="26"/>
                <w:szCs w:val="26"/>
              </w:rPr>
            </w:pPr>
            <w:r w:rsidRPr="007D3691">
              <w:rPr>
                <w:sz w:val="26"/>
                <w:szCs w:val="26"/>
              </w:rPr>
              <w:t>22</w:t>
            </w:r>
          </w:p>
        </w:tc>
      </w:tr>
      <w:tr w:rsidR="007D3691" w:rsidRPr="00D33EFF" w14:paraId="1B032CE3"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A893CBF" w14:textId="77777777" w:rsidR="007D3691" w:rsidRPr="007D3691" w:rsidRDefault="007D3691" w:rsidP="007D3691">
            <w:pPr>
              <w:spacing w:before="120" w:after="120" w:line="276" w:lineRule="auto"/>
              <w:jc w:val="center"/>
              <w:rPr>
                <w:sz w:val="26"/>
                <w:szCs w:val="26"/>
              </w:rPr>
            </w:pPr>
            <w:r w:rsidRPr="007D3691">
              <w:rPr>
                <w:sz w:val="26"/>
                <w:szCs w:val="26"/>
              </w:rPr>
              <w:t>500&lt;DN ≤ 600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1DEC1892"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057760D3" w14:textId="77777777" w:rsidR="007D3691" w:rsidRPr="007D3691" w:rsidRDefault="007D3691" w:rsidP="007D3691">
            <w:pPr>
              <w:spacing w:before="120" w:after="120" w:line="276" w:lineRule="auto"/>
              <w:jc w:val="center"/>
              <w:rPr>
                <w:sz w:val="26"/>
                <w:szCs w:val="26"/>
              </w:rPr>
            </w:pPr>
            <w:r w:rsidRPr="007D3691">
              <w:rPr>
                <w:sz w:val="26"/>
                <w:szCs w:val="26"/>
              </w:rPr>
              <w:t>12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FCA3294" w14:textId="77777777" w:rsidR="007D3691" w:rsidRPr="007D3691" w:rsidRDefault="007D3691" w:rsidP="007D3691">
            <w:pPr>
              <w:spacing w:before="120" w:after="120" w:line="276" w:lineRule="auto"/>
              <w:jc w:val="center"/>
              <w:rPr>
                <w:sz w:val="26"/>
                <w:szCs w:val="26"/>
              </w:rPr>
            </w:pPr>
            <w:r w:rsidRPr="007D3691">
              <w:rPr>
                <w:sz w:val="26"/>
                <w:szCs w:val="26"/>
              </w:rPr>
              <w:t>24</w:t>
            </w:r>
          </w:p>
        </w:tc>
      </w:tr>
    </w:tbl>
    <w:p w14:paraId="4B1A5C6C" w14:textId="77777777" w:rsidR="00CD7DDF" w:rsidRPr="00CD7DDF" w:rsidRDefault="00CD7DDF" w:rsidP="00CD7DDF">
      <w:pPr>
        <w:rPr>
          <w:sz w:val="24"/>
          <w:szCs w:val="18"/>
        </w:rPr>
      </w:pPr>
      <w:r w:rsidRPr="00CD7DDF">
        <w:rPr>
          <w:sz w:val="24"/>
          <w:szCs w:val="18"/>
        </w:rPr>
        <w:t xml:space="preserve">CHÚ Ý: </w:t>
      </w:r>
    </w:p>
    <w:p w14:paraId="4AB1AE36" w14:textId="604ED3A5" w:rsidR="00CD7DDF" w:rsidRPr="00CD7DDF" w:rsidRDefault="00CD7DDF" w:rsidP="00CD7DDF">
      <w:pPr>
        <w:rPr>
          <w:sz w:val="24"/>
          <w:szCs w:val="18"/>
        </w:rPr>
      </w:pPr>
      <w:r w:rsidRPr="00CD7DDF">
        <w:rPr>
          <w:sz w:val="24"/>
          <w:szCs w:val="18"/>
        </w:rPr>
        <w:t>- Những người không có trách nhiệm không vào phòng thí nghiệm khi đang thử.</w:t>
      </w:r>
    </w:p>
    <w:p w14:paraId="1D751793" w14:textId="77777777" w:rsidR="00CD7DDF" w:rsidRPr="00CD7DDF" w:rsidRDefault="00CD7DDF" w:rsidP="00CD7DDF">
      <w:pPr>
        <w:rPr>
          <w:sz w:val="24"/>
          <w:szCs w:val="18"/>
        </w:rPr>
      </w:pPr>
      <w:r w:rsidRPr="00CD7DDF">
        <w:rPr>
          <w:sz w:val="24"/>
          <w:szCs w:val="18"/>
        </w:rPr>
        <w:t>- Khi van đang chịu áp suất, tuyệt đối không được điều chỉnh van.</w:t>
      </w:r>
    </w:p>
    <w:p w14:paraId="30162098" w14:textId="77777777" w:rsidR="00CD7DDF" w:rsidRPr="00CD7DDF" w:rsidRDefault="00CD7DDF" w:rsidP="00CD7DDF">
      <w:pPr>
        <w:rPr>
          <w:sz w:val="24"/>
          <w:szCs w:val="18"/>
        </w:rPr>
      </w:pPr>
      <w:r w:rsidRPr="00CD7DDF">
        <w:rPr>
          <w:sz w:val="24"/>
          <w:szCs w:val="18"/>
        </w:rPr>
        <w:t>- Không được gõ hoặc va đập vào van</w:t>
      </w:r>
    </w:p>
    <w:p w14:paraId="5BED37EA" w14:textId="77777777" w:rsidR="00CD7DDF" w:rsidRPr="00CD7DDF" w:rsidRDefault="00CD7DDF" w:rsidP="00CD7DDF">
      <w:pPr>
        <w:rPr>
          <w:sz w:val="24"/>
          <w:szCs w:val="18"/>
        </w:rPr>
      </w:pPr>
      <w:r w:rsidRPr="00CD7DDF">
        <w:rPr>
          <w:sz w:val="24"/>
          <w:szCs w:val="18"/>
        </w:rPr>
        <w:t>- Thông thường sử dụng nước làm môi chất thử. Khi sử dụng các chất lỏng khác có thể phải có sự đề phòng bổ xung thêm. Các thân van phải được thông hơi tốt để loại bỏ không khí còn bị kẹt lại</w:t>
      </w:r>
    </w:p>
    <w:p w14:paraId="3686FDE6" w14:textId="77777777" w:rsidR="00CD7DDF" w:rsidRPr="00CD7DDF" w:rsidRDefault="00CD7DDF" w:rsidP="00CD7DDF">
      <w:pPr>
        <w:rPr>
          <w:sz w:val="24"/>
          <w:szCs w:val="18"/>
        </w:rPr>
      </w:pPr>
      <w:r w:rsidRPr="00CD7DDF">
        <w:rPr>
          <w:sz w:val="24"/>
          <w:szCs w:val="18"/>
        </w:rPr>
        <w:t>- Đối với các van thử bằng khí khi đang tăng áp suất tuyệt đối không ai được đến gần (kể cả người thử) chỉ được đến gần quan sát và kiểm tra sau khi đã đạt được áp suất thử và chờ thêm một thời gian nhất định cho ổn định.</w:t>
      </w:r>
    </w:p>
    <w:p w14:paraId="73C73DFD" w14:textId="77777777" w:rsidR="00CD7DDF" w:rsidRPr="00CD7DDF" w:rsidRDefault="00CD7DDF" w:rsidP="00CD7DDF">
      <w:pPr>
        <w:rPr>
          <w:sz w:val="24"/>
          <w:szCs w:val="18"/>
        </w:rPr>
      </w:pPr>
      <w:r w:rsidRPr="00CD7DDF">
        <w:rPr>
          <w:sz w:val="24"/>
          <w:szCs w:val="18"/>
        </w:rPr>
        <w:t>- Tuyệt đối không được áp suất vượt quá áp suất thử theo quy định.</w:t>
      </w:r>
    </w:p>
    <w:p w14:paraId="7259A585" w14:textId="013C436A" w:rsidR="00455F9C" w:rsidRDefault="00CD7DDF" w:rsidP="00442926">
      <w:pPr>
        <w:pStyle w:val="Heading2"/>
        <w:jc w:val="both"/>
      </w:pPr>
      <w:bookmarkStart w:id="21" w:name="_Toc79569634"/>
      <w:r>
        <w:t>6</w:t>
      </w:r>
      <w:r w:rsidR="00455F9C">
        <w:t xml:space="preserve">.3 Kiểm tra đo </w:t>
      </w:r>
      <w:commentRangeStart w:id="22"/>
      <w:r w:rsidR="00455F9C">
        <w:t>lường</w:t>
      </w:r>
      <w:commentRangeEnd w:id="22"/>
      <w:r w:rsidR="00C54013">
        <w:rPr>
          <w:rStyle w:val="CommentReference"/>
          <w:rFonts w:eastAsiaTheme="minorHAnsi" w:cstheme="minorBidi"/>
          <w:b w:val="0"/>
        </w:rPr>
        <w:commentReference w:id="22"/>
      </w:r>
      <w:bookmarkEnd w:id="21"/>
    </w:p>
    <w:p w14:paraId="742FD181" w14:textId="011CC81C" w:rsidR="00284E54" w:rsidRDefault="00CD7DDF" w:rsidP="00442926">
      <w:pPr>
        <w:jc w:val="both"/>
      </w:pPr>
      <w:r>
        <w:rPr>
          <w:color w:val="FF0000"/>
        </w:rPr>
        <w:t>Van an toàn</w:t>
      </w:r>
      <w:r w:rsidR="00284E54" w:rsidRPr="00284E54">
        <w:rPr>
          <w:color w:val="FF0000"/>
        </w:rPr>
        <w:t xml:space="preserve"> </w:t>
      </w:r>
      <w:r w:rsidR="00284E54">
        <w:t>được kiểm tra đo lường theo trình tự, nội dung, phương pháp và yêu cầu sau:</w:t>
      </w:r>
    </w:p>
    <w:p w14:paraId="62682E22" w14:textId="2BC476A9" w:rsidR="00B24A80" w:rsidRPr="00AE483D" w:rsidRDefault="00CD7DDF" w:rsidP="00AE483D">
      <w:pPr>
        <w:rPr>
          <w:b/>
          <w:bCs/>
          <w:sz w:val="26"/>
          <w:szCs w:val="20"/>
          <w:lang w:val="fr-FR"/>
        </w:rPr>
      </w:pPr>
      <w:bookmarkStart w:id="23" w:name="_Toc75441027"/>
      <w:bookmarkStart w:id="24" w:name="_Toc75441071"/>
      <w:r w:rsidRPr="00CD7DDF">
        <w:rPr>
          <w:b/>
          <w:bCs/>
          <w:sz w:val="26"/>
          <w:szCs w:val="20"/>
          <w:lang w:val="fr-FR"/>
        </w:rPr>
        <w:t xml:space="preserve">6.3.1 Xác định </w:t>
      </w:r>
      <w:r w:rsidR="00607B8D">
        <w:rPr>
          <w:b/>
          <w:bCs/>
          <w:sz w:val="26"/>
          <w:szCs w:val="20"/>
          <w:lang w:val="fr-FR"/>
        </w:rPr>
        <w:t>s</w:t>
      </w:r>
      <w:r w:rsidRPr="00CD7DDF">
        <w:rPr>
          <w:b/>
          <w:bCs/>
          <w:sz w:val="26"/>
          <w:szCs w:val="20"/>
          <w:lang w:val="fr-FR"/>
        </w:rPr>
        <w:t>ai số của áp suất chỉnh đặt</w:t>
      </w:r>
      <w:bookmarkEnd w:id="23"/>
      <w:bookmarkEnd w:id="24"/>
    </w:p>
    <w:p w14:paraId="44901460" w14:textId="32A22D08" w:rsidR="00965252" w:rsidRDefault="00D24B3D" w:rsidP="00C35E25">
      <w:pPr>
        <w:spacing w:line="360" w:lineRule="exact"/>
        <w:jc w:val="both"/>
        <w:rPr>
          <w:lang w:val="fr-FR"/>
        </w:rPr>
      </w:pPr>
      <w:r>
        <w:rPr>
          <w:lang w:val="fr-FR"/>
        </w:rPr>
        <w:t xml:space="preserve">Tăng áp suất hệ thống một cách từ từ đến điểm áp suất </w:t>
      </w:r>
      <w:r w:rsidR="00092678">
        <w:rPr>
          <w:lang w:val="fr-FR"/>
        </w:rPr>
        <w:t xml:space="preserve">chỉnh </w:t>
      </w:r>
      <w:r>
        <w:rPr>
          <w:lang w:val="fr-FR"/>
        </w:rPr>
        <w:t xml:space="preserve">đặt của van an toàn, khi gần đến điểm áp suất </w:t>
      </w:r>
      <w:r w:rsidR="00092678">
        <w:rPr>
          <w:lang w:val="fr-FR"/>
        </w:rPr>
        <w:t xml:space="preserve">chỉnh </w:t>
      </w:r>
      <w:r>
        <w:rPr>
          <w:lang w:val="fr-FR"/>
        </w:rPr>
        <w:t xml:space="preserve">đặt thì tập trung quan sát giá trị áp suất của hệ thống trên áp kế chuẩn đồng thời chậm rãi tăng giá trị áp suất của hệ thống. Khi giá trị áp suất hệ thống bắt đầu bị tụt chính là lúc van an toàn mở ra, giá trị áp suất lớn nhất mà hệ thống đạt được chính là giá trị áp suất </w:t>
      </w:r>
      <w:r w:rsidR="00092678">
        <w:rPr>
          <w:lang w:val="fr-FR"/>
        </w:rPr>
        <w:t>mở van</w:t>
      </w:r>
      <w:r>
        <w:rPr>
          <w:lang w:val="fr-FR"/>
        </w:rPr>
        <w:t>.</w:t>
      </w:r>
      <w:r w:rsidR="00092678">
        <w:rPr>
          <w:lang w:val="fr-FR"/>
        </w:rPr>
        <w:t xml:space="preserve"> Ghi kết quả vào Bảng của Phụ lục A.</w:t>
      </w:r>
    </w:p>
    <w:p w14:paraId="3B725274" w14:textId="77B4D76C" w:rsidR="00D24B3D" w:rsidRDefault="00D24B3D" w:rsidP="00C35E25">
      <w:pPr>
        <w:spacing w:line="360" w:lineRule="exact"/>
        <w:jc w:val="both"/>
        <w:rPr>
          <w:lang w:val="fr-FR"/>
        </w:rPr>
      </w:pPr>
      <w:r>
        <w:rPr>
          <w:lang w:val="fr-FR"/>
        </w:rPr>
        <w:t>Sai số của áp suất chỉnh đặt được xác định theo công thức sau:</w:t>
      </w:r>
    </w:p>
    <w:tbl>
      <w:tblPr>
        <w:tblW w:w="9747" w:type="dxa"/>
        <w:tblLook w:val="04A0" w:firstRow="1" w:lastRow="0" w:firstColumn="1" w:lastColumn="0" w:noHBand="0" w:noVBand="1"/>
      </w:tblPr>
      <w:tblGrid>
        <w:gridCol w:w="562"/>
        <w:gridCol w:w="8618"/>
        <w:gridCol w:w="567"/>
      </w:tblGrid>
      <w:tr w:rsidR="00D24B3D" w:rsidRPr="0007730E" w14:paraId="53F3AD21" w14:textId="77777777" w:rsidTr="00D24B3D">
        <w:tc>
          <w:tcPr>
            <w:tcW w:w="562" w:type="dxa"/>
            <w:shd w:val="clear" w:color="auto" w:fill="auto"/>
            <w:vAlign w:val="center"/>
          </w:tcPr>
          <w:p w14:paraId="3D86EBB3" w14:textId="77777777" w:rsidR="00D24B3D" w:rsidRPr="0007730E" w:rsidRDefault="00D24B3D" w:rsidP="00BC4467">
            <w:pPr>
              <w:jc w:val="center"/>
              <w:rPr>
                <w:sz w:val="26"/>
                <w:szCs w:val="26"/>
                <w:lang w:val="nl-NL"/>
              </w:rPr>
            </w:pPr>
          </w:p>
        </w:tc>
        <w:tc>
          <w:tcPr>
            <w:tcW w:w="8618" w:type="dxa"/>
            <w:shd w:val="clear" w:color="auto" w:fill="auto"/>
            <w:vAlign w:val="center"/>
          </w:tcPr>
          <w:p w14:paraId="7C0CF562" w14:textId="3C423BE2" w:rsidR="00D24B3D" w:rsidRPr="0007730E" w:rsidRDefault="00092678" w:rsidP="00BC4467">
            <w:pPr>
              <w:jc w:val="center"/>
              <w:rPr>
                <w:sz w:val="26"/>
                <w:szCs w:val="26"/>
                <w:lang w:val="nl-NL"/>
              </w:rPr>
            </w:pPr>
            <w:r w:rsidRPr="00B80DB0">
              <w:rPr>
                <w:position w:val="-12"/>
                <w:szCs w:val="28"/>
              </w:rPr>
              <w:object w:dxaOrig="1460" w:dyaOrig="360" w14:anchorId="33A2C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pt;height:17.85pt" o:ole="">
                  <v:imagedata r:id="rId16" o:title=""/>
                </v:shape>
                <o:OLEObject Type="Embed" ProgID="Equation.DSMT4" ShapeID="_x0000_i1025" DrawAspect="Content" ObjectID="_1736841492" r:id="rId17"/>
              </w:object>
            </w:r>
          </w:p>
        </w:tc>
        <w:tc>
          <w:tcPr>
            <w:tcW w:w="567" w:type="dxa"/>
            <w:shd w:val="clear" w:color="auto" w:fill="auto"/>
            <w:vAlign w:val="center"/>
          </w:tcPr>
          <w:p w14:paraId="182EBC1F" w14:textId="77777777" w:rsidR="00D24B3D" w:rsidRPr="0007730E" w:rsidRDefault="00D24B3D" w:rsidP="00D24B3D">
            <w:pPr>
              <w:pStyle w:val="ListParagraph"/>
              <w:numPr>
                <w:ilvl w:val="0"/>
                <w:numId w:val="10"/>
              </w:numPr>
              <w:ind w:left="-104" w:firstLine="0"/>
              <w:contextualSpacing w:val="0"/>
              <w:jc w:val="center"/>
              <w:rPr>
                <w:sz w:val="26"/>
                <w:szCs w:val="26"/>
                <w:lang w:val="nl-NL"/>
              </w:rPr>
            </w:pPr>
          </w:p>
        </w:tc>
      </w:tr>
    </w:tbl>
    <w:p w14:paraId="25198980" w14:textId="77777777" w:rsidR="00D24B3D" w:rsidRDefault="00D24B3D" w:rsidP="00D24B3D">
      <w:pPr>
        <w:pStyle w:val="Footer"/>
        <w:tabs>
          <w:tab w:val="left" w:pos="1120"/>
        </w:tabs>
        <w:rPr>
          <w:sz w:val="26"/>
          <w:szCs w:val="26"/>
        </w:rPr>
      </w:pPr>
      <w:r>
        <w:rPr>
          <w:sz w:val="26"/>
          <w:szCs w:val="26"/>
        </w:rPr>
        <w:t>t</w:t>
      </w:r>
      <w:r w:rsidRPr="00D52BCF">
        <w:rPr>
          <w:sz w:val="26"/>
          <w:szCs w:val="26"/>
        </w:rPr>
        <w:t>rong đó:</w:t>
      </w:r>
    </w:p>
    <w:p w14:paraId="5FBCC000" w14:textId="4F2E7CE6" w:rsidR="00D24B3D" w:rsidRDefault="00D24B3D" w:rsidP="00D24B3D">
      <w:pPr>
        <w:pStyle w:val="Footer"/>
        <w:tabs>
          <w:tab w:val="left" w:pos="1120"/>
        </w:tabs>
        <w:rPr>
          <w:sz w:val="26"/>
          <w:szCs w:val="26"/>
        </w:rPr>
      </w:pPr>
      <w:r w:rsidRPr="006D1C52">
        <w:rPr>
          <w:sz w:val="26"/>
          <w:szCs w:val="26"/>
        </w:rPr>
        <w:tab/>
      </w:r>
      <w:r w:rsidR="00092678" w:rsidRPr="006D1C52">
        <w:rPr>
          <w:position w:val="-12"/>
          <w:sz w:val="26"/>
          <w:szCs w:val="26"/>
        </w:rPr>
        <w:object w:dxaOrig="480" w:dyaOrig="360" w14:anchorId="48C435C2">
          <v:shape id="_x0000_i1026" type="#_x0000_t75" style="width:24.2pt;height:17.85pt" o:ole="">
            <v:imagedata r:id="rId18" o:title=""/>
          </v:shape>
          <o:OLEObject Type="Embed" ProgID="Equation.DSMT4" ShapeID="_x0000_i1026" DrawAspect="Content" ObjectID="_1736841493" r:id="rId19"/>
        </w:object>
      </w:r>
      <w:r w:rsidRPr="006D1C52">
        <w:rPr>
          <w:sz w:val="26"/>
          <w:szCs w:val="26"/>
        </w:rPr>
        <w:t xml:space="preserve">- </w:t>
      </w:r>
      <w:r w:rsidR="00092678">
        <w:rPr>
          <w:sz w:val="26"/>
          <w:szCs w:val="26"/>
        </w:rPr>
        <w:t>s</w:t>
      </w:r>
      <w:r w:rsidRPr="006D1C52">
        <w:rPr>
          <w:sz w:val="26"/>
          <w:szCs w:val="26"/>
        </w:rPr>
        <w:t xml:space="preserve">ai số của </w:t>
      </w:r>
      <w:r w:rsidR="00092678">
        <w:rPr>
          <w:sz w:val="26"/>
          <w:szCs w:val="26"/>
        </w:rPr>
        <w:t>áp suất chỉnh đặt</w:t>
      </w:r>
      <w:r w:rsidRPr="006D1C52">
        <w:rPr>
          <w:sz w:val="26"/>
          <w:szCs w:val="26"/>
        </w:rPr>
        <w:t xml:space="preserve">, </w:t>
      </w:r>
      <w:bookmarkStart w:id="25" w:name="_Hlk67318720"/>
      <w:r>
        <w:rPr>
          <w:sz w:val="26"/>
          <w:szCs w:val="26"/>
        </w:rPr>
        <w:t>Pa</w:t>
      </w:r>
      <w:bookmarkEnd w:id="25"/>
      <w:r w:rsidRPr="006D1C52">
        <w:rPr>
          <w:sz w:val="26"/>
          <w:szCs w:val="26"/>
        </w:rPr>
        <w:t>;</w:t>
      </w:r>
    </w:p>
    <w:p w14:paraId="671EAB4C" w14:textId="713CB1C8" w:rsidR="00D24B3D" w:rsidRPr="006D1C52" w:rsidRDefault="00D24B3D" w:rsidP="00D24B3D">
      <w:pPr>
        <w:pStyle w:val="Footer"/>
        <w:tabs>
          <w:tab w:val="left" w:pos="1120"/>
        </w:tabs>
        <w:rPr>
          <w:sz w:val="26"/>
          <w:szCs w:val="26"/>
        </w:rPr>
      </w:pPr>
      <w:r>
        <w:rPr>
          <w:sz w:val="26"/>
          <w:szCs w:val="26"/>
        </w:rPr>
        <w:tab/>
      </w:r>
      <w:r w:rsidR="00092678" w:rsidRPr="00092678">
        <w:rPr>
          <w:position w:val="-12"/>
          <w:sz w:val="26"/>
          <w:szCs w:val="26"/>
        </w:rPr>
        <w:object w:dxaOrig="340" w:dyaOrig="360" w14:anchorId="2A4F4140">
          <v:shape id="_x0000_i1027" type="#_x0000_t75" style="width:17.3pt;height:17.85pt" o:ole="">
            <v:imagedata r:id="rId20" o:title=""/>
          </v:shape>
          <o:OLEObject Type="Embed" ProgID="Equation.DSMT4" ShapeID="_x0000_i1027" DrawAspect="Content" ObjectID="_1736841494" r:id="rId21"/>
        </w:object>
      </w:r>
      <w:r w:rsidRPr="006D1C52">
        <w:rPr>
          <w:sz w:val="26"/>
          <w:szCs w:val="26"/>
        </w:rPr>
        <w:t xml:space="preserve">- </w:t>
      </w:r>
      <w:r w:rsidR="00092678">
        <w:rPr>
          <w:sz w:val="26"/>
          <w:szCs w:val="26"/>
        </w:rPr>
        <w:t>áp suất chỉnh đặt</w:t>
      </w:r>
      <w:r w:rsidRPr="006D1C52">
        <w:rPr>
          <w:sz w:val="26"/>
          <w:szCs w:val="26"/>
        </w:rPr>
        <w:t xml:space="preserve">, </w:t>
      </w:r>
      <w:r>
        <w:rPr>
          <w:sz w:val="26"/>
          <w:szCs w:val="26"/>
        </w:rPr>
        <w:t>Pa</w:t>
      </w:r>
      <w:r w:rsidRPr="006D1C52">
        <w:rPr>
          <w:sz w:val="26"/>
          <w:szCs w:val="26"/>
        </w:rPr>
        <w:t>;</w:t>
      </w:r>
    </w:p>
    <w:p w14:paraId="6FB9529A" w14:textId="7807AB50" w:rsidR="00D24B3D" w:rsidRPr="00D24B3D" w:rsidRDefault="00D24B3D" w:rsidP="00092678">
      <w:pPr>
        <w:pStyle w:val="Footer"/>
        <w:tabs>
          <w:tab w:val="left" w:pos="1120"/>
        </w:tabs>
        <w:rPr>
          <w:sz w:val="26"/>
          <w:szCs w:val="26"/>
        </w:rPr>
      </w:pPr>
      <w:r w:rsidRPr="00D52BCF">
        <w:rPr>
          <w:sz w:val="26"/>
          <w:szCs w:val="26"/>
        </w:rPr>
        <w:tab/>
      </w:r>
      <w:r w:rsidR="00092678" w:rsidRPr="00092678">
        <w:rPr>
          <w:position w:val="-12"/>
          <w:sz w:val="26"/>
          <w:szCs w:val="26"/>
        </w:rPr>
        <w:object w:dxaOrig="300" w:dyaOrig="360" w14:anchorId="4D563A91">
          <v:shape id="_x0000_i1028" type="#_x0000_t75" style="width:15pt;height:17.85pt" o:ole="">
            <v:imagedata r:id="rId22" o:title=""/>
          </v:shape>
          <o:OLEObject Type="Embed" ProgID="Equation.DSMT4" ShapeID="_x0000_i1028" DrawAspect="Content" ObjectID="_1736841495" r:id="rId23"/>
        </w:object>
      </w:r>
      <w:r w:rsidR="00092678" w:rsidRPr="006D1C52">
        <w:rPr>
          <w:sz w:val="26"/>
          <w:szCs w:val="26"/>
        </w:rPr>
        <w:t xml:space="preserve">- </w:t>
      </w:r>
      <w:r w:rsidR="00092678">
        <w:rPr>
          <w:sz w:val="26"/>
          <w:szCs w:val="26"/>
        </w:rPr>
        <w:t>áp suất mở van</w:t>
      </w:r>
      <w:r w:rsidR="00092678" w:rsidRPr="006D1C52">
        <w:rPr>
          <w:sz w:val="26"/>
          <w:szCs w:val="26"/>
        </w:rPr>
        <w:t xml:space="preserve">, </w:t>
      </w:r>
      <w:r w:rsidR="00092678">
        <w:rPr>
          <w:sz w:val="26"/>
          <w:szCs w:val="26"/>
        </w:rPr>
        <w:t>Pa.</w:t>
      </w:r>
    </w:p>
    <w:p w14:paraId="4F149E9C" w14:textId="727DD606" w:rsidR="00CD7DDF" w:rsidRPr="007B1F01" w:rsidRDefault="0085140B" w:rsidP="00C35E25">
      <w:pPr>
        <w:spacing w:line="360" w:lineRule="exact"/>
        <w:jc w:val="both"/>
        <w:rPr>
          <w:szCs w:val="28"/>
          <w:lang w:val="fr-FR"/>
        </w:rPr>
      </w:pPr>
      <w:r>
        <w:rPr>
          <w:szCs w:val="28"/>
          <w:lang w:val="fr-FR"/>
        </w:rPr>
        <w:t>Giá trị</w:t>
      </w:r>
      <w:r w:rsidR="00CD7DDF" w:rsidRPr="007B1F01">
        <w:rPr>
          <w:szCs w:val="28"/>
          <w:lang w:val="fr-FR"/>
        </w:rPr>
        <w:t xml:space="preserve"> cho phép </w:t>
      </w:r>
      <w:r>
        <w:rPr>
          <w:szCs w:val="28"/>
          <w:lang w:val="fr-FR"/>
        </w:rPr>
        <w:t>của sai số</w:t>
      </w:r>
      <w:r w:rsidR="00CD7DDF" w:rsidRPr="007B1F01">
        <w:rPr>
          <w:szCs w:val="28"/>
          <w:lang w:val="fr-FR"/>
        </w:rPr>
        <w:t xml:space="preserve"> áp suất chỉnh đặt</w:t>
      </w:r>
      <w:r w:rsidR="00CD7DDF">
        <w:rPr>
          <w:szCs w:val="28"/>
          <w:lang w:val="fr-FR"/>
        </w:rPr>
        <w:t xml:space="preserve"> bằng ± 3% áp suất chỉnh đặt của van nhưng không nhỏ hơn ± 0,15 bar</w:t>
      </w:r>
      <w:r>
        <w:rPr>
          <w:szCs w:val="28"/>
          <w:lang w:val="fr-FR"/>
        </w:rPr>
        <w:t>.</w:t>
      </w:r>
    </w:p>
    <w:p w14:paraId="65159BF0" w14:textId="77777777" w:rsidR="00CD7DDF" w:rsidRPr="00C35E25" w:rsidRDefault="00CD7DDF" w:rsidP="00C35E25">
      <w:pPr>
        <w:rPr>
          <w:b/>
          <w:bCs/>
          <w:sz w:val="26"/>
          <w:szCs w:val="20"/>
        </w:rPr>
      </w:pPr>
      <w:bookmarkStart w:id="26" w:name="_Toc75441028"/>
      <w:bookmarkStart w:id="27" w:name="_Toc75441072"/>
      <w:r w:rsidRPr="00C35E25">
        <w:rPr>
          <w:b/>
          <w:bCs/>
          <w:sz w:val="26"/>
          <w:szCs w:val="20"/>
        </w:rPr>
        <w:t>6.3.2 Xác định độ chênh áp</w:t>
      </w:r>
      <w:bookmarkEnd w:id="26"/>
      <w:bookmarkEnd w:id="27"/>
    </w:p>
    <w:p w14:paraId="090C3B27" w14:textId="77777777" w:rsidR="00CD7DDF" w:rsidRDefault="00CD7DDF" w:rsidP="00C35E25">
      <w:pPr>
        <w:spacing w:line="360" w:lineRule="exact"/>
        <w:jc w:val="both"/>
        <w:rPr>
          <w:szCs w:val="28"/>
        </w:rPr>
      </w:pPr>
      <w:r w:rsidRPr="007B1F01">
        <w:rPr>
          <w:szCs w:val="28"/>
        </w:rPr>
        <w:t>Độ chênh áp tối đa của và là 7</w:t>
      </w:r>
      <w:r>
        <w:rPr>
          <w:szCs w:val="28"/>
        </w:rPr>
        <w:t xml:space="preserve"> </w:t>
      </w:r>
      <w:r w:rsidRPr="007B1F01">
        <w:rPr>
          <w:szCs w:val="28"/>
        </w:rPr>
        <w:t>%</w:t>
      </w:r>
      <w:r>
        <w:rPr>
          <w:szCs w:val="28"/>
        </w:rPr>
        <w:t xml:space="preserve"> áp suất chỉnh đặt trừ các van sau:</w:t>
      </w:r>
    </w:p>
    <w:p w14:paraId="35460F66" w14:textId="77777777" w:rsidR="00CD7DDF" w:rsidRDefault="00CD7DDF" w:rsidP="00C35E25">
      <w:pPr>
        <w:spacing w:line="360" w:lineRule="exact"/>
        <w:jc w:val="both"/>
        <w:rPr>
          <w:szCs w:val="28"/>
        </w:rPr>
      </w:pPr>
      <w:r>
        <w:rPr>
          <w:szCs w:val="28"/>
        </w:rPr>
        <w:t>- Van có đường kính trong nhỏ hơn 15 mm độ chênh áp cho phép là 15 % áp suất chỉnh đặt.</w:t>
      </w:r>
    </w:p>
    <w:p w14:paraId="5BC999CA" w14:textId="77777777" w:rsidR="00CD7DDF" w:rsidRDefault="00CD7DDF" w:rsidP="00C35E25">
      <w:pPr>
        <w:spacing w:line="360" w:lineRule="exact"/>
        <w:jc w:val="both"/>
        <w:rPr>
          <w:szCs w:val="28"/>
        </w:rPr>
      </w:pPr>
      <w:r>
        <w:rPr>
          <w:szCs w:val="28"/>
        </w:rPr>
        <w:t xml:space="preserve">- Van có áp suất chỉnh đặt nhỏ hơn 3 bar thì giới hạn độ chênh áp cho phép là 0,3 bar. </w:t>
      </w:r>
    </w:p>
    <w:p w14:paraId="601DBD23" w14:textId="77777777" w:rsidR="00CD7DDF" w:rsidRDefault="00CD7DDF" w:rsidP="00C35E25">
      <w:pPr>
        <w:spacing w:line="360" w:lineRule="exact"/>
        <w:jc w:val="both"/>
        <w:rPr>
          <w:szCs w:val="28"/>
        </w:rPr>
      </w:pPr>
      <w:r>
        <w:rPr>
          <w:szCs w:val="28"/>
        </w:rPr>
        <w:lastRenderedPageBreak/>
        <w:t>- Đối với các van không điều chỉnh được độ chênh áp suất thì độ chênh áp cho phép là 15 % áp suất chỉnh đặt.</w:t>
      </w:r>
    </w:p>
    <w:p w14:paraId="6FEDD0FD" w14:textId="77777777" w:rsidR="00CD7DDF" w:rsidRDefault="00CD7DDF" w:rsidP="00C35E25">
      <w:pPr>
        <w:spacing w:line="360" w:lineRule="exact"/>
        <w:jc w:val="both"/>
        <w:rPr>
          <w:szCs w:val="28"/>
        </w:rPr>
      </w:pPr>
      <w:r>
        <w:rPr>
          <w:szCs w:val="28"/>
        </w:rPr>
        <w:t>- Đối với các chất lỏng không chịu nén thì giới hạn độ chênh áp tối đa là 20 % áp suất chỉnh đặt, các van có áp suất chỉnh đặt nhỏ hơn 3 bar giới hạn độ chênh áp là 0,6 bar.</w:t>
      </w:r>
    </w:p>
    <w:p w14:paraId="11775B9F" w14:textId="77777777" w:rsidR="00CD7DDF" w:rsidRDefault="00CD7DDF" w:rsidP="00C35E25">
      <w:pPr>
        <w:spacing w:line="360" w:lineRule="exact"/>
        <w:jc w:val="both"/>
        <w:rPr>
          <w:szCs w:val="28"/>
        </w:rPr>
      </w:pPr>
      <w:r>
        <w:rPr>
          <w:szCs w:val="28"/>
        </w:rPr>
        <w:t>Van an toàn chỉ kiểm tra đo lường tại một điểm tương ứng với áp suất chỉnh đặt. Khi kiểm tra phải tăng hoặc giảm từ từ và đều áp suất đến khi van bắt đầu mở hoặc đóng hẳn, xác định giá trị áp suất mở, sai số và độ chênh áp suất của van.</w:t>
      </w:r>
    </w:p>
    <w:p w14:paraId="2B0290D8" w14:textId="77777777" w:rsidR="00CD7DDF" w:rsidRDefault="00CD7DDF" w:rsidP="00C35E25">
      <w:pPr>
        <w:spacing w:line="360" w:lineRule="exact"/>
        <w:jc w:val="both"/>
        <w:rPr>
          <w:szCs w:val="28"/>
        </w:rPr>
      </w:pPr>
      <w:r>
        <w:rPr>
          <w:szCs w:val="28"/>
        </w:rPr>
        <w:t>Tiến hành phép kiểm tra ba lần để kiểm tra khả năng tái hoạt động của van. Kết quả ghi vào biên bản ở phụ lục A</w:t>
      </w:r>
    </w:p>
    <w:p w14:paraId="1C7B7D25" w14:textId="77777777" w:rsidR="00CD7DDF" w:rsidRDefault="00CD7DDF" w:rsidP="00C35E25">
      <w:pPr>
        <w:spacing w:line="360" w:lineRule="exact"/>
        <w:jc w:val="both"/>
        <w:rPr>
          <w:szCs w:val="28"/>
        </w:rPr>
      </w:pPr>
      <w:r>
        <w:rPr>
          <w:szCs w:val="28"/>
        </w:rPr>
        <w:t>Sai số cho phép và độ chênh áp suất của van cần kiểm định phải thỏa mãn điều kiện quy định ở điều 6.3.1 và 6.3.2</w:t>
      </w:r>
    </w:p>
    <w:p w14:paraId="69853B2C" w14:textId="44B9995D" w:rsidR="00455F9C" w:rsidRDefault="006926B6" w:rsidP="00442926">
      <w:pPr>
        <w:pStyle w:val="Heading1"/>
        <w:jc w:val="both"/>
      </w:pPr>
      <w:bookmarkStart w:id="28" w:name="_Toc79569635"/>
      <w:r>
        <w:t>7</w:t>
      </w:r>
      <w:r w:rsidR="00455F9C">
        <w:t xml:space="preserve"> Xử lý chung</w:t>
      </w:r>
      <w:bookmarkEnd w:id="28"/>
    </w:p>
    <w:p w14:paraId="373BE3D2" w14:textId="5C638A26" w:rsidR="00976B8F" w:rsidRDefault="00C54013" w:rsidP="00442926">
      <w:pPr>
        <w:pStyle w:val="ListParagraph"/>
        <w:numPr>
          <w:ilvl w:val="0"/>
          <w:numId w:val="8"/>
        </w:numPr>
        <w:ind w:left="426"/>
        <w:jc w:val="both"/>
      </w:pPr>
      <w:r>
        <w:t xml:space="preserve">Nếu sau khi kiểm định </w:t>
      </w:r>
      <w:r w:rsidR="00CD7DDF">
        <w:rPr>
          <w:color w:val="FF0000"/>
        </w:rPr>
        <w:t>Van an toàn</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0F9FCB28" w14:textId="369805A1" w:rsidR="00976B8F" w:rsidRDefault="00976B8F" w:rsidP="00442926">
      <w:pPr>
        <w:pStyle w:val="ListParagraph"/>
        <w:numPr>
          <w:ilvl w:val="0"/>
          <w:numId w:val="8"/>
        </w:numPr>
        <w:ind w:left="426"/>
        <w:jc w:val="both"/>
      </w:pPr>
      <w:r>
        <w:t xml:space="preserve">Chu kỳ kiểm định của </w:t>
      </w:r>
      <w:r w:rsidR="00CD7DDF">
        <w:rPr>
          <w:color w:val="FF0000"/>
        </w:rPr>
        <w:t>Van an toàn</w:t>
      </w:r>
      <w:r w:rsidRPr="00976B8F">
        <w:rPr>
          <w:color w:val="FF0000"/>
        </w:rPr>
        <w:t xml:space="preserve"> </w:t>
      </w:r>
      <w:r>
        <w:t>là 12 tháng;</w:t>
      </w:r>
    </w:p>
    <w:p w14:paraId="0041652C" w14:textId="49B013C7" w:rsidR="00976B8F" w:rsidRDefault="00976B8F" w:rsidP="00442926">
      <w:pPr>
        <w:pStyle w:val="ListParagraph"/>
        <w:numPr>
          <w:ilvl w:val="0"/>
          <w:numId w:val="8"/>
        </w:numPr>
        <w:ind w:left="426"/>
        <w:jc w:val="both"/>
      </w:pPr>
      <w:r>
        <w:t xml:space="preserve">Nếu sau khi kiểm định </w:t>
      </w:r>
      <w:r w:rsidR="00F43887">
        <w:t>Van an toàn</w:t>
      </w:r>
      <w:r>
        <w:t xml:space="preserve"> không đạt một trong các chỉ tiêu, yêu cầu kỹ thuật trong phần “Tiến hành kiểm định” thì cấp Biên bản kiểm định; ghi kết luận vào lý lịch phương tiện đo; xóa bỏ Tem kiểm định cũ (nếu có).</w:t>
      </w:r>
    </w:p>
    <w:p w14:paraId="67D2FFD4" w14:textId="77777777" w:rsidR="00C54013" w:rsidRPr="00C54013" w:rsidRDefault="00C54013" w:rsidP="00442926">
      <w:pPr>
        <w:jc w:val="both"/>
      </w:pPr>
    </w:p>
    <w:p w14:paraId="53F00715" w14:textId="77777777" w:rsidR="00BC399B" w:rsidRDefault="00BC399B" w:rsidP="00442926">
      <w:pPr>
        <w:jc w:val="both"/>
      </w:pPr>
    </w:p>
    <w:p w14:paraId="3A4C9D20" w14:textId="77777777" w:rsidR="00455F9C" w:rsidRDefault="00455F9C" w:rsidP="00442926">
      <w:pPr>
        <w:jc w:val="both"/>
      </w:pPr>
    </w:p>
    <w:p w14:paraId="2834AF11" w14:textId="77777777" w:rsidR="00455F9C" w:rsidRDefault="00455F9C" w:rsidP="00442926">
      <w:pPr>
        <w:jc w:val="both"/>
      </w:pPr>
    </w:p>
    <w:p w14:paraId="082CDBDF" w14:textId="77777777" w:rsidR="00455F9C" w:rsidRDefault="00CF06B9" w:rsidP="00EE27A1">
      <w:pPr>
        <w:pStyle w:val="Heading1"/>
        <w:jc w:val="center"/>
      </w:pPr>
      <w:r>
        <w:br w:type="column"/>
      </w:r>
      <w:bookmarkStart w:id="29" w:name="_Toc79569636"/>
      <w:bookmarkStart w:id="30" w:name="OLE_LINK3"/>
      <w:r w:rsidR="00F455CF" w:rsidRPr="00F455CF">
        <w:lastRenderedPageBreak/>
        <w:t>Phụ lục A</w:t>
      </w:r>
      <w:bookmarkEnd w:id="29"/>
    </w:p>
    <w:p w14:paraId="3BFBB26F" w14:textId="77777777" w:rsidR="00442926" w:rsidRPr="00442926" w:rsidRDefault="00442926" w:rsidP="00442926">
      <w:pPr>
        <w:jc w:val="center"/>
        <w:rPr>
          <w:sz w:val="26"/>
          <w:szCs w:val="20"/>
        </w:rPr>
      </w:pPr>
      <w:r w:rsidRPr="00442926">
        <w:rPr>
          <w:sz w:val="26"/>
          <w:szCs w:val="20"/>
        </w:rPr>
        <w:t>(Quy định)</w:t>
      </w:r>
    </w:p>
    <w:bookmarkEnd w:id="30"/>
    <w:p w14:paraId="41F91D8C"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318CE04B" w14:textId="77777777" w:rsidTr="000E6648">
        <w:tc>
          <w:tcPr>
            <w:tcW w:w="3652" w:type="dxa"/>
          </w:tcPr>
          <w:p w14:paraId="0CEF59CE" w14:textId="77777777" w:rsidR="00442926" w:rsidRPr="00442926" w:rsidRDefault="00442926" w:rsidP="000E6648">
            <w:pPr>
              <w:jc w:val="center"/>
              <w:rPr>
                <w:bCs/>
                <w:sz w:val="26"/>
                <w:szCs w:val="20"/>
              </w:rPr>
            </w:pPr>
            <w:r w:rsidRPr="00442926">
              <w:rPr>
                <w:bCs/>
                <w:sz w:val="26"/>
                <w:szCs w:val="20"/>
              </w:rPr>
              <w:t>TRUNG TÂM ĐO LƯỜNG</w:t>
            </w:r>
          </w:p>
          <w:p w14:paraId="5554F46C" w14:textId="77777777" w:rsidR="00442926" w:rsidRPr="007012C3" w:rsidRDefault="00442926" w:rsidP="000E6648">
            <w:pPr>
              <w:jc w:val="center"/>
              <w:rPr>
                <w:b/>
                <w:sz w:val="26"/>
                <w:szCs w:val="20"/>
              </w:rPr>
            </w:pPr>
            <w:r w:rsidRPr="007012C3">
              <w:rPr>
                <w:b/>
                <w:sz w:val="26"/>
                <w:szCs w:val="20"/>
              </w:rPr>
              <w:t>PHÒNG ĐO LƯỜNG</w:t>
            </w:r>
          </w:p>
          <w:p w14:paraId="3731C31A" w14:textId="77777777" w:rsidR="00442926" w:rsidRPr="007012C3" w:rsidRDefault="00442926" w:rsidP="000E6648">
            <w:pPr>
              <w:jc w:val="center"/>
              <w:rPr>
                <w:b/>
                <w:sz w:val="26"/>
                <w:szCs w:val="20"/>
              </w:rPr>
            </w:pPr>
            <w:r w:rsidRPr="007012C3">
              <w:rPr>
                <w:b/>
                <w:sz w:val="26"/>
                <w:szCs w:val="20"/>
              </w:rPr>
              <w:t>NHIỆT - ÁP SUẤT</w:t>
            </w:r>
          </w:p>
          <w:p w14:paraId="0B169D8E"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454FAB82" wp14:editId="1C736CE0">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615C40"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7DA713A5" w14:textId="77777777" w:rsidR="00442926" w:rsidRPr="00CD1836" w:rsidRDefault="00442926" w:rsidP="000E6648">
            <w:pPr>
              <w:jc w:val="center"/>
              <w:rPr>
                <w:b/>
                <w:sz w:val="26"/>
              </w:rPr>
            </w:pPr>
            <w:r w:rsidRPr="00CD1836">
              <w:rPr>
                <w:b/>
                <w:sz w:val="26"/>
              </w:rPr>
              <w:t>CỘNG HOÀ XÃ HỘI CHỦ NGHĨA VIỆT NAM</w:t>
            </w:r>
          </w:p>
          <w:p w14:paraId="0DA99097"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3D1C96D8"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13248E44" wp14:editId="7C7285B7">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AB247"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0CD3B9D5"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048574C4" w14:textId="77777777" w:rsidR="00442926" w:rsidRDefault="00442926" w:rsidP="00442926"/>
    <w:p w14:paraId="0EDD3CAD" w14:textId="77777777" w:rsidR="00442926" w:rsidRPr="009401EC" w:rsidRDefault="00442926" w:rsidP="00442926">
      <w:pPr>
        <w:jc w:val="center"/>
        <w:rPr>
          <w:b/>
        </w:rPr>
      </w:pPr>
      <w:r w:rsidRPr="009401EC">
        <w:rPr>
          <w:b/>
        </w:rPr>
        <w:t>BIÊN BẢN KIỂM ĐỊNH</w:t>
      </w:r>
    </w:p>
    <w:p w14:paraId="586D7889" w14:textId="77777777" w:rsidR="00442926" w:rsidRDefault="007012C3" w:rsidP="00442926">
      <w:pPr>
        <w:spacing w:after="120"/>
        <w:jc w:val="center"/>
      </w:pPr>
      <w:r>
        <w:t xml:space="preserve"> </w:t>
      </w:r>
    </w:p>
    <w:p w14:paraId="7AB608BE" w14:textId="33814A01"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Pr="007012C3">
        <w:rPr>
          <w:bCs/>
        </w:rPr>
        <w:tab/>
      </w:r>
      <w:r w:rsidRPr="007012C3">
        <w:rPr>
          <w:bCs/>
        </w:rPr>
        <w:tab/>
      </w:r>
      <w:r w:rsidR="00CD7DDF">
        <w:rPr>
          <w:bCs/>
        </w:rPr>
        <w:t>Van an toàn</w:t>
      </w:r>
      <w:r w:rsidRPr="007012C3">
        <w:rPr>
          <w:bCs/>
        </w:rPr>
        <w:tab/>
      </w:r>
      <w:r w:rsidRPr="007012C3">
        <w:rPr>
          <w:bCs/>
        </w:rPr>
        <w:tab/>
      </w:r>
      <w:r w:rsidRPr="007012C3">
        <w:rPr>
          <w:bCs/>
        </w:rPr>
        <w:tab/>
      </w:r>
      <w:r w:rsidRPr="007012C3">
        <w:rPr>
          <w:bCs/>
        </w:rPr>
        <w:tab/>
      </w:r>
      <w:r w:rsidR="002529A5">
        <w:rPr>
          <w:bCs/>
        </w:rPr>
        <w:t xml:space="preserve"> </w:t>
      </w:r>
    </w:p>
    <w:p w14:paraId="347A4D39"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52F14245"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0C88449C"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62BCCB98" w14:textId="1E4984FB" w:rsidR="00442926" w:rsidRDefault="00CD7DDF" w:rsidP="00442926">
      <w:pPr>
        <w:pStyle w:val="ListParagraph"/>
        <w:numPr>
          <w:ilvl w:val="0"/>
          <w:numId w:val="9"/>
        </w:numPr>
        <w:spacing w:after="200" w:line="276" w:lineRule="auto"/>
        <w:jc w:val="both"/>
      </w:pPr>
      <w:r>
        <w:t>Cỡ van</w:t>
      </w:r>
      <w:r w:rsidR="00442926">
        <w:t xml:space="preserve">: </w:t>
      </w:r>
    </w:p>
    <w:p w14:paraId="7FDB6586" w14:textId="58C1CFB0" w:rsidR="00442926" w:rsidRDefault="00CD7DDF" w:rsidP="00442926">
      <w:pPr>
        <w:pStyle w:val="ListParagraph"/>
        <w:numPr>
          <w:ilvl w:val="0"/>
          <w:numId w:val="9"/>
        </w:numPr>
        <w:spacing w:after="200" w:line="276" w:lineRule="auto"/>
        <w:jc w:val="both"/>
      </w:pPr>
      <w:r>
        <w:t>Áp suất chỉnh đặt</w:t>
      </w:r>
      <w:r w:rsidR="00442926">
        <w:t xml:space="preserve">:  </w:t>
      </w:r>
    </w:p>
    <w:p w14:paraId="4887680F" w14:textId="0540000A" w:rsidR="00C35E25" w:rsidRDefault="00C35E25" w:rsidP="00442926">
      <w:pPr>
        <w:pStyle w:val="ListParagraph"/>
        <w:numPr>
          <w:ilvl w:val="0"/>
          <w:numId w:val="9"/>
        </w:numPr>
        <w:spacing w:after="200" w:line="276" w:lineRule="auto"/>
        <w:jc w:val="both"/>
      </w:pPr>
      <w:r>
        <w:t>Sai số cho phép</w:t>
      </w:r>
      <w:r w:rsidR="00C70380">
        <w:t>:</w:t>
      </w:r>
    </w:p>
    <w:p w14:paraId="1ED2C7AF" w14:textId="77777777" w:rsidR="007012C3" w:rsidRPr="007012C3" w:rsidRDefault="007012C3" w:rsidP="007012C3">
      <w:pPr>
        <w:jc w:val="both"/>
        <w:rPr>
          <w:bCs/>
        </w:rPr>
      </w:pPr>
      <w:r w:rsidRPr="007012C3">
        <w:rPr>
          <w:bCs/>
        </w:rPr>
        <w:t>Đơn vị sử dụng:</w:t>
      </w:r>
    </w:p>
    <w:p w14:paraId="17433DBF"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09A49292"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099797C6" w14:textId="77777777" w:rsidR="00442926" w:rsidRDefault="00442926" w:rsidP="00442926">
      <w:pPr>
        <w:pStyle w:val="ListParagraph"/>
        <w:numPr>
          <w:ilvl w:val="0"/>
          <w:numId w:val="9"/>
        </w:numPr>
        <w:spacing w:line="276" w:lineRule="auto"/>
        <w:jc w:val="both"/>
      </w:pPr>
      <w:r>
        <w:t xml:space="preserve"> Độ ẩm:                       %RH</w:t>
      </w:r>
    </w:p>
    <w:p w14:paraId="17A64B44" w14:textId="77777777" w:rsidR="007012C3" w:rsidRDefault="007012C3" w:rsidP="007012C3">
      <w:pPr>
        <w:spacing w:line="276" w:lineRule="auto"/>
        <w:jc w:val="both"/>
      </w:pPr>
    </w:p>
    <w:p w14:paraId="61A23C5A" w14:textId="2DAC75A7"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C35E25">
        <w:t>61</w:t>
      </w:r>
      <w:r w:rsidRPr="00DB73AE">
        <w:t xml:space="preserve"> : 202</w:t>
      </w:r>
      <w:r w:rsidR="00C35E25">
        <w:t>1</w:t>
      </w:r>
    </w:p>
    <w:p w14:paraId="27F241EE" w14:textId="77777777" w:rsidR="00442926" w:rsidRPr="007012C3" w:rsidRDefault="00442926" w:rsidP="00442926">
      <w:pPr>
        <w:jc w:val="both"/>
        <w:rPr>
          <w:bCs/>
        </w:rPr>
      </w:pPr>
      <w:r w:rsidRPr="007012C3">
        <w:rPr>
          <w:bCs/>
        </w:rPr>
        <w:t>Phương tiện kiểm định:</w:t>
      </w:r>
    </w:p>
    <w:p w14:paraId="13D81D42" w14:textId="77777777" w:rsidR="00442926" w:rsidRPr="007012C3" w:rsidRDefault="00442926" w:rsidP="00442926">
      <w:pPr>
        <w:jc w:val="both"/>
        <w:rPr>
          <w:bCs/>
        </w:rPr>
      </w:pPr>
      <w:r w:rsidRPr="007012C3">
        <w:rPr>
          <w:bCs/>
        </w:rPr>
        <w:t>Ngày kiểm định</w:t>
      </w:r>
      <w:r w:rsidR="007012C3">
        <w:rPr>
          <w:bCs/>
        </w:rPr>
        <w:t xml:space="preserve">       tháng       năm 202…</w:t>
      </w:r>
    </w:p>
    <w:p w14:paraId="64E71FA0" w14:textId="77777777" w:rsidR="00442926" w:rsidRDefault="00442926" w:rsidP="00442926">
      <w:pPr>
        <w:jc w:val="center"/>
        <w:rPr>
          <w:b/>
        </w:rPr>
      </w:pPr>
      <w:r w:rsidRPr="009365E2">
        <w:rPr>
          <w:b/>
        </w:rPr>
        <w:t>KẾT QUẢ KIỂM ĐỊNH</w:t>
      </w:r>
    </w:p>
    <w:p w14:paraId="11B5353D" w14:textId="77777777" w:rsidR="007012C3" w:rsidRDefault="007012C3" w:rsidP="00442926">
      <w:pPr>
        <w:jc w:val="center"/>
        <w:rPr>
          <w:bCs/>
          <w:sz w:val="26"/>
          <w:szCs w:val="20"/>
        </w:rPr>
      </w:pPr>
      <w:r>
        <w:rPr>
          <w:bCs/>
          <w:sz w:val="26"/>
          <w:szCs w:val="20"/>
        </w:rPr>
        <w:t>(Xem trang sau)</w:t>
      </w:r>
    </w:p>
    <w:p w14:paraId="6FC81F27" w14:textId="77777777" w:rsidR="007012C3" w:rsidRPr="007012C3" w:rsidRDefault="007012C3" w:rsidP="00442926">
      <w:pPr>
        <w:jc w:val="center"/>
        <w:rPr>
          <w:bCs/>
          <w:sz w:val="26"/>
          <w:szCs w:val="20"/>
        </w:rPr>
      </w:pPr>
    </w:p>
    <w:p w14:paraId="6B600BA2" w14:textId="77777777" w:rsidR="007012C3" w:rsidRDefault="007012C3" w:rsidP="00442926">
      <w:pPr>
        <w:jc w:val="both"/>
        <w:rPr>
          <w:b/>
          <w:sz w:val="26"/>
          <w:szCs w:val="26"/>
          <w:lang w:val="sv-SE"/>
        </w:rPr>
      </w:pPr>
    </w:p>
    <w:p w14:paraId="5EAB386A" w14:textId="77777777" w:rsidR="007012C3" w:rsidRDefault="007012C3" w:rsidP="00442926">
      <w:pPr>
        <w:jc w:val="both"/>
        <w:rPr>
          <w:b/>
          <w:sz w:val="26"/>
          <w:szCs w:val="26"/>
          <w:lang w:val="sv-SE"/>
        </w:rPr>
      </w:pPr>
    </w:p>
    <w:p w14:paraId="69A0305E"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1B93808D" w14:textId="77777777" w:rsidTr="007012C3">
        <w:tc>
          <w:tcPr>
            <w:tcW w:w="4955" w:type="dxa"/>
          </w:tcPr>
          <w:p w14:paraId="416C7BA3" w14:textId="77777777" w:rsidR="007012C3" w:rsidRDefault="007012C3" w:rsidP="007012C3">
            <w:pPr>
              <w:jc w:val="center"/>
              <w:rPr>
                <w:b/>
                <w:sz w:val="26"/>
                <w:szCs w:val="26"/>
                <w:lang w:val="sv-SE"/>
              </w:rPr>
            </w:pPr>
            <w:r>
              <w:rPr>
                <w:b/>
                <w:sz w:val="26"/>
                <w:szCs w:val="26"/>
                <w:lang w:val="sv-SE"/>
              </w:rPr>
              <w:t>NGƯỜI KIỂM ĐỊNH</w:t>
            </w:r>
          </w:p>
          <w:p w14:paraId="79CFEEDC" w14:textId="77777777" w:rsidR="007012C3" w:rsidRDefault="007012C3" w:rsidP="007012C3">
            <w:pPr>
              <w:jc w:val="center"/>
              <w:rPr>
                <w:b/>
                <w:sz w:val="26"/>
                <w:szCs w:val="26"/>
                <w:lang w:val="sv-SE"/>
              </w:rPr>
            </w:pPr>
          </w:p>
          <w:p w14:paraId="390B552C" w14:textId="77777777" w:rsidR="007012C3" w:rsidRDefault="007012C3" w:rsidP="007012C3">
            <w:pPr>
              <w:jc w:val="center"/>
              <w:rPr>
                <w:b/>
                <w:sz w:val="26"/>
                <w:szCs w:val="26"/>
                <w:lang w:val="sv-SE"/>
              </w:rPr>
            </w:pPr>
          </w:p>
          <w:p w14:paraId="02CF5E84" w14:textId="77777777" w:rsidR="007012C3" w:rsidRDefault="007012C3" w:rsidP="007012C3">
            <w:pPr>
              <w:jc w:val="center"/>
              <w:rPr>
                <w:b/>
                <w:sz w:val="26"/>
                <w:szCs w:val="26"/>
                <w:lang w:val="sv-SE"/>
              </w:rPr>
            </w:pPr>
          </w:p>
          <w:p w14:paraId="6869A626" w14:textId="77777777" w:rsidR="007012C3" w:rsidRDefault="007012C3" w:rsidP="007012C3">
            <w:pPr>
              <w:jc w:val="center"/>
              <w:rPr>
                <w:b/>
                <w:sz w:val="26"/>
                <w:szCs w:val="26"/>
                <w:lang w:val="sv-SE"/>
              </w:rPr>
            </w:pPr>
          </w:p>
          <w:p w14:paraId="3817E27D" w14:textId="77777777" w:rsidR="007012C3" w:rsidRDefault="007012C3" w:rsidP="007012C3">
            <w:pPr>
              <w:jc w:val="center"/>
              <w:rPr>
                <w:b/>
                <w:sz w:val="26"/>
                <w:szCs w:val="26"/>
                <w:lang w:val="sv-SE"/>
              </w:rPr>
            </w:pPr>
          </w:p>
          <w:p w14:paraId="0758A85C"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6F3F87D1" w14:textId="77777777" w:rsidR="007012C3" w:rsidRDefault="007012C3" w:rsidP="007012C3">
            <w:pPr>
              <w:jc w:val="center"/>
              <w:rPr>
                <w:b/>
                <w:sz w:val="26"/>
                <w:szCs w:val="26"/>
                <w:lang w:val="sv-SE"/>
              </w:rPr>
            </w:pPr>
            <w:r>
              <w:rPr>
                <w:b/>
                <w:sz w:val="26"/>
                <w:szCs w:val="26"/>
                <w:lang w:val="sv-SE"/>
              </w:rPr>
              <w:t>NGƯỜI SOÁT LẠI</w:t>
            </w:r>
          </w:p>
          <w:p w14:paraId="734A582E" w14:textId="77777777" w:rsidR="007012C3" w:rsidRDefault="007012C3" w:rsidP="007012C3">
            <w:pPr>
              <w:jc w:val="center"/>
              <w:rPr>
                <w:b/>
                <w:sz w:val="26"/>
                <w:szCs w:val="26"/>
                <w:lang w:val="sv-SE"/>
              </w:rPr>
            </w:pPr>
          </w:p>
          <w:p w14:paraId="0625D546" w14:textId="77777777" w:rsidR="007012C3" w:rsidRDefault="007012C3" w:rsidP="007012C3">
            <w:pPr>
              <w:jc w:val="center"/>
              <w:rPr>
                <w:b/>
                <w:sz w:val="26"/>
                <w:szCs w:val="26"/>
                <w:lang w:val="sv-SE"/>
              </w:rPr>
            </w:pPr>
          </w:p>
          <w:p w14:paraId="74739BF1" w14:textId="77777777" w:rsidR="007012C3" w:rsidRDefault="007012C3" w:rsidP="007012C3">
            <w:pPr>
              <w:jc w:val="center"/>
              <w:rPr>
                <w:b/>
                <w:sz w:val="26"/>
                <w:szCs w:val="26"/>
                <w:lang w:val="sv-SE"/>
              </w:rPr>
            </w:pPr>
          </w:p>
          <w:p w14:paraId="123271A0" w14:textId="77777777" w:rsidR="007012C3" w:rsidRDefault="007012C3" w:rsidP="007012C3">
            <w:pPr>
              <w:jc w:val="center"/>
              <w:rPr>
                <w:b/>
                <w:sz w:val="26"/>
                <w:szCs w:val="26"/>
                <w:lang w:val="sv-SE"/>
              </w:rPr>
            </w:pPr>
          </w:p>
          <w:p w14:paraId="343DD161" w14:textId="77777777" w:rsidR="007012C3" w:rsidRDefault="007012C3" w:rsidP="007012C3">
            <w:pPr>
              <w:jc w:val="center"/>
              <w:rPr>
                <w:b/>
                <w:sz w:val="26"/>
                <w:szCs w:val="26"/>
                <w:lang w:val="sv-SE"/>
              </w:rPr>
            </w:pPr>
          </w:p>
          <w:p w14:paraId="4296504D" w14:textId="77777777" w:rsidR="007012C3" w:rsidRPr="007012C3" w:rsidRDefault="007012C3" w:rsidP="007012C3">
            <w:pPr>
              <w:jc w:val="center"/>
              <w:rPr>
                <w:b/>
                <w:szCs w:val="28"/>
                <w:lang w:val="sv-SE"/>
              </w:rPr>
            </w:pPr>
            <w:r>
              <w:rPr>
                <w:b/>
                <w:szCs w:val="28"/>
                <w:lang w:val="sv-SE"/>
              </w:rPr>
              <w:t>Cấp bậc Nguyễn Văn B</w:t>
            </w:r>
          </w:p>
        </w:tc>
      </w:tr>
    </w:tbl>
    <w:p w14:paraId="04B76E41" w14:textId="77777777" w:rsidR="007012C3" w:rsidRPr="00442926" w:rsidRDefault="00442926" w:rsidP="007012C3">
      <w:pPr>
        <w:jc w:val="center"/>
        <w:rPr>
          <w:sz w:val="26"/>
          <w:szCs w:val="20"/>
        </w:rPr>
      </w:pPr>
      <w:r>
        <w:rPr>
          <w:b/>
          <w:sz w:val="26"/>
          <w:szCs w:val="26"/>
          <w:lang w:val="sv-SE"/>
        </w:rPr>
        <w:br w:type="column"/>
      </w:r>
      <w:r w:rsidR="007012C3" w:rsidRPr="00F455CF">
        <w:rPr>
          <w:b/>
          <w:bCs/>
        </w:rPr>
        <w:lastRenderedPageBreak/>
        <w:t>Phụ lục A</w:t>
      </w:r>
      <w:r w:rsidR="007012C3">
        <w:rPr>
          <w:b/>
          <w:bCs/>
        </w:rPr>
        <w:t xml:space="preserve"> </w:t>
      </w:r>
      <w:r w:rsidR="007012C3" w:rsidRPr="00442926">
        <w:rPr>
          <w:sz w:val="26"/>
          <w:szCs w:val="20"/>
        </w:rPr>
        <w:t>(</w:t>
      </w:r>
      <w:r w:rsidR="007012C3">
        <w:rPr>
          <w:sz w:val="26"/>
          <w:szCs w:val="20"/>
        </w:rPr>
        <w:t>Kết thúc</w:t>
      </w:r>
      <w:r w:rsidR="007012C3" w:rsidRPr="00442926">
        <w:rPr>
          <w:sz w:val="26"/>
          <w:szCs w:val="20"/>
        </w:rPr>
        <w:t>)</w:t>
      </w:r>
    </w:p>
    <w:p w14:paraId="0C0D5C9A" w14:textId="77777777" w:rsidR="00442926" w:rsidRPr="007012C3" w:rsidRDefault="00442926" w:rsidP="00442926">
      <w:pPr>
        <w:jc w:val="center"/>
        <w:rPr>
          <w:b/>
          <w:bCs/>
          <w:lang w:val="sv-SE"/>
        </w:rPr>
      </w:pPr>
      <w:r w:rsidRPr="00A52AA8">
        <w:rPr>
          <w:b/>
        </w:rPr>
        <w:t>KẾT QUẢ KIỂM ĐỊNH</w:t>
      </w:r>
    </w:p>
    <w:p w14:paraId="77A64121" w14:textId="4C2A640E" w:rsidR="00455F9C" w:rsidRDefault="007012C3" w:rsidP="00442926">
      <w:pPr>
        <w:jc w:val="both"/>
        <w:rPr>
          <w:b/>
          <w:bCs/>
        </w:rPr>
      </w:pPr>
      <w:r w:rsidRPr="007012C3">
        <w:rPr>
          <w:b/>
          <w:bCs/>
        </w:rPr>
        <w:t>A.1</w:t>
      </w:r>
      <w:r>
        <w:rPr>
          <w:b/>
          <w:bCs/>
        </w:rPr>
        <w:t xml:space="preserve"> Kiểm tra bên ngoài:</w:t>
      </w:r>
    </w:p>
    <w:p w14:paraId="5C95815D" w14:textId="77777777" w:rsidR="00C35E25" w:rsidRPr="007012C3" w:rsidRDefault="00C35E25" w:rsidP="00C35E25">
      <w:pPr>
        <w:jc w:val="both"/>
      </w:pPr>
      <w:r>
        <w:rPr>
          <w:noProof/>
        </w:rPr>
        <mc:AlternateContent>
          <mc:Choice Requires="wps">
            <w:drawing>
              <wp:anchor distT="0" distB="0" distL="114300" distR="114300" simplePos="0" relativeHeight="251672576" behindDoc="0" locked="0" layoutInCell="1" allowOverlap="1" wp14:anchorId="41D31194" wp14:editId="59562492">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E872F"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6E90BDED" w14:textId="77777777" w:rsidR="00C35E25" w:rsidRPr="007012C3" w:rsidRDefault="00C35E25" w:rsidP="00C35E25">
      <w:pPr>
        <w:jc w:val="both"/>
      </w:pPr>
      <w:r>
        <w:rPr>
          <w:noProof/>
        </w:rPr>
        <mc:AlternateContent>
          <mc:Choice Requires="wps">
            <w:drawing>
              <wp:anchor distT="0" distB="0" distL="114300" distR="114300" simplePos="0" relativeHeight="251673600" behindDoc="0" locked="0" layoutInCell="1" allowOverlap="1" wp14:anchorId="58C5CBA8" wp14:editId="3722C4F9">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9DD5A"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401D903D" w14:textId="77777777" w:rsidR="007012C3" w:rsidRDefault="007012C3" w:rsidP="00442926">
      <w:pPr>
        <w:jc w:val="both"/>
        <w:rPr>
          <w:b/>
          <w:bCs/>
        </w:rPr>
      </w:pPr>
      <w:r>
        <w:rPr>
          <w:b/>
          <w:bCs/>
        </w:rPr>
        <w:t>A.2 Kiểm tra kỹ thuật:</w:t>
      </w:r>
    </w:p>
    <w:p w14:paraId="49335ABD"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5080B477" wp14:editId="74982426">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C046D"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522CD1B0"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0BAFCDBA" wp14:editId="72741F3A">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B38F2"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p w14:paraId="1C751C4A" w14:textId="77777777" w:rsidR="00BC399B" w:rsidRDefault="00A41099" w:rsidP="00442926">
      <w:pPr>
        <w:jc w:val="both"/>
        <w:rPr>
          <w:b/>
          <w:bCs/>
        </w:rPr>
      </w:pPr>
      <w:r>
        <w:rPr>
          <w:b/>
          <w:bCs/>
        </w:rPr>
        <w:t>A.3 Kiểm tra đo lường</w:t>
      </w:r>
    </w:p>
    <w:p w14:paraId="2E68016E" w14:textId="090C1BAB" w:rsidR="00C90E52" w:rsidRPr="00A41099" w:rsidRDefault="00A41099" w:rsidP="00A41099">
      <w:pPr>
        <w:jc w:val="center"/>
        <w:rPr>
          <w:b/>
          <w:bCs/>
          <w:sz w:val="26"/>
          <w:szCs w:val="20"/>
        </w:rPr>
      </w:pPr>
      <w:r w:rsidRPr="00A41099">
        <w:rPr>
          <w:b/>
          <w:bCs/>
          <w:sz w:val="26"/>
          <w:szCs w:val="20"/>
        </w:rPr>
        <w:t xml:space="preserve">Bảng A.1 - Xác định sai số </w:t>
      </w:r>
      <w:r w:rsidR="00C35E25">
        <w:rPr>
          <w:b/>
          <w:bCs/>
          <w:sz w:val="26"/>
          <w:szCs w:val="20"/>
        </w:rPr>
        <w:t>và độ chênh áp</w:t>
      </w:r>
    </w:p>
    <w:tbl>
      <w:tblPr>
        <w:tblW w:w="9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8"/>
        <w:gridCol w:w="1926"/>
        <w:gridCol w:w="1926"/>
        <w:gridCol w:w="1928"/>
        <w:gridCol w:w="1481"/>
        <w:gridCol w:w="1333"/>
      </w:tblGrid>
      <w:tr w:rsidR="00C35E25" w:rsidRPr="00D33EFF" w14:paraId="5DD872A0" w14:textId="77777777" w:rsidTr="00F30703">
        <w:trPr>
          <w:trHeight w:val="251"/>
        </w:trPr>
        <w:tc>
          <w:tcPr>
            <w:tcW w:w="1298" w:type="dxa"/>
            <w:vMerge w:val="restart"/>
            <w:shd w:val="clear" w:color="auto" w:fill="auto"/>
            <w:vAlign w:val="center"/>
          </w:tcPr>
          <w:p w14:paraId="7CE0E7F3" w14:textId="77777777" w:rsidR="00C35E25" w:rsidRPr="00C35E25" w:rsidRDefault="00C35E25" w:rsidP="00271E14">
            <w:pPr>
              <w:jc w:val="center"/>
              <w:rPr>
                <w:b/>
                <w:bCs/>
                <w:sz w:val="26"/>
                <w:szCs w:val="26"/>
                <w:lang w:val="sv-SE"/>
              </w:rPr>
            </w:pPr>
            <w:r w:rsidRPr="00C35E25">
              <w:rPr>
                <w:b/>
                <w:bCs/>
                <w:sz w:val="26"/>
                <w:szCs w:val="26"/>
                <w:lang w:val="sv-SE"/>
              </w:rPr>
              <w:t>Lần kiểm tra</w:t>
            </w:r>
          </w:p>
        </w:tc>
        <w:tc>
          <w:tcPr>
            <w:tcW w:w="5780" w:type="dxa"/>
            <w:gridSpan w:val="3"/>
            <w:shd w:val="clear" w:color="auto" w:fill="auto"/>
            <w:vAlign w:val="center"/>
          </w:tcPr>
          <w:p w14:paraId="5B2F5913" w14:textId="77777777" w:rsidR="00C35E25" w:rsidRPr="00C35E25" w:rsidRDefault="00C35E25" w:rsidP="00271E14">
            <w:pPr>
              <w:jc w:val="center"/>
              <w:rPr>
                <w:b/>
                <w:bCs/>
                <w:sz w:val="26"/>
                <w:szCs w:val="26"/>
                <w:lang w:val="sv-SE"/>
              </w:rPr>
            </w:pPr>
            <w:r w:rsidRPr="00C35E25">
              <w:rPr>
                <w:b/>
                <w:bCs/>
                <w:sz w:val="26"/>
                <w:szCs w:val="26"/>
                <w:lang w:val="sv-SE"/>
              </w:rPr>
              <w:t>Áp suất</w:t>
            </w:r>
          </w:p>
        </w:tc>
        <w:tc>
          <w:tcPr>
            <w:tcW w:w="1481" w:type="dxa"/>
            <w:vMerge w:val="restart"/>
            <w:shd w:val="clear" w:color="auto" w:fill="auto"/>
            <w:vAlign w:val="center"/>
          </w:tcPr>
          <w:p w14:paraId="42791B39" w14:textId="77777777" w:rsidR="00C35E25" w:rsidRPr="00C35E25" w:rsidRDefault="00C35E25" w:rsidP="00271E14">
            <w:pPr>
              <w:jc w:val="center"/>
              <w:rPr>
                <w:b/>
                <w:bCs/>
                <w:sz w:val="26"/>
                <w:szCs w:val="26"/>
                <w:lang w:val="sv-SE"/>
              </w:rPr>
            </w:pPr>
            <w:r w:rsidRPr="00C35E25">
              <w:rPr>
                <w:b/>
                <w:bCs/>
                <w:sz w:val="26"/>
                <w:szCs w:val="26"/>
                <w:lang w:val="sv-SE"/>
              </w:rPr>
              <w:t>Sai số</w:t>
            </w:r>
          </w:p>
        </w:tc>
        <w:tc>
          <w:tcPr>
            <w:tcW w:w="1333" w:type="dxa"/>
            <w:vMerge w:val="restart"/>
            <w:shd w:val="clear" w:color="auto" w:fill="auto"/>
            <w:vAlign w:val="center"/>
          </w:tcPr>
          <w:p w14:paraId="3B163412" w14:textId="77777777" w:rsidR="00C35E25" w:rsidRPr="00C35E25" w:rsidRDefault="00C35E25" w:rsidP="00271E14">
            <w:pPr>
              <w:jc w:val="center"/>
              <w:rPr>
                <w:b/>
                <w:bCs/>
                <w:sz w:val="26"/>
                <w:szCs w:val="26"/>
                <w:lang w:val="sv-SE"/>
              </w:rPr>
            </w:pPr>
            <w:r w:rsidRPr="00C35E25">
              <w:rPr>
                <w:b/>
                <w:bCs/>
                <w:sz w:val="26"/>
                <w:szCs w:val="26"/>
                <w:lang w:val="sv-SE"/>
              </w:rPr>
              <w:t>Ghi chú</w:t>
            </w:r>
          </w:p>
        </w:tc>
      </w:tr>
      <w:tr w:rsidR="00C35E25" w:rsidRPr="00D33EFF" w14:paraId="6353F833" w14:textId="77777777" w:rsidTr="00F30703">
        <w:trPr>
          <w:trHeight w:val="251"/>
        </w:trPr>
        <w:tc>
          <w:tcPr>
            <w:tcW w:w="1298" w:type="dxa"/>
            <w:vMerge/>
            <w:shd w:val="clear" w:color="auto" w:fill="auto"/>
            <w:vAlign w:val="center"/>
          </w:tcPr>
          <w:p w14:paraId="53B24708" w14:textId="77777777" w:rsidR="00C35E25" w:rsidRPr="00D33EFF" w:rsidRDefault="00C35E25" w:rsidP="00271E14">
            <w:pPr>
              <w:jc w:val="center"/>
              <w:rPr>
                <w:sz w:val="26"/>
                <w:szCs w:val="26"/>
                <w:lang w:val="sv-SE"/>
              </w:rPr>
            </w:pPr>
          </w:p>
        </w:tc>
        <w:tc>
          <w:tcPr>
            <w:tcW w:w="1926" w:type="dxa"/>
            <w:shd w:val="clear" w:color="auto" w:fill="auto"/>
            <w:vAlign w:val="center"/>
          </w:tcPr>
          <w:p w14:paraId="795BCEC0" w14:textId="53273532" w:rsidR="00C35E25" w:rsidRPr="00C35E25" w:rsidRDefault="00092678" w:rsidP="00271E14">
            <w:pPr>
              <w:jc w:val="center"/>
              <w:rPr>
                <w:b/>
                <w:bCs/>
                <w:sz w:val="26"/>
                <w:szCs w:val="26"/>
                <w:lang w:val="sv-SE"/>
              </w:rPr>
            </w:pPr>
            <w:r>
              <w:rPr>
                <w:b/>
                <w:bCs/>
                <w:sz w:val="26"/>
                <w:szCs w:val="26"/>
                <w:lang w:val="sv-SE"/>
              </w:rPr>
              <w:t>Mở</w:t>
            </w:r>
          </w:p>
        </w:tc>
        <w:tc>
          <w:tcPr>
            <w:tcW w:w="1926" w:type="dxa"/>
            <w:shd w:val="clear" w:color="auto" w:fill="auto"/>
            <w:vAlign w:val="center"/>
          </w:tcPr>
          <w:p w14:paraId="52179B94" w14:textId="77777777" w:rsidR="00C35E25" w:rsidRPr="00C35E25" w:rsidRDefault="00C35E25" w:rsidP="00271E14">
            <w:pPr>
              <w:jc w:val="center"/>
              <w:rPr>
                <w:b/>
                <w:bCs/>
                <w:sz w:val="26"/>
                <w:szCs w:val="26"/>
                <w:lang w:val="sv-SE"/>
              </w:rPr>
            </w:pPr>
            <w:r w:rsidRPr="00C35E25">
              <w:rPr>
                <w:b/>
                <w:bCs/>
                <w:sz w:val="26"/>
                <w:szCs w:val="26"/>
                <w:lang w:val="sv-SE"/>
              </w:rPr>
              <w:t>Đóng</w:t>
            </w:r>
          </w:p>
        </w:tc>
        <w:tc>
          <w:tcPr>
            <w:tcW w:w="1926" w:type="dxa"/>
            <w:shd w:val="clear" w:color="auto" w:fill="auto"/>
            <w:vAlign w:val="center"/>
          </w:tcPr>
          <w:p w14:paraId="6EB8521B" w14:textId="77777777" w:rsidR="00C35E25" w:rsidRPr="00C35E25" w:rsidRDefault="00C35E25" w:rsidP="00271E14">
            <w:pPr>
              <w:jc w:val="center"/>
              <w:rPr>
                <w:b/>
                <w:bCs/>
                <w:sz w:val="26"/>
                <w:szCs w:val="26"/>
                <w:lang w:val="sv-SE"/>
              </w:rPr>
            </w:pPr>
            <w:r w:rsidRPr="00C35E25">
              <w:rPr>
                <w:b/>
                <w:bCs/>
                <w:sz w:val="26"/>
                <w:szCs w:val="26"/>
                <w:lang w:val="sv-SE"/>
              </w:rPr>
              <w:t>Độ chênh áp</w:t>
            </w:r>
          </w:p>
        </w:tc>
        <w:tc>
          <w:tcPr>
            <w:tcW w:w="1481" w:type="dxa"/>
            <w:vMerge/>
            <w:shd w:val="clear" w:color="auto" w:fill="auto"/>
            <w:vAlign w:val="center"/>
          </w:tcPr>
          <w:p w14:paraId="3032D1BE" w14:textId="77777777" w:rsidR="00C35E25" w:rsidRPr="00D33EFF" w:rsidRDefault="00C35E25" w:rsidP="00271E14">
            <w:pPr>
              <w:jc w:val="center"/>
              <w:rPr>
                <w:sz w:val="26"/>
                <w:szCs w:val="26"/>
                <w:lang w:val="sv-SE"/>
              </w:rPr>
            </w:pPr>
          </w:p>
        </w:tc>
        <w:tc>
          <w:tcPr>
            <w:tcW w:w="1333" w:type="dxa"/>
            <w:vMerge/>
            <w:shd w:val="clear" w:color="auto" w:fill="auto"/>
            <w:vAlign w:val="center"/>
          </w:tcPr>
          <w:p w14:paraId="28A52A49" w14:textId="77777777" w:rsidR="00C35E25" w:rsidRPr="00D33EFF" w:rsidRDefault="00C35E25" w:rsidP="00271E14">
            <w:pPr>
              <w:jc w:val="center"/>
              <w:rPr>
                <w:sz w:val="26"/>
                <w:szCs w:val="26"/>
                <w:lang w:val="sv-SE"/>
              </w:rPr>
            </w:pPr>
          </w:p>
        </w:tc>
      </w:tr>
      <w:tr w:rsidR="00C35E25" w:rsidRPr="00D33EFF" w14:paraId="56BC944A" w14:textId="77777777" w:rsidTr="00F30703">
        <w:trPr>
          <w:trHeight w:val="251"/>
        </w:trPr>
        <w:tc>
          <w:tcPr>
            <w:tcW w:w="1298" w:type="dxa"/>
            <w:shd w:val="clear" w:color="auto" w:fill="auto"/>
            <w:vAlign w:val="center"/>
          </w:tcPr>
          <w:p w14:paraId="2765B9E2" w14:textId="718F7ED8" w:rsidR="00C35E25" w:rsidRPr="00D33EFF" w:rsidRDefault="00C35E25" w:rsidP="00271E14">
            <w:pPr>
              <w:jc w:val="center"/>
              <w:rPr>
                <w:b/>
                <w:sz w:val="26"/>
                <w:szCs w:val="26"/>
                <w:lang w:val="sv-SE"/>
              </w:rPr>
            </w:pPr>
            <w:r>
              <w:rPr>
                <w:b/>
                <w:sz w:val="26"/>
                <w:szCs w:val="26"/>
                <w:lang w:val="sv-SE"/>
              </w:rPr>
              <w:t>1</w:t>
            </w:r>
          </w:p>
        </w:tc>
        <w:tc>
          <w:tcPr>
            <w:tcW w:w="1926" w:type="dxa"/>
            <w:shd w:val="clear" w:color="auto" w:fill="auto"/>
            <w:vAlign w:val="center"/>
          </w:tcPr>
          <w:p w14:paraId="0498E886" w14:textId="77777777" w:rsidR="00C35E25" w:rsidRPr="00D33EFF" w:rsidRDefault="00C35E25" w:rsidP="00271E14">
            <w:pPr>
              <w:jc w:val="center"/>
              <w:rPr>
                <w:b/>
                <w:sz w:val="26"/>
                <w:szCs w:val="26"/>
                <w:lang w:val="sv-SE"/>
              </w:rPr>
            </w:pPr>
          </w:p>
        </w:tc>
        <w:tc>
          <w:tcPr>
            <w:tcW w:w="1926" w:type="dxa"/>
            <w:shd w:val="clear" w:color="auto" w:fill="auto"/>
            <w:vAlign w:val="center"/>
          </w:tcPr>
          <w:p w14:paraId="791D12DA" w14:textId="77777777" w:rsidR="00C35E25" w:rsidRPr="00D33EFF" w:rsidRDefault="00C35E25" w:rsidP="00271E14">
            <w:pPr>
              <w:jc w:val="center"/>
              <w:rPr>
                <w:b/>
                <w:sz w:val="26"/>
                <w:szCs w:val="26"/>
                <w:lang w:val="sv-SE"/>
              </w:rPr>
            </w:pPr>
          </w:p>
        </w:tc>
        <w:tc>
          <w:tcPr>
            <w:tcW w:w="1926" w:type="dxa"/>
            <w:shd w:val="clear" w:color="auto" w:fill="auto"/>
            <w:vAlign w:val="center"/>
          </w:tcPr>
          <w:p w14:paraId="6B691B8C" w14:textId="77777777" w:rsidR="00C35E25" w:rsidRPr="00D33EFF" w:rsidRDefault="00C35E25" w:rsidP="00271E14">
            <w:pPr>
              <w:jc w:val="center"/>
              <w:rPr>
                <w:b/>
                <w:sz w:val="26"/>
                <w:szCs w:val="26"/>
                <w:lang w:val="sv-SE"/>
              </w:rPr>
            </w:pPr>
          </w:p>
        </w:tc>
        <w:tc>
          <w:tcPr>
            <w:tcW w:w="1481" w:type="dxa"/>
            <w:shd w:val="clear" w:color="auto" w:fill="auto"/>
            <w:vAlign w:val="center"/>
          </w:tcPr>
          <w:p w14:paraId="3A52A87F" w14:textId="77777777" w:rsidR="00C35E25" w:rsidRPr="00D33EFF" w:rsidRDefault="00C35E25" w:rsidP="00271E14">
            <w:pPr>
              <w:jc w:val="center"/>
              <w:rPr>
                <w:b/>
                <w:sz w:val="26"/>
                <w:szCs w:val="26"/>
                <w:lang w:val="sv-SE"/>
              </w:rPr>
            </w:pPr>
          </w:p>
        </w:tc>
        <w:tc>
          <w:tcPr>
            <w:tcW w:w="1333" w:type="dxa"/>
            <w:shd w:val="clear" w:color="auto" w:fill="auto"/>
            <w:vAlign w:val="center"/>
          </w:tcPr>
          <w:p w14:paraId="1016D380" w14:textId="77777777" w:rsidR="00C35E25" w:rsidRPr="00D33EFF" w:rsidRDefault="00C35E25" w:rsidP="00271E14">
            <w:pPr>
              <w:jc w:val="center"/>
              <w:rPr>
                <w:b/>
                <w:sz w:val="26"/>
                <w:szCs w:val="26"/>
                <w:lang w:val="sv-SE"/>
              </w:rPr>
            </w:pPr>
          </w:p>
        </w:tc>
      </w:tr>
      <w:tr w:rsidR="00C35E25" w:rsidRPr="00D33EFF" w14:paraId="72EB8F4D" w14:textId="77777777" w:rsidTr="00F30703">
        <w:trPr>
          <w:trHeight w:val="251"/>
        </w:trPr>
        <w:tc>
          <w:tcPr>
            <w:tcW w:w="1298" w:type="dxa"/>
            <w:shd w:val="clear" w:color="auto" w:fill="auto"/>
            <w:vAlign w:val="center"/>
          </w:tcPr>
          <w:p w14:paraId="1B91BCF7" w14:textId="05637281" w:rsidR="00C35E25" w:rsidRPr="00D33EFF" w:rsidRDefault="00C35E25" w:rsidP="00271E14">
            <w:pPr>
              <w:jc w:val="center"/>
              <w:rPr>
                <w:b/>
                <w:sz w:val="26"/>
                <w:szCs w:val="26"/>
                <w:lang w:val="sv-SE"/>
              </w:rPr>
            </w:pPr>
            <w:r w:rsidRPr="00D33EFF">
              <w:rPr>
                <w:b/>
                <w:sz w:val="26"/>
                <w:szCs w:val="26"/>
                <w:lang w:val="sv-SE"/>
              </w:rPr>
              <w:t>2</w:t>
            </w:r>
          </w:p>
        </w:tc>
        <w:tc>
          <w:tcPr>
            <w:tcW w:w="1926" w:type="dxa"/>
            <w:shd w:val="clear" w:color="auto" w:fill="auto"/>
            <w:vAlign w:val="center"/>
          </w:tcPr>
          <w:p w14:paraId="410B20A7" w14:textId="77777777" w:rsidR="00C35E25" w:rsidRPr="00D33EFF" w:rsidRDefault="00C35E25" w:rsidP="00271E14">
            <w:pPr>
              <w:jc w:val="center"/>
              <w:rPr>
                <w:b/>
                <w:sz w:val="26"/>
                <w:szCs w:val="26"/>
                <w:lang w:val="sv-SE"/>
              </w:rPr>
            </w:pPr>
          </w:p>
        </w:tc>
        <w:tc>
          <w:tcPr>
            <w:tcW w:w="1926" w:type="dxa"/>
            <w:shd w:val="clear" w:color="auto" w:fill="auto"/>
            <w:vAlign w:val="center"/>
          </w:tcPr>
          <w:p w14:paraId="62F08719" w14:textId="77777777" w:rsidR="00C35E25" w:rsidRPr="00D33EFF" w:rsidRDefault="00C35E25" w:rsidP="00271E14">
            <w:pPr>
              <w:jc w:val="center"/>
              <w:rPr>
                <w:b/>
                <w:sz w:val="26"/>
                <w:szCs w:val="26"/>
                <w:lang w:val="sv-SE"/>
              </w:rPr>
            </w:pPr>
          </w:p>
        </w:tc>
        <w:tc>
          <w:tcPr>
            <w:tcW w:w="1926" w:type="dxa"/>
            <w:shd w:val="clear" w:color="auto" w:fill="auto"/>
            <w:vAlign w:val="center"/>
          </w:tcPr>
          <w:p w14:paraId="407BC185" w14:textId="77777777" w:rsidR="00C35E25" w:rsidRPr="00D33EFF" w:rsidRDefault="00C35E25" w:rsidP="00271E14">
            <w:pPr>
              <w:jc w:val="center"/>
              <w:rPr>
                <w:b/>
                <w:sz w:val="26"/>
                <w:szCs w:val="26"/>
                <w:lang w:val="sv-SE"/>
              </w:rPr>
            </w:pPr>
          </w:p>
        </w:tc>
        <w:tc>
          <w:tcPr>
            <w:tcW w:w="1481" w:type="dxa"/>
            <w:shd w:val="clear" w:color="auto" w:fill="auto"/>
            <w:vAlign w:val="center"/>
          </w:tcPr>
          <w:p w14:paraId="66BBD352" w14:textId="77777777" w:rsidR="00C35E25" w:rsidRPr="00D33EFF" w:rsidRDefault="00C35E25" w:rsidP="00271E14">
            <w:pPr>
              <w:jc w:val="center"/>
              <w:rPr>
                <w:b/>
                <w:sz w:val="26"/>
                <w:szCs w:val="26"/>
                <w:lang w:val="sv-SE"/>
              </w:rPr>
            </w:pPr>
          </w:p>
        </w:tc>
        <w:tc>
          <w:tcPr>
            <w:tcW w:w="1333" w:type="dxa"/>
            <w:shd w:val="clear" w:color="auto" w:fill="auto"/>
            <w:vAlign w:val="center"/>
          </w:tcPr>
          <w:p w14:paraId="4EA6DFFB" w14:textId="77777777" w:rsidR="00C35E25" w:rsidRPr="00D33EFF" w:rsidRDefault="00C35E25" w:rsidP="00271E14">
            <w:pPr>
              <w:jc w:val="center"/>
              <w:rPr>
                <w:b/>
                <w:sz w:val="26"/>
                <w:szCs w:val="26"/>
                <w:lang w:val="sv-SE"/>
              </w:rPr>
            </w:pPr>
          </w:p>
        </w:tc>
      </w:tr>
      <w:tr w:rsidR="00C35E25" w:rsidRPr="00D33EFF" w14:paraId="411965F3" w14:textId="77777777" w:rsidTr="00F30703">
        <w:trPr>
          <w:trHeight w:val="251"/>
        </w:trPr>
        <w:tc>
          <w:tcPr>
            <w:tcW w:w="1298" w:type="dxa"/>
            <w:shd w:val="clear" w:color="auto" w:fill="auto"/>
            <w:vAlign w:val="center"/>
          </w:tcPr>
          <w:p w14:paraId="51E5651F" w14:textId="532C61EE" w:rsidR="00C35E25" w:rsidRPr="00D33EFF" w:rsidRDefault="00C35E25" w:rsidP="00271E14">
            <w:pPr>
              <w:jc w:val="center"/>
              <w:rPr>
                <w:b/>
                <w:sz w:val="26"/>
                <w:szCs w:val="26"/>
                <w:lang w:val="sv-SE"/>
              </w:rPr>
            </w:pPr>
            <w:r w:rsidRPr="00D33EFF">
              <w:rPr>
                <w:b/>
                <w:sz w:val="26"/>
                <w:szCs w:val="26"/>
                <w:lang w:val="sv-SE"/>
              </w:rPr>
              <w:t>3</w:t>
            </w:r>
          </w:p>
        </w:tc>
        <w:tc>
          <w:tcPr>
            <w:tcW w:w="1926" w:type="dxa"/>
            <w:shd w:val="clear" w:color="auto" w:fill="auto"/>
            <w:vAlign w:val="center"/>
          </w:tcPr>
          <w:p w14:paraId="686542AE" w14:textId="77777777" w:rsidR="00C35E25" w:rsidRPr="00D33EFF" w:rsidRDefault="00C35E25" w:rsidP="00271E14">
            <w:pPr>
              <w:jc w:val="center"/>
              <w:rPr>
                <w:b/>
                <w:sz w:val="26"/>
                <w:szCs w:val="26"/>
                <w:lang w:val="sv-SE"/>
              </w:rPr>
            </w:pPr>
          </w:p>
        </w:tc>
        <w:tc>
          <w:tcPr>
            <w:tcW w:w="1926" w:type="dxa"/>
            <w:shd w:val="clear" w:color="auto" w:fill="auto"/>
            <w:vAlign w:val="center"/>
          </w:tcPr>
          <w:p w14:paraId="0FBC070C" w14:textId="77777777" w:rsidR="00C35E25" w:rsidRPr="00D33EFF" w:rsidRDefault="00C35E25" w:rsidP="00271E14">
            <w:pPr>
              <w:jc w:val="center"/>
              <w:rPr>
                <w:b/>
                <w:sz w:val="26"/>
                <w:szCs w:val="26"/>
                <w:lang w:val="sv-SE"/>
              </w:rPr>
            </w:pPr>
          </w:p>
        </w:tc>
        <w:tc>
          <w:tcPr>
            <w:tcW w:w="1926" w:type="dxa"/>
            <w:shd w:val="clear" w:color="auto" w:fill="auto"/>
            <w:vAlign w:val="center"/>
          </w:tcPr>
          <w:p w14:paraId="3B67182C" w14:textId="77777777" w:rsidR="00C35E25" w:rsidRPr="00D33EFF" w:rsidRDefault="00C35E25" w:rsidP="00271E14">
            <w:pPr>
              <w:jc w:val="center"/>
              <w:rPr>
                <w:b/>
                <w:sz w:val="26"/>
                <w:szCs w:val="26"/>
                <w:lang w:val="sv-SE"/>
              </w:rPr>
            </w:pPr>
          </w:p>
        </w:tc>
        <w:tc>
          <w:tcPr>
            <w:tcW w:w="1481" w:type="dxa"/>
            <w:shd w:val="clear" w:color="auto" w:fill="auto"/>
            <w:vAlign w:val="center"/>
          </w:tcPr>
          <w:p w14:paraId="7D172E64" w14:textId="77777777" w:rsidR="00C35E25" w:rsidRPr="00D33EFF" w:rsidRDefault="00C35E25" w:rsidP="00271E14">
            <w:pPr>
              <w:jc w:val="center"/>
              <w:rPr>
                <w:b/>
                <w:sz w:val="26"/>
                <w:szCs w:val="26"/>
                <w:lang w:val="sv-SE"/>
              </w:rPr>
            </w:pPr>
          </w:p>
        </w:tc>
        <w:tc>
          <w:tcPr>
            <w:tcW w:w="1333" w:type="dxa"/>
            <w:shd w:val="clear" w:color="auto" w:fill="auto"/>
            <w:vAlign w:val="center"/>
          </w:tcPr>
          <w:p w14:paraId="7D5BAD6F" w14:textId="77777777" w:rsidR="00C35E25" w:rsidRPr="00D33EFF" w:rsidRDefault="00C35E25" w:rsidP="00271E14">
            <w:pPr>
              <w:jc w:val="center"/>
              <w:rPr>
                <w:b/>
                <w:sz w:val="26"/>
                <w:szCs w:val="26"/>
                <w:lang w:val="sv-SE"/>
              </w:rPr>
            </w:pPr>
          </w:p>
        </w:tc>
      </w:tr>
    </w:tbl>
    <w:p w14:paraId="66352E35" w14:textId="77777777" w:rsidR="00C35E25" w:rsidRDefault="00C35E25" w:rsidP="00C35E25">
      <w:pPr>
        <w:jc w:val="both"/>
      </w:pPr>
    </w:p>
    <w:p w14:paraId="355431FE" w14:textId="2E6B7DD4" w:rsidR="00C35E25" w:rsidRDefault="00C35E25" w:rsidP="00C35E25">
      <w:pPr>
        <w:jc w:val="both"/>
      </w:pPr>
      <w:r>
        <w:t>Kết luận: Đạt (không đạt) yêu cầu kỹ thuật đo lường</w:t>
      </w:r>
    </w:p>
    <w:p w14:paraId="670B9919" w14:textId="77777777" w:rsidR="00C90E52" w:rsidRDefault="00C90E52" w:rsidP="00442926">
      <w:pPr>
        <w:jc w:val="both"/>
      </w:pPr>
    </w:p>
    <w:p w14:paraId="42FD4081" w14:textId="77777777" w:rsidR="00C90E52" w:rsidRDefault="00C90E52" w:rsidP="00442926">
      <w:pPr>
        <w:jc w:val="both"/>
      </w:pPr>
    </w:p>
    <w:p w14:paraId="08A06856" w14:textId="77777777" w:rsidR="00C90E52" w:rsidRDefault="00C90E52" w:rsidP="00442926">
      <w:pPr>
        <w:jc w:val="both"/>
      </w:pPr>
    </w:p>
    <w:p w14:paraId="0CCF6C0F" w14:textId="77777777" w:rsidR="00C90E52" w:rsidRDefault="00C90E52" w:rsidP="00442926">
      <w:pPr>
        <w:jc w:val="both"/>
      </w:pPr>
    </w:p>
    <w:p w14:paraId="0C713380" w14:textId="77777777" w:rsidR="00C90E52" w:rsidRDefault="00C90E52" w:rsidP="00442926">
      <w:pPr>
        <w:jc w:val="both"/>
      </w:pPr>
    </w:p>
    <w:p w14:paraId="6DD163E1" w14:textId="77777777" w:rsidR="00C90E52" w:rsidRDefault="00C90E52" w:rsidP="00442926">
      <w:pPr>
        <w:jc w:val="both"/>
      </w:pPr>
    </w:p>
    <w:p w14:paraId="14F1994A" w14:textId="77777777" w:rsidR="00C90E52" w:rsidRDefault="00C90E52" w:rsidP="00442926">
      <w:pPr>
        <w:jc w:val="both"/>
      </w:pPr>
    </w:p>
    <w:p w14:paraId="13926AC0" w14:textId="77777777" w:rsidR="00C90E52" w:rsidRDefault="00C90E52" w:rsidP="00442926">
      <w:pPr>
        <w:jc w:val="both"/>
      </w:pPr>
    </w:p>
    <w:p w14:paraId="73160A6F" w14:textId="77777777" w:rsidR="00C90E52" w:rsidRDefault="00C90E52" w:rsidP="00442926">
      <w:pPr>
        <w:jc w:val="both"/>
      </w:pPr>
    </w:p>
    <w:p w14:paraId="2F9B377E" w14:textId="77777777" w:rsidR="00C90E52" w:rsidRDefault="00C90E52" w:rsidP="00442926">
      <w:pPr>
        <w:jc w:val="both"/>
      </w:pPr>
    </w:p>
    <w:p w14:paraId="70AC974A" w14:textId="77777777" w:rsidR="00F64500" w:rsidRDefault="00F64500" w:rsidP="00EE27A1">
      <w:pPr>
        <w:pStyle w:val="Heading1"/>
        <w:jc w:val="center"/>
      </w:pPr>
      <w:r>
        <w:br w:type="column"/>
      </w:r>
      <w:bookmarkStart w:id="31" w:name="_Toc79569637"/>
      <w:r w:rsidRPr="00F455CF">
        <w:lastRenderedPageBreak/>
        <w:t xml:space="preserve">Phụ lục </w:t>
      </w:r>
      <w:r>
        <w:t>B</w:t>
      </w:r>
      <w:bookmarkEnd w:id="31"/>
    </w:p>
    <w:p w14:paraId="2834ECC4" w14:textId="77777777" w:rsidR="00F64500" w:rsidRPr="00442926" w:rsidRDefault="00F64500" w:rsidP="00F64500">
      <w:pPr>
        <w:jc w:val="center"/>
        <w:rPr>
          <w:sz w:val="26"/>
          <w:szCs w:val="20"/>
        </w:rPr>
      </w:pPr>
      <w:r w:rsidRPr="00442926">
        <w:rPr>
          <w:sz w:val="26"/>
          <w:szCs w:val="20"/>
        </w:rPr>
        <w:t>(Quy định)</w:t>
      </w:r>
    </w:p>
    <w:p w14:paraId="116BF0D9"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73982691" w14:textId="77777777" w:rsidTr="000071D9">
        <w:tc>
          <w:tcPr>
            <w:tcW w:w="3605" w:type="dxa"/>
            <w:gridSpan w:val="2"/>
            <w:tcMar>
              <w:left w:w="28" w:type="dxa"/>
              <w:right w:w="28" w:type="dxa"/>
            </w:tcMar>
          </w:tcPr>
          <w:p w14:paraId="75037FE8"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224EE7A3"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48191189"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6BDED8EC" wp14:editId="5F34C274">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E272A"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04C28CE4"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36A3AB52"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0614CB90" wp14:editId="66D20A9C">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D94882"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3FF02DE0"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7C1CAFFB" w14:textId="77777777" w:rsidR="000071D9" w:rsidRPr="00D55341" w:rsidRDefault="000071D9" w:rsidP="000E6648">
            <w:pPr>
              <w:jc w:val="center"/>
              <w:rPr>
                <w:rFonts w:eastAsia="Times New Roman"/>
                <w:sz w:val="26"/>
                <w:szCs w:val="26"/>
              </w:rPr>
            </w:pPr>
          </w:p>
        </w:tc>
      </w:tr>
      <w:tr w:rsidR="000071D9" w:rsidRPr="00D40DFE" w14:paraId="4B4D6AD3" w14:textId="77777777" w:rsidTr="000071D9">
        <w:tc>
          <w:tcPr>
            <w:tcW w:w="9923" w:type="dxa"/>
            <w:gridSpan w:val="7"/>
          </w:tcPr>
          <w:p w14:paraId="2F0C8894"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0EE07201" w14:textId="77777777" w:rsidR="000071D9" w:rsidRPr="00D40DFE" w:rsidRDefault="000071D9" w:rsidP="000E6648">
            <w:pPr>
              <w:jc w:val="center"/>
              <w:rPr>
                <w:rFonts w:eastAsia="Times New Roman"/>
                <w:szCs w:val="24"/>
              </w:rPr>
            </w:pPr>
            <w:r w:rsidRPr="00D40DFE">
              <w:rPr>
                <w:rFonts w:eastAsia="Times New Roman"/>
                <w:szCs w:val="24"/>
              </w:rPr>
              <w:t>Số: ………</w:t>
            </w:r>
          </w:p>
          <w:p w14:paraId="53825AD7"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4AE3D913" w14:textId="577659B1"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F30703">
              <w:rPr>
                <w:rFonts w:eastAsia="Times New Roman"/>
                <w:szCs w:val="28"/>
              </w:rPr>
              <w:t>Van an toàn</w:t>
            </w:r>
            <w:r w:rsidRPr="00D55341">
              <w:rPr>
                <w:rFonts w:eastAsia="Times New Roman"/>
                <w:szCs w:val="28"/>
              </w:rPr>
              <w:t xml:space="preserve"> </w:t>
            </w:r>
          </w:p>
          <w:p w14:paraId="220B881E"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2F71B50D"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383B7882" w14:textId="77777777" w:rsidR="000071D9" w:rsidRDefault="000071D9" w:rsidP="000E6648">
            <w:pPr>
              <w:rPr>
                <w:rFonts w:eastAsia="Times New Roman"/>
                <w:szCs w:val="28"/>
              </w:rPr>
            </w:pPr>
            <w:r>
              <w:rPr>
                <w:rFonts w:eastAsia="Times New Roman"/>
                <w:szCs w:val="28"/>
              </w:rPr>
              <w:t>Đơn vị sử dụng:</w:t>
            </w:r>
          </w:p>
          <w:p w14:paraId="5C8AE353"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44DB766F" w14:textId="2C2F6C5B" w:rsidR="000071D9" w:rsidRDefault="000071D9" w:rsidP="00E3436E">
            <w:pPr>
              <w:ind w:firstLine="720"/>
              <w:rPr>
                <w:rFonts w:eastAsia="Times New Roman"/>
                <w:szCs w:val="28"/>
              </w:rPr>
            </w:pPr>
            <w:r>
              <w:rPr>
                <w:rFonts w:eastAsia="Times New Roman"/>
                <w:szCs w:val="28"/>
              </w:rPr>
              <w:t xml:space="preserve">- </w:t>
            </w:r>
            <w:r w:rsidR="00E3436E">
              <w:rPr>
                <w:rFonts w:eastAsia="Times New Roman"/>
                <w:szCs w:val="28"/>
              </w:rPr>
              <w:t>Cỡ van:</w:t>
            </w:r>
          </w:p>
          <w:p w14:paraId="325CB36E" w14:textId="56F1D0D3" w:rsidR="00E3436E" w:rsidRDefault="00E3436E" w:rsidP="00E3436E">
            <w:pPr>
              <w:ind w:firstLine="720"/>
              <w:rPr>
                <w:rFonts w:eastAsia="Times New Roman"/>
                <w:szCs w:val="28"/>
              </w:rPr>
            </w:pPr>
            <w:r>
              <w:rPr>
                <w:rFonts w:eastAsia="Times New Roman"/>
                <w:szCs w:val="28"/>
              </w:rPr>
              <w:t>- Áp suất chỉnh đặt</w:t>
            </w:r>
            <w:r w:rsidR="00B369DF">
              <w:rPr>
                <w:rFonts w:eastAsia="Times New Roman"/>
                <w:szCs w:val="28"/>
              </w:rPr>
              <w:t>:</w:t>
            </w:r>
          </w:p>
          <w:p w14:paraId="4852DA81" w14:textId="15E51981" w:rsidR="00E3436E" w:rsidRPr="00D55341" w:rsidRDefault="00E3436E" w:rsidP="00E3436E">
            <w:pPr>
              <w:ind w:firstLine="720"/>
              <w:rPr>
                <w:rFonts w:eastAsia="Times New Roman"/>
                <w:szCs w:val="28"/>
              </w:rPr>
            </w:pPr>
            <w:r>
              <w:rPr>
                <w:rFonts w:eastAsia="Times New Roman"/>
                <w:szCs w:val="28"/>
              </w:rPr>
              <w:t>- Sai số cho phép</w:t>
            </w:r>
            <w:r w:rsidR="00B369DF">
              <w:rPr>
                <w:rFonts w:eastAsia="Times New Roman"/>
                <w:szCs w:val="28"/>
              </w:rPr>
              <w:t>:</w:t>
            </w:r>
          </w:p>
          <w:p w14:paraId="325B6A93" w14:textId="77777777" w:rsidR="000071D9" w:rsidRPr="00D55341" w:rsidRDefault="000071D9" w:rsidP="000E6648">
            <w:pPr>
              <w:rPr>
                <w:rFonts w:eastAsia="Times New Roman"/>
                <w:szCs w:val="28"/>
              </w:rPr>
            </w:pPr>
          </w:p>
          <w:p w14:paraId="7814529B" w14:textId="78B8734B" w:rsidR="000071D9" w:rsidRDefault="000071D9" w:rsidP="000E6648">
            <w:pPr>
              <w:jc w:val="center"/>
              <w:rPr>
                <w:rFonts w:eastAsia="Times New Roman"/>
                <w:b/>
                <w:szCs w:val="28"/>
              </w:rPr>
            </w:pPr>
            <w:r w:rsidRPr="00D40DFE">
              <w:rPr>
                <w:rFonts w:eastAsia="Times New Roman"/>
                <w:b/>
                <w:szCs w:val="28"/>
              </w:rPr>
              <w:t>KẾT QUẢ KIỂM ĐỊNH</w:t>
            </w:r>
          </w:p>
          <w:p w14:paraId="572BF024" w14:textId="77777777" w:rsidR="00E3436E" w:rsidRDefault="00E3436E" w:rsidP="000E6648">
            <w:pPr>
              <w:jc w:val="center"/>
              <w:rPr>
                <w:rFonts w:eastAsia="Times New Roman"/>
                <w:b/>
                <w:szCs w:val="28"/>
              </w:rPr>
            </w:pPr>
          </w:p>
          <w:p w14:paraId="3EB1EFE8" w14:textId="77777777" w:rsidR="000071D9" w:rsidRPr="008C5B67" w:rsidRDefault="000071D9" w:rsidP="000E6648">
            <w:pPr>
              <w:jc w:val="center"/>
              <w:rPr>
                <w:rFonts w:eastAsia="Times New Roman"/>
                <w:szCs w:val="28"/>
                <w:lang w:val="sv-SE"/>
              </w:rPr>
            </w:pPr>
          </w:p>
        </w:tc>
      </w:tr>
      <w:tr w:rsidR="000071D9" w:rsidRPr="00D40DFE" w14:paraId="5B0729E5" w14:textId="77777777" w:rsidTr="000071D9">
        <w:tc>
          <w:tcPr>
            <w:tcW w:w="3888" w:type="dxa"/>
            <w:gridSpan w:val="3"/>
          </w:tcPr>
          <w:p w14:paraId="74080ECB"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742C8265" w14:textId="51CC2B91" w:rsidR="000071D9" w:rsidRDefault="00E3436E" w:rsidP="00E3436E">
            <w:pPr>
              <w:jc w:val="center"/>
              <w:rPr>
                <w:rFonts w:eastAsia="Times New Roman"/>
                <w:szCs w:val="28"/>
                <w:lang w:val="sv-SE"/>
              </w:rPr>
            </w:pPr>
            <w:r>
              <w:rPr>
                <w:rFonts w:eastAsia="Times New Roman"/>
                <w:szCs w:val="28"/>
                <w:lang w:val="sv-SE"/>
              </w:rPr>
              <w:t>Sai số</w:t>
            </w:r>
          </w:p>
          <w:p w14:paraId="20B038E9" w14:textId="2FF71E53" w:rsidR="00E3436E" w:rsidRDefault="00E3436E" w:rsidP="00E3436E">
            <w:pPr>
              <w:jc w:val="center"/>
              <w:rPr>
                <w:rFonts w:eastAsia="Times New Roman"/>
                <w:szCs w:val="28"/>
                <w:lang w:val="sv-SE"/>
              </w:rPr>
            </w:pPr>
            <w:r>
              <w:rPr>
                <w:rFonts w:eastAsia="Times New Roman"/>
                <w:szCs w:val="28"/>
                <w:lang w:val="sv-SE"/>
              </w:rPr>
              <w:t>Độ chênh áp</w:t>
            </w:r>
          </w:p>
          <w:p w14:paraId="6A93583F" w14:textId="77777777" w:rsidR="00F029A6" w:rsidRDefault="00F029A6" w:rsidP="000E6648">
            <w:pPr>
              <w:rPr>
                <w:rFonts w:eastAsia="Times New Roman"/>
                <w:szCs w:val="28"/>
                <w:lang w:val="sv-SE"/>
              </w:rPr>
            </w:pPr>
          </w:p>
          <w:p w14:paraId="31AD56F5" w14:textId="77777777" w:rsidR="00F029A6" w:rsidRDefault="00F029A6" w:rsidP="000E6648">
            <w:pPr>
              <w:rPr>
                <w:rFonts w:eastAsia="Times New Roman"/>
                <w:szCs w:val="28"/>
                <w:lang w:val="sv-SE"/>
              </w:rPr>
            </w:pPr>
          </w:p>
          <w:p w14:paraId="61EDC853" w14:textId="77777777" w:rsidR="00F029A6" w:rsidRDefault="00F029A6" w:rsidP="000E6648">
            <w:pPr>
              <w:rPr>
                <w:rFonts w:eastAsia="Times New Roman"/>
                <w:szCs w:val="28"/>
                <w:lang w:val="sv-SE"/>
              </w:rPr>
            </w:pPr>
          </w:p>
          <w:p w14:paraId="7A2AF164" w14:textId="77777777" w:rsidR="00F029A6" w:rsidRDefault="00F029A6" w:rsidP="000E6648">
            <w:pPr>
              <w:rPr>
                <w:rFonts w:eastAsia="Times New Roman"/>
                <w:szCs w:val="28"/>
                <w:lang w:val="sv-SE"/>
              </w:rPr>
            </w:pPr>
          </w:p>
          <w:p w14:paraId="5C7B6FFA" w14:textId="77777777" w:rsidR="000071D9" w:rsidRPr="00372F5E" w:rsidRDefault="000071D9" w:rsidP="000E6648">
            <w:pPr>
              <w:rPr>
                <w:rFonts w:eastAsia="Times New Roman"/>
                <w:szCs w:val="28"/>
                <w:lang w:val="sv-SE"/>
              </w:rPr>
            </w:pPr>
          </w:p>
        </w:tc>
        <w:tc>
          <w:tcPr>
            <w:tcW w:w="2666" w:type="dxa"/>
            <w:gridSpan w:val="2"/>
          </w:tcPr>
          <w:p w14:paraId="0683C455" w14:textId="77777777" w:rsidR="000071D9" w:rsidRPr="008C5B67" w:rsidRDefault="000071D9" w:rsidP="000E6648">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2F4581E1"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080FA3AF" w14:textId="36532880" w:rsidR="00E3436E" w:rsidRPr="008C5B67" w:rsidRDefault="00E3436E" w:rsidP="000E6648">
            <w:pPr>
              <w:jc w:val="center"/>
              <w:rPr>
                <w:rFonts w:eastAsia="Times New Roman"/>
                <w:szCs w:val="28"/>
                <w:lang w:val="sv-SE"/>
              </w:rPr>
            </w:pPr>
          </w:p>
        </w:tc>
      </w:tr>
      <w:tr w:rsidR="000071D9" w:rsidRPr="00D40DFE" w14:paraId="3E7043BE" w14:textId="77777777" w:rsidTr="000071D9">
        <w:tc>
          <w:tcPr>
            <w:tcW w:w="9923" w:type="dxa"/>
            <w:gridSpan w:val="7"/>
          </w:tcPr>
          <w:p w14:paraId="3CDF0E4F" w14:textId="56FE66BE"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E3436E">
              <w:rPr>
                <w:szCs w:val="24"/>
              </w:rPr>
              <w:t>61</w:t>
            </w:r>
            <w:r>
              <w:rPr>
                <w:szCs w:val="24"/>
              </w:rPr>
              <w:t xml:space="preserve"> : 202</w:t>
            </w:r>
            <w:r w:rsidR="00E3436E">
              <w:rPr>
                <w:szCs w:val="24"/>
              </w:rPr>
              <w:t>1</w:t>
            </w:r>
          </w:p>
          <w:p w14:paraId="5434B78D"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057287AC" w14:textId="77777777" w:rsidR="000071D9" w:rsidRDefault="000071D9" w:rsidP="000E6648">
            <w:pPr>
              <w:jc w:val="both"/>
              <w:rPr>
                <w:rFonts w:eastAsia="Times New Roman"/>
                <w:szCs w:val="28"/>
              </w:rPr>
            </w:pPr>
            <w:r w:rsidRPr="009C1618">
              <w:rPr>
                <w:rFonts w:eastAsia="Times New Roman"/>
                <w:szCs w:val="28"/>
              </w:rPr>
              <w:t>Hiệu lực đến:……………/…………… *</w:t>
            </w:r>
          </w:p>
          <w:p w14:paraId="15CB9718" w14:textId="77777777" w:rsidR="000071D9" w:rsidRPr="00D55341" w:rsidRDefault="000071D9" w:rsidP="000E6648">
            <w:pPr>
              <w:ind w:left="681"/>
              <w:rPr>
                <w:rFonts w:eastAsia="Times New Roman"/>
                <w:szCs w:val="28"/>
                <w:lang w:val="sv-SE"/>
              </w:rPr>
            </w:pPr>
          </w:p>
        </w:tc>
      </w:tr>
      <w:tr w:rsidR="000071D9" w:rsidRPr="00D40DFE" w14:paraId="490E73AE" w14:textId="77777777" w:rsidTr="000071D9">
        <w:tc>
          <w:tcPr>
            <w:tcW w:w="3321" w:type="dxa"/>
          </w:tcPr>
          <w:p w14:paraId="73E3A98F" w14:textId="77777777" w:rsidR="000071D9" w:rsidRDefault="000071D9" w:rsidP="000E6648">
            <w:pPr>
              <w:jc w:val="center"/>
              <w:rPr>
                <w:b/>
                <w:lang w:val="sv-SE"/>
              </w:rPr>
            </w:pPr>
            <w:r>
              <w:rPr>
                <w:b/>
                <w:lang w:val="sv-SE"/>
              </w:rPr>
              <w:t>Người kiểm soát</w:t>
            </w:r>
          </w:p>
          <w:p w14:paraId="7FECD579"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BC66CFB" w14:textId="77777777" w:rsidR="000071D9" w:rsidRDefault="000071D9" w:rsidP="000E6648">
            <w:pPr>
              <w:jc w:val="center"/>
              <w:rPr>
                <w:b/>
                <w:lang w:val="sv-SE"/>
              </w:rPr>
            </w:pPr>
            <w:r>
              <w:rPr>
                <w:b/>
                <w:lang w:val="sv-SE"/>
              </w:rPr>
              <w:t>Kiểm định viên</w:t>
            </w:r>
          </w:p>
          <w:p w14:paraId="464FB3EC"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7AB63D4C" w14:textId="77777777" w:rsidR="000071D9" w:rsidRDefault="000071D9" w:rsidP="000E6648">
            <w:pPr>
              <w:jc w:val="center"/>
              <w:rPr>
                <w:b/>
                <w:lang w:val="sv-SE"/>
              </w:rPr>
            </w:pPr>
            <w:r>
              <w:rPr>
                <w:b/>
                <w:lang w:val="sv-SE"/>
              </w:rPr>
              <w:t>THỦ TRƯỞNG ĐƠN VỊ</w:t>
            </w:r>
          </w:p>
          <w:p w14:paraId="3C5A8146" w14:textId="77777777" w:rsidR="000071D9" w:rsidRDefault="000071D9" w:rsidP="000E6648">
            <w:pPr>
              <w:jc w:val="center"/>
              <w:rPr>
                <w:i/>
                <w:sz w:val="26"/>
                <w:szCs w:val="26"/>
                <w:lang w:val="sv-SE"/>
              </w:rPr>
            </w:pPr>
            <w:r w:rsidRPr="00924388">
              <w:rPr>
                <w:i/>
                <w:sz w:val="26"/>
                <w:szCs w:val="26"/>
                <w:lang w:val="sv-SE"/>
              </w:rPr>
              <w:t>(Ký tên, đóng dấu)</w:t>
            </w:r>
          </w:p>
          <w:p w14:paraId="771E2D39" w14:textId="77777777" w:rsidR="00F029A6" w:rsidRPr="00924388" w:rsidRDefault="00F029A6" w:rsidP="000E6648">
            <w:pPr>
              <w:jc w:val="center"/>
              <w:rPr>
                <w:i/>
                <w:sz w:val="26"/>
                <w:szCs w:val="26"/>
                <w:lang w:val="sv-SE"/>
              </w:rPr>
            </w:pPr>
          </w:p>
          <w:p w14:paraId="5BB9D8E5" w14:textId="77777777" w:rsidR="000071D9" w:rsidRDefault="000071D9" w:rsidP="000E6648">
            <w:pPr>
              <w:jc w:val="center"/>
              <w:rPr>
                <w:b/>
                <w:lang w:val="sv-SE"/>
              </w:rPr>
            </w:pPr>
          </w:p>
          <w:p w14:paraId="03C2A655" w14:textId="77777777" w:rsidR="000071D9" w:rsidRDefault="000071D9" w:rsidP="000E6648">
            <w:pPr>
              <w:jc w:val="center"/>
              <w:rPr>
                <w:b/>
                <w:lang w:val="sv-SE"/>
              </w:rPr>
            </w:pPr>
          </w:p>
          <w:p w14:paraId="5D73B5E3" w14:textId="77777777" w:rsidR="000071D9" w:rsidRDefault="000071D9" w:rsidP="000E6648">
            <w:pPr>
              <w:rPr>
                <w:b/>
                <w:lang w:val="sv-SE"/>
              </w:rPr>
            </w:pPr>
          </w:p>
          <w:p w14:paraId="3B15A958" w14:textId="77777777" w:rsidR="000071D9" w:rsidRPr="00902A80" w:rsidRDefault="000071D9" w:rsidP="000E6648">
            <w:pPr>
              <w:jc w:val="center"/>
              <w:rPr>
                <w:b/>
                <w:lang w:val="sv-SE"/>
              </w:rPr>
            </w:pPr>
          </w:p>
        </w:tc>
      </w:tr>
      <w:tr w:rsidR="000071D9" w:rsidRPr="00D40DFE" w14:paraId="69047AD2" w14:textId="77777777" w:rsidTr="000071D9">
        <w:tc>
          <w:tcPr>
            <w:tcW w:w="7400" w:type="dxa"/>
            <w:gridSpan w:val="6"/>
          </w:tcPr>
          <w:p w14:paraId="4A78A477"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114A434C"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6BE8BDAD" w14:textId="77777777" w:rsidR="000071D9" w:rsidRPr="000071D9" w:rsidRDefault="000071D9" w:rsidP="000071D9">
      <w:pPr>
        <w:jc w:val="center"/>
        <w:rPr>
          <w:b/>
          <w:bCs/>
          <w:sz w:val="26"/>
          <w:szCs w:val="20"/>
        </w:rPr>
      </w:pPr>
    </w:p>
    <w:p w14:paraId="5AC18B8F" w14:textId="77777777" w:rsidR="00C90E52" w:rsidRPr="000303ED" w:rsidRDefault="00C90E52" w:rsidP="00442926">
      <w:pPr>
        <w:jc w:val="both"/>
      </w:pPr>
    </w:p>
    <w:sectPr w:rsidR="00C90E52" w:rsidRPr="000303ED" w:rsidSect="00C54013">
      <w:headerReference w:type="even" r:id="rId24"/>
      <w:headerReference w:type="default" r:id="rId25"/>
      <w:footerReference w:type="even" r:id="rId26"/>
      <w:footerReference w:type="default" r:id="rId27"/>
      <w:headerReference w:type="first" r:id="rId28"/>
      <w:footerReference w:type="first" r:id="rId29"/>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Tung Luyen" w:date="2021-07-22T16:08:00Z" w:initials="TL">
    <w:p w14:paraId="1E73EA3E" w14:textId="77777777" w:rsidR="00C54013" w:rsidRDefault="00C54013">
      <w:pPr>
        <w:pStyle w:val="CommentText"/>
      </w:pPr>
      <w:r>
        <w:rPr>
          <w:rStyle w:val="CommentReference"/>
        </w:rPr>
        <w:annotationRef/>
      </w:r>
      <w:r>
        <w:t>Kết thúc mỗi phép đo cần ghi như sau:</w:t>
      </w:r>
    </w:p>
    <w:p w14:paraId="5FEE19D9" w14:textId="77777777" w:rsidR="00C54013" w:rsidRDefault="00C54013" w:rsidP="00C54013">
      <w:pPr>
        <w:pStyle w:val="CommentText"/>
        <w:numPr>
          <w:ilvl w:val="0"/>
          <w:numId w:val="7"/>
        </w:numPr>
      </w:pPr>
      <w:r>
        <w:t>Ghi kết quả đo vào Bảng … của phụ lục …;</w:t>
      </w:r>
    </w:p>
    <w:p w14:paraId="4C62850E"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6285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62850E"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FA073" w14:textId="77777777" w:rsidR="00881221" w:rsidRDefault="00881221" w:rsidP="00F6149E">
      <w:r>
        <w:separator/>
      </w:r>
    </w:p>
  </w:endnote>
  <w:endnote w:type="continuationSeparator" w:id="0">
    <w:p w14:paraId="732B5335" w14:textId="77777777" w:rsidR="00881221" w:rsidRDefault="00881221"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188956CF" w14:textId="77777777" w:rsidR="00455F9C" w:rsidRDefault="00000000">
        <w:pPr>
          <w:pStyle w:val="Footer"/>
        </w:pPr>
      </w:p>
    </w:sdtContent>
  </w:sdt>
  <w:p w14:paraId="67D4068F"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1A487" w14:textId="58BDEA69" w:rsidR="00EE1EC0" w:rsidRDefault="00EE1EC0">
    <w:pPr>
      <w:pStyle w:val="Footer"/>
      <w:jc w:val="right"/>
    </w:pPr>
  </w:p>
  <w:p w14:paraId="1DD19FF8"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0D48D404"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3DFA440B"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567264"/>
      <w:docPartObj>
        <w:docPartGallery w:val="Page Numbers (Bottom of Page)"/>
        <w:docPartUnique/>
      </w:docPartObj>
    </w:sdtPr>
    <w:sdtEndPr>
      <w:rPr>
        <w:noProof/>
      </w:rPr>
    </w:sdtEndPr>
    <w:sdtContent>
      <w:p w14:paraId="1E49A607" w14:textId="77777777" w:rsidR="00AB16DF" w:rsidRDefault="00AB16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3184A" w14:textId="77777777" w:rsidR="00AB16DF" w:rsidRDefault="00AB16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1CBB34EC"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EA1428"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A1FCD" w14:textId="77777777" w:rsidR="00881221" w:rsidRDefault="00881221" w:rsidP="00F6149E">
      <w:r>
        <w:separator/>
      </w:r>
    </w:p>
  </w:footnote>
  <w:footnote w:type="continuationSeparator" w:id="0">
    <w:p w14:paraId="171787CB" w14:textId="77777777" w:rsidR="00881221" w:rsidRDefault="00881221"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C755" w14:textId="75EC302D" w:rsidR="00284E54" w:rsidRPr="00C90E52" w:rsidRDefault="00284E54">
    <w:pPr>
      <w:pStyle w:val="Header"/>
      <w:rPr>
        <w:b/>
        <w:bCs/>
      </w:rPr>
    </w:pPr>
    <w:r w:rsidRPr="00C90E52">
      <w:rPr>
        <w:b/>
        <w:bCs/>
      </w:rPr>
      <w:t>QTKĐ 1.</w:t>
    </w:r>
    <w:r w:rsidR="00A21244">
      <w:rPr>
        <w:b/>
        <w:bCs/>
      </w:rPr>
      <w:t>061</w:t>
    </w:r>
    <w:r w:rsidRPr="00C90E52">
      <w:rPr>
        <w:b/>
        <w:bCs/>
      </w:rPr>
      <w:t>:202</w:t>
    </w:r>
    <w:r w:rsidR="00A21244">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E004B" w14:textId="757CCDDE" w:rsidR="00284E54" w:rsidRPr="00C90E52" w:rsidRDefault="00284E54" w:rsidP="00C90E52">
    <w:pPr>
      <w:pStyle w:val="Header"/>
      <w:jc w:val="right"/>
      <w:rPr>
        <w:b/>
        <w:bCs/>
      </w:rPr>
    </w:pPr>
    <w:r w:rsidRPr="00C90E52">
      <w:rPr>
        <w:b/>
        <w:bCs/>
      </w:rPr>
      <w:t>QTKĐ 1.</w:t>
    </w:r>
    <w:r w:rsidR="00CD7DDF">
      <w:rPr>
        <w:b/>
        <w:bCs/>
      </w:rPr>
      <w:t>061</w:t>
    </w:r>
    <w:r w:rsidRPr="00C90E52">
      <w:rPr>
        <w:b/>
        <w:bCs/>
      </w:rPr>
      <w:t>:202</w:t>
    </w:r>
    <w:r w:rsidR="00CD7DDF">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402EDD60" w14:textId="77777777" w:rsidTr="00C54013">
      <w:tc>
        <w:tcPr>
          <w:tcW w:w="9911" w:type="dxa"/>
          <w:tcBorders>
            <w:left w:val="nil"/>
            <w:right w:val="nil"/>
          </w:tcBorders>
        </w:tcPr>
        <w:p w14:paraId="3D60A88C" w14:textId="7F32D913" w:rsidR="00D341CA" w:rsidRPr="00BC399B" w:rsidRDefault="00D341CA">
          <w:pPr>
            <w:pStyle w:val="Header"/>
            <w:rPr>
              <w:b/>
              <w:bCs/>
            </w:rPr>
          </w:pPr>
          <w:r w:rsidRPr="00BC399B">
            <w:rPr>
              <w:b/>
              <w:bCs/>
            </w:rPr>
            <w:t>QUY TRÌNH KIỂM ĐỊNH                                                         QTKĐ 1.</w:t>
          </w:r>
          <w:r w:rsidR="00A21244">
            <w:rPr>
              <w:b/>
              <w:bCs/>
            </w:rPr>
            <w:t>061</w:t>
          </w:r>
          <w:r w:rsidRPr="00BC399B">
            <w:rPr>
              <w:b/>
              <w:bCs/>
            </w:rPr>
            <w:t>:202</w:t>
          </w:r>
          <w:r w:rsidR="00A21244">
            <w:rPr>
              <w:b/>
              <w:bCs/>
            </w:rPr>
            <w:t>1</w:t>
          </w:r>
        </w:p>
      </w:tc>
    </w:tr>
  </w:tbl>
  <w:p w14:paraId="60EF6F89"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4A3256"/>
    <w:multiLevelType w:val="hybridMultilevel"/>
    <w:tmpl w:val="D19281E6"/>
    <w:lvl w:ilvl="0" w:tplc="533EF08C">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917556">
    <w:abstractNumId w:val="5"/>
  </w:num>
  <w:num w:numId="2" w16cid:durableId="1790469424">
    <w:abstractNumId w:val="7"/>
  </w:num>
  <w:num w:numId="3" w16cid:durableId="1196045168">
    <w:abstractNumId w:val="4"/>
  </w:num>
  <w:num w:numId="4" w16cid:durableId="247344960">
    <w:abstractNumId w:val="2"/>
  </w:num>
  <w:num w:numId="5" w16cid:durableId="908461045">
    <w:abstractNumId w:val="6"/>
  </w:num>
  <w:num w:numId="6" w16cid:durableId="1402094301">
    <w:abstractNumId w:val="1"/>
  </w:num>
  <w:num w:numId="7" w16cid:durableId="134685961">
    <w:abstractNumId w:val="9"/>
  </w:num>
  <w:num w:numId="8" w16cid:durableId="1387682565">
    <w:abstractNumId w:val="3"/>
  </w:num>
  <w:num w:numId="9" w16cid:durableId="676466166">
    <w:abstractNumId w:val="0"/>
  </w:num>
  <w:num w:numId="10" w16cid:durableId="151769775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BE6"/>
    <w:rsid w:val="000071D9"/>
    <w:rsid w:val="000303ED"/>
    <w:rsid w:val="000739FD"/>
    <w:rsid w:val="00092678"/>
    <w:rsid w:val="000C5BE6"/>
    <w:rsid w:val="0010019C"/>
    <w:rsid w:val="001B1665"/>
    <w:rsid w:val="001C11D8"/>
    <w:rsid w:val="001D3733"/>
    <w:rsid w:val="001D675E"/>
    <w:rsid w:val="00206382"/>
    <w:rsid w:val="002529A5"/>
    <w:rsid w:val="00284E54"/>
    <w:rsid w:val="002A0470"/>
    <w:rsid w:val="00370566"/>
    <w:rsid w:val="00384905"/>
    <w:rsid w:val="003A65A4"/>
    <w:rsid w:val="003D0760"/>
    <w:rsid w:val="0042222B"/>
    <w:rsid w:val="00442926"/>
    <w:rsid w:val="00455F9C"/>
    <w:rsid w:val="004A34F6"/>
    <w:rsid w:val="00500582"/>
    <w:rsid w:val="00590734"/>
    <w:rsid w:val="005B3BAD"/>
    <w:rsid w:val="00607B8D"/>
    <w:rsid w:val="006457E9"/>
    <w:rsid w:val="006926B6"/>
    <w:rsid w:val="006A63E6"/>
    <w:rsid w:val="007012C3"/>
    <w:rsid w:val="007A47AA"/>
    <w:rsid w:val="007D3691"/>
    <w:rsid w:val="0081169D"/>
    <w:rsid w:val="0085140B"/>
    <w:rsid w:val="008742A5"/>
    <w:rsid w:val="00881221"/>
    <w:rsid w:val="0089730E"/>
    <w:rsid w:val="00931F5F"/>
    <w:rsid w:val="00955672"/>
    <w:rsid w:val="00965252"/>
    <w:rsid w:val="00976B8F"/>
    <w:rsid w:val="00A21244"/>
    <w:rsid w:val="00A21BE3"/>
    <w:rsid w:val="00A302BD"/>
    <w:rsid w:val="00A41099"/>
    <w:rsid w:val="00AB16DF"/>
    <w:rsid w:val="00AE483D"/>
    <w:rsid w:val="00B07887"/>
    <w:rsid w:val="00B24A80"/>
    <w:rsid w:val="00B3238A"/>
    <w:rsid w:val="00B369DF"/>
    <w:rsid w:val="00BB35DB"/>
    <w:rsid w:val="00BC399B"/>
    <w:rsid w:val="00C35E25"/>
    <w:rsid w:val="00C54013"/>
    <w:rsid w:val="00C675AB"/>
    <w:rsid w:val="00C70380"/>
    <w:rsid w:val="00C71442"/>
    <w:rsid w:val="00C90E52"/>
    <w:rsid w:val="00CB5572"/>
    <w:rsid w:val="00CD7DDF"/>
    <w:rsid w:val="00CF06B9"/>
    <w:rsid w:val="00D24B3D"/>
    <w:rsid w:val="00D341CA"/>
    <w:rsid w:val="00D554CE"/>
    <w:rsid w:val="00E266A8"/>
    <w:rsid w:val="00E3436E"/>
    <w:rsid w:val="00E44EB1"/>
    <w:rsid w:val="00EE0451"/>
    <w:rsid w:val="00EE1EC0"/>
    <w:rsid w:val="00EE27A1"/>
    <w:rsid w:val="00EF7B03"/>
    <w:rsid w:val="00F029A6"/>
    <w:rsid w:val="00F16367"/>
    <w:rsid w:val="00F30703"/>
    <w:rsid w:val="00F4388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9AD2F"/>
  <w15:chartTrackingRefBased/>
  <w15:docId w15:val="{EA73DEE5-8ACB-43C9-A2C7-74C5B7B4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6926B6"/>
    <w:pPr>
      <w:spacing w:after="100"/>
    </w:pPr>
  </w:style>
  <w:style w:type="paragraph" w:styleId="TOC2">
    <w:name w:val="toc 2"/>
    <w:basedOn w:val="Normal"/>
    <w:next w:val="Normal"/>
    <w:autoRedefine/>
    <w:uiPriority w:val="39"/>
    <w:unhideWhenUsed/>
    <w:rsid w:val="006926B6"/>
    <w:pPr>
      <w:spacing w:after="100"/>
    </w:pPr>
  </w:style>
  <w:style w:type="character" w:styleId="Hyperlink">
    <w:name w:val="Hyperlink"/>
    <w:basedOn w:val="DefaultParagraphFont"/>
    <w:uiPriority w:val="99"/>
    <w:unhideWhenUsed/>
    <w:rsid w:val="006926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image" Target="media/image3.w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oleObject" Target="embeddings/oleObject1.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oleObject" Target="embeddings/oleObject4.bin"/><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oleObject" Target="embeddings/oleObject2.bin"/><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 Id="rId22" Type="http://schemas.openxmlformats.org/officeDocument/2006/relationships/image" Target="media/image5.wmf"/><Relationship Id="rId27" Type="http://schemas.openxmlformats.org/officeDocument/2006/relationships/footer" Target="footer4.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267</TotalTime>
  <Pages>17</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29</cp:revision>
  <cp:lastPrinted>2023-02-02T04:12:00Z</cp:lastPrinted>
  <dcterms:created xsi:type="dcterms:W3CDTF">2021-08-02T04:27:00Z</dcterms:created>
  <dcterms:modified xsi:type="dcterms:W3CDTF">2023-02-02T04:12:00Z</dcterms:modified>
</cp:coreProperties>
</file>