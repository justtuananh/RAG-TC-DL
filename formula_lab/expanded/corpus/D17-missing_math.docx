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13963B4E"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BA93209" wp14:editId="34F15E0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C863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2AB04B4B" wp14:editId="48454A8C">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16A44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056DE6F9" w14:textId="77777777" w:rsidR="00A302BD" w:rsidRDefault="00A302BD" w:rsidP="00A302BD">
      <w:pPr>
        <w:rPr>
          <w:b/>
          <w:bCs/>
        </w:rPr>
      </w:pPr>
    </w:p>
    <w:p w14:paraId="64428472" w14:textId="77777777" w:rsidR="0089730E" w:rsidRDefault="0089730E" w:rsidP="00A302BD">
      <w:pPr>
        <w:rPr>
          <w:b/>
          <w:bCs/>
        </w:rPr>
      </w:pPr>
    </w:p>
    <w:p w14:paraId="66DFE6C6" w14:textId="77777777" w:rsidR="0089730E" w:rsidRDefault="0089730E" w:rsidP="00A302BD">
      <w:pPr>
        <w:rPr>
          <w:b/>
          <w:bCs/>
        </w:rPr>
      </w:pPr>
    </w:p>
    <w:p w14:paraId="36A52035" w14:textId="77777777" w:rsidR="0089730E" w:rsidRDefault="0089730E" w:rsidP="00A302BD">
      <w:pPr>
        <w:rPr>
          <w:b/>
          <w:bCs/>
        </w:rPr>
      </w:pPr>
    </w:p>
    <w:p w14:paraId="77D168C4" w14:textId="77777777" w:rsidR="0089730E" w:rsidRPr="0089730E" w:rsidRDefault="0089730E" w:rsidP="0089730E">
      <w:pPr>
        <w:jc w:val="center"/>
        <w:rPr>
          <w:b/>
          <w:bCs/>
          <w:sz w:val="34"/>
          <w:szCs w:val="28"/>
        </w:rPr>
      </w:pPr>
    </w:p>
    <w:p w14:paraId="37AD2D67" w14:textId="77777777" w:rsidR="0089730E" w:rsidRDefault="0089730E" w:rsidP="00A302BD">
      <w:pPr>
        <w:rPr>
          <w:b/>
          <w:bCs/>
        </w:rPr>
      </w:pPr>
    </w:p>
    <w:p w14:paraId="09B38830" w14:textId="77777777" w:rsidR="0089730E" w:rsidRDefault="0089730E" w:rsidP="00A302BD">
      <w:pPr>
        <w:rPr>
          <w:b/>
          <w:bCs/>
        </w:rPr>
      </w:pPr>
    </w:p>
    <w:p w14:paraId="477C3CA7" w14:textId="007F510E" w:rsidR="0089730E" w:rsidRDefault="0089730E" w:rsidP="0089730E">
      <w:pPr>
        <w:jc w:val="center"/>
        <w:rPr>
          <w:b/>
          <w:bCs/>
          <w:sz w:val="36"/>
          <w:szCs w:val="30"/>
        </w:rPr>
      </w:pPr>
      <w:r>
        <w:rPr>
          <w:b/>
          <w:bCs/>
          <w:sz w:val="36"/>
          <w:szCs w:val="30"/>
        </w:rPr>
        <w:t>QTKĐ 1.</w:t>
      </w:r>
      <w:r w:rsidR="00304242">
        <w:rPr>
          <w:b/>
          <w:bCs/>
          <w:sz w:val="36"/>
          <w:szCs w:val="30"/>
        </w:rPr>
        <w:t>062</w:t>
      </w:r>
      <w:r>
        <w:rPr>
          <w:b/>
          <w:bCs/>
          <w:sz w:val="36"/>
          <w:szCs w:val="30"/>
        </w:rPr>
        <w:t xml:space="preserve"> </w:t>
      </w:r>
      <w:r w:rsidR="00590734">
        <w:rPr>
          <w:b/>
          <w:bCs/>
          <w:sz w:val="36"/>
          <w:szCs w:val="30"/>
        </w:rPr>
        <w:t>:20</w:t>
      </w:r>
      <w:r w:rsidR="00304242">
        <w:rPr>
          <w:b/>
          <w:bCs/>
          <w:sz w:val="36"/>
          <w:szCs w:val="30"/>
        </w:rPr>
        <w:t>21</w:t>
      </w:r>
    </w:p>
    <w:p w14:paraId="042FBABF" w14:textId="77777777" w:rsidR="00590734" w:rsidRDefault="00590734" w:rsidP="0089730E">
      <w:pPr>
        <w:jc w:val="center"/>
        <w:rPr>
          <w:b/>
          <w:bCs/>
          <w:sz w:val="36"/>
          <w:szCs w:val="30"/>
        </w:rPr>
      </w:pPr>
    </w:p>
    <w:p w14:paraId="361BF054" w14:textId="77777777" w:rsidR="00590734" w:rsidRDefault="00590734" w:rsidP="0089730E">
      <w:pPr>
        <w:jc w:val="center"/>
        <w:rPr>
          <w:b/>
          <w:bCs/>
          <w:sz w:val="36"/>
          <w:szCs w:val="30"/>
        </w:rPr>
      </w:pPr>
    </w:p>
    <w:p w14:paraId="68DF902B" w14:textId="77777777" w:rsidR="00590734" w:rsidRDefault="00590734" w:rsidP="0089730E">
      <w:pPr>
        <w:jc w:val="center"/>
        <w:rPr>
          <w:b/>
          <w:bCs/>
          <w:sz w:val="36"/>
          <w:szCs w:val="30"/>
        </w:rPr>
      </w:pPr>
    </w:p>
    <w:p w14:paraId="63AAB0AA" w14:textId="77777777" w:rsidR="00590734" w:rsidRDefault="00590734" w:rsidP="0089730E">
      <w:pPr>
        <w:jc w:val="center"/>
        <w:rPr>
          <w:b/>
          <w:bCs/>
          <w:sz w:val="36"/>
          <w:szCs w:val="30"/>
        </w:rPr>
      </w:pPr>
    </w:p>
    <w:p w14:paraId="26484AF1" w14:textId="77777777" w:rsidR="00590734" w:rsidRDefault="00590734" w:rsidP="0089730E">
      <w:pPr>
        <w:jc w:val="center"/>
        <w:rPr>
          <w:b/>
          <w:bCs/>
          <w:sz w:val="36"/>
          <w:szCs w:val="30"/>
        </w:rPr>
      </w:pPr>
    </w:p>
    <w:p w14:paraId="3E6FC995" w14:textId="77777777" w:rsidR="00590734" w:rsidRDefault="00590734" w:rsidP="0089730E">
      <w:pPr>
        <w:jc w:val="center"/>
        <w:rPr>
          <w:b/>
          <w:bCs/>
          <w:sz w:val="36"/>
          <w:szCs w:val="30"/>
        </w:rPr>
      </w:pPr>
    </w:p>
    <w:p w14:paraId="61951E49" w14:textId="77777777" w:rsidR="00590734" w:rsidRDefault="00590734" w:rsidP="0089730E">
      <w:pPr>
        <w:jc w:val="center"/>
        <w:rPr>
          <w:b/>
          <w:bCs/>
          <w:sz w:val="36"/>
          <w:szCs w:val="30"/>
        </w:rPr>
      </w:pPr>
    </w:p>
    <w:p w14:paraId="30B7C976" w14:textId="77777777" w:rsidR="00590734" w:rsidRDefault="00590734" w:rsidP="0089730E">
      <w:pPr>
        <w:jc w:val="center"/>
        <w:rPr>
          <w:b/>
          <w:bCs/>
          <w:sz w:val="36"/>
          <w:szCs w:val="30"/>
        </w:rPr>
      </w:pPr>
    </w:p>
    <w:p w14:paraId="15B87FC6" w14:textId="12DFD1F3" w:rsidR="00590734" w:rsidRDefault="00304242" w:rsidP="0089730E">
      <w:pPr>
        <w:jc w:val="center"/>
        <w:rPr>
          <w:b/>
          <w:bCs/>
          <w:sz w:val="36"/>
          <w:szCs w:val="30"/>
        </w:rPr>
      </w:pPr>
      <w:r>
        <w:rPr>
          <w:b/>
          <w:bCs/>
          <w:sz w:val="36"/>
          <w:szCs w:val="30"/>
        </w:rPr>
        <w:t>BÀN TẠO ÁP CÓ PHẠM VI LÀM VIỆC ĐẾN 1 400 bar</w:t>
      </w:r>
    </w:p>
    <w:p w14:paraId="620A827B" w14:textId="77777777" w:rsidR="00590734" w:rsidRDefault="00590734" w:rsidP="0089730E">
      <w:pPr>
        <w:jc w:val="center"/>
        <w:rPr>
          <w:b/>
          <w:bCs/>
          <w:sz w:val="36"/>
          <w:szCs w:val="30"/>
        </w:rPr>
      </w:pPr>
      <w:r>
        <w:rPr>
          <w:b/>
          <w:bCs/>
          <w:sz w:val="36"/>
          <w:szCs w:val="30"/>
        </w:rPr>
        <w:t>QUY TRÌNH KIỂM ĐỊNH</w:t>
      </w:r>
    </w:p>
    <w:p w14:paraId="483C8153" w14:textId="2CEB0B2C" w:rsidR="00590734" w:rsidRPr="00590734" w:rsidRDefault="00590734" w:rsidP="0089730E">
      <w:pPr>
        <w:jc w:val="center"/>
        <w:rPr>
          <w:i/>
          <w:iCs/>
        </w:rPr>
      </w:pPr>
      <w:r w:rsidRPr="00590734">
        <w:rPr>
          <w:i/>
          <w:iCs/>
        </w:rPr>
        <w:t>(Ban hành kèm theo Quyết định số        /        ngày     tháng     năm 20</w:t>
      </w:r>
      <w:r w:rsidR="00304242">
        <w:rPr>
          <w:i/>
          <w:iCs/>
        </w:rPr>
        <w:t>2…</w:t>
      </w:r>
    </w:p>
    <w:p w14:paraId="543A226B" w14:textId="77777777" w:rsidR="00590734" w:rsidRPr="00590734" w:rsidRDefault="00590734" w:rsidP="0089730E">
      <w:pPr>
        <w:jc w:val="center"/>
        <w:rPr>
          <w:i/>
          <w:iCs/>
        </w:rPr>
      </w:pPr>
      <w:r w:rsidRPr="00590734">
        <w:rPr>
          <w:i/>
          <w:iCs/>
        </w:rPr>
        <w:t>của Cục trưởng Cục Tiêu chuẩn-Đo lường-Chất lượng)</w:t>
      </w:r>
    </w:p>
    <w:p w14:paraId="554757D5" w14:textId="77777777" w:rsidR="00590734" w:rsidRPr="00590734" w:rsidRDefault="00590734" w:rsidP="0089730E">
      <w:pPr>
        <w:jc w:val="center"/>
      </w:pPr>
    </w:p>
    <w:p w14:paraId="2D0174F9" w14:textId="77777777" w:rsidR="00590734" w:rsidRPr="00590734" w:rsidRDefault="00590734" w:rsidP="0089730E">
      <w:pPr>
        <w:jc w:val="center"/>
      </w:pPr>
    </w:p>
    <w:p w14:paraId="2BF15232" w14:textId="77777777" w:rsidR="00590734" w:rsidRPr="00590734" w:rsidRDefault="00590734" w:rsidP="0089730E">
      <w:pPr>
        <w:jc w:val="center"/>
      </w:pPr>
    </w:p>
    <w:p w14:paraId="63EB048E" w14:textId="77777777" w:rsidR="00590734" w:rsidRPr="00590734" w:rsidRDefault="00590734" w:rsidP="0089730E">
      <w:pPr>
        <w:jc w:val="center"/>
      </w:pPr>
    </w:p>
    <w:p w14:paraId="4A1AA4DC" w14:textId="77777777" w:rsidR="00590734" w:rsidRPr="00590734" w:rsidRDefault="00590734" w:rsidP="0089730E">
      <w:pPr>
        <w:jc w:val="center"/>
      </w:pPr>
    </w:p>
    <w:p w14:paraId="7B336DA0" w14:textId="77777777" w:rsidR="00590734" w:rsidRPr="00590734" w:rsidRDefault="00590734" w:rsidP="0089730E">
      <w:pPr>
        <w:jc w:val="center"/>
      </w:pPr>
    </w:p>
    <w:p w14:paraId="7F018DEE" w14:textId="77777777" w:rsidR="00590734" w:rsidRPr="00590734" w:rsidRDefault="00590734" w:rsidP="0089730E">
      <w:pPr>
        <w:jc w:val="center"/>
      </w:pPr>
    </w:p>
    <w:p w14:paraId="79AED892" w14:textId="77777777" w:rsidR="00590734" w:rsidRPr="00590734" w:rsidRDefault="00590734" w:rsidP="0089730E">
      <w:pPr>
        <w:jc w:val="center"/>
      </w:pPr>
    </w:p>
    <w:p w14:paraId="43B755A5" w14:textId="77777777" w:rsidR="00590734" w:rsidRPr="00590734" w:rsidRDefault="00590734" w:rsidP="0089730E">
      <w:pPr>
        <w:jc w:val="center"/>
      </w:pPr>
    </w:p>
    <w:p w14:paraId="6B5D777A" w14:textId="77777777" w:rsidR="00590734" w:rsidRPr="00590734" w:rsidRDefault="00590734" w:rsidP="0089730E">
      <w:pPr>
        <w:jc w:val="center"/>
      </w:pPr>
    </w:p>
    <w:p w14:paraId="7BBD69AB" w14:textId="77777777" w:rsidR="00590734" w:rsidRPr="00590734" w:rsidRDefault="00590734" w:rsidP="0089730E">
      <w:pPr>
        <w:jc w:val="center"/>
      </w:pPr>
    </w:p>
    <w:p w14:paraId="2C8BCA1F" w14:textId="77777777" w:rsidR="00590734" w:rsidRPr="00590734" w:rsidRDefault="00590734" w:rsidP="0089730E">
      <w:pPr>
        <w:jc w:val="center"/>
      </w:pPr>
    </w:p>
    <w:p w14:paraId="09D5CAA0" w14:textId="77777777" w:rsidR="00590734" w:rsidRPr="00590734" w:rsidRDefault="00590734" w:rsidP="0089730E">
      <w:pPr>
        <w:jc w:val="center"/>
      </w:pPr>
    </w:p>
    <w:p w14:paraId="69CB1AEA" w14:textId="77777777" w:rsidR="00590734" w:rsidRDefault="00590734" w:rsidP="0089730E">
      <w:pPr>
        <w:jc w:val="center"/>
      </w:pPr>
    </w:p>
    <w:p w14:paraId="2FD46517" w14:textId="77777777" w:rsidR="00590734" w:rsidRDefault="00590734" w:rsidP="0089730E">
      <w:pPr>
        <w:jc w:val="center"/>
      </w:pPr>
    </w:p>
    <w:p w14:paraId="0236F448" w14:textId="77777777" w:rsidR="00590734" w:rsidRDefault="00590734" w:rsidP="0089730E">
      <w:pPr>
        <w:jc w:val="center"/>
      </w:pPr>
    </w:p>
    <w:p w14:paraId="1146283B" w14:textId="77777777" w:rsidR="00590734" w:rsidRDefault="00590734" w:rsidP="0089730E">
      <w:pPr>
        <w:jc w:val="center"/>
      </w:pPr>
    </w:p>
    <w:p w14:paraId="4B820A25" w14:textId="77777777" w:rsidR="00590734" w:rsidRDefault="00590734" w:rsidP="0089730E">
      <w:pPr>
        <w:jc w:val="center"/>
      </w:pPr>
    </w:p>
    <w:p w14:paraId="56CC0C73" w14:textId="77777777" w:rsidR="00590734" w:rsidRDefault="00590734" w:rsidP="0089730E">
      <w:pPr>
        <w:jc w:val="center"/>
      </w:pPr>
    </w:p>
    <w:p w14:paraId="6D067DE7" w14:textId="50BC2DB8" w:rsidR="00590734" w:rsidRDefault="00590734" w:rsidP="0089730E">
      <w:pPr>
        <w:jc w:val="center"/>
        <w:rPr>
          <w:b/>
          <w:bCs/>
          <w:sz w:val="24"/>
          <w:szCs w:val="18"/>
        </w:rPr>
      </w:pPr>
      <w:r>
        <w:rPr>
          <w:b/>
          <w:bCs/>
          <w:sz w:val="24"/>
          <w:szCs w:val="18"/>
        </w:rPr>
        <w:t>HÀ NỘI - 202</w:t>
      </w:r>
      <w:r w:rsidR="00304242">
        <w:rPr>
          <w:b/>
          <w:bCs/>
          <w:sz w:val="24"/>
          <w:szCs w:val="18"/>
        </w:rPr>
        <w:t>1</w:t>
      </w:r>
    </w:p>
    <w:p w14:paraId="2D18F6DD"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1C33E26" w14:textId="77777777" w:rsidR="00590734" w:rsidRDefault="007A47AA" w:rsidP="00590734">
      <w:pPr>
        <w:jc w:val="center"/>
        <w:rPr>
          <w:b/>
          <w:bCs/>
        </w:rPr>
      </w:pPr>
      <w:r>
        <w:rPr>
          <w:b/>
          <w:bCs/>
        </w:rPr>
        <w:br w:type="column"/>
      </w:r>
      <w:r w:rsidR="00590734" w:rsidRPr="00590734">
        <w:rPr>
          <w:b/>
          <w:bCs/>
        </w:rPr>
        <w:lastRenderedPageBreak/>
        <w:t>Mục lục</w:t>
      </w:r>
    </w:p>
    <w:p w14:paraId="2A3404AF" w14:textId="77777777" w:rsidR="00590734" w:rsidRDefault="00590734" w:rsidP="00590734">
      <w:pPr>
        <w:jc w:val="center"/>
      </w:pPr>
    </w:p>
    <w:p w14:paraId="1F8EA0A0" w14:textId="58066E12" w:rsidR="006576E2" w:rsidRDefault="00430B5A">
      <w:pPr>
        <w:pStyle w:val="TOC1"/>
        <w:tabs>
          <w:tab w:val="right" w:leader="dot" w:pos="9911"/>
        </w:tabs>
        <w:rPr>
          <w:rFonts w:asciiTheme="minorHAnsi" w:eastAsiaTheme="minorEastAsia" w:hAnsiTheme="minorHAnsi"/>
          <w:noProof/>
          <w:sz w:val="22"/>
        </w:rPr>
      </w:pPr>
      <w:r>
        <w:fldChar w:fldCharType="begin"/>
      </w:r>
      <w:r>
        <w:instrText xml:space="preserve"> TOC \o "1-2" \u </w:instrText>
      </w:r>
      <w:r>
        <w:fldChar w:fldCharType="separate"/>
      </w:r>
      <w:r w:rsidR="006576E2">
        <w:rPr>
          <w:noProof/>
        </w:rPr>
        <w:t>1 Phạm vi áp dụng</w:t>
      </w:r>
      <w:r w:rsidR="006576E2">
        <w:rPr>
          <w:noProof/>
        </w:rPr>
        <w:tab/>
      </w:r>
      <w:r w:rsidR="006576E2">
        <w:rPr>
          <w:noProof/>
        </w:rPr>
        <w:fldChar w:fldCharType="begin"/>
      </w:r>
      <w:r w:rsidR="006576E2">
        <w:rPr>
          <w:noProof/>
        </w:rPr>
        <w:instrText xml:space="preserve"> PAGEREF _Toc78795921 \h </w:instrText>
      </w:r>
      <w:r w:rsidR="006576E2">
        <w:rPr>
          <w:noProof/>
        </w:rPr>
      </w:r>
      <w:r w:rsidR="006576E2">
        <w:rPr>
          <w:noProof/>
        </w:rPr>
        <w:fldChar w:fldCharType="separate"/>
      </w:r>
      <w:r w:rsidR="006576E2">
        <w:rPr>
          <w:noProof/>
        </w:rPr>
        <w:t>5</w:t>
      </w:r>
      <w:r w:rsidR="006576E2">
        <w:rPr>
          <w:noProof/>
        </w:rPr>
        <w:fldChar w:fldCharType="end"/>
      </w:r>
    </w:p>
    <w:p w14:paraId="3DB4ED12" w14:textId="45D3EE5C" w:rsidR="006576E2" w:rsidRDefault="006576E2">
      <w:pPr>
        <w:pStyle w:val="TOC1"/>
        <w:tabs>
          <w:tab w:val="right" w:leader="dot" w:pos="9911"/>
        </w:tabs>
        <w:rPr>
          <w:rFonts w:asciiTheme="minorHAnsi" w:eastAsiaTheme="minorEastAsia" w:hAnsiTheme="minorHAnsi"/>
          <w:noProof/>
          <w:sz w:val="22"/>
        </w:rPr>
      </w:pPr>
      <w:r>
        <w:rPr>
          <w:noProof/>
        </w:rPr>
        <w:t>2 Các phép kiểm định</w:t>
      </w:r>
      <w:r>
        <w:rPr>
          <w:noProof/>
        </w:rPr>
        <w:tab/>
      </w:r>
      <w:r>
        <w:rPr>
          <w:noProof/>
        </w:rPr>
        <w:fldChar w:fldCharType="begin"/>
      </w:r>
      <w:r>
        <w:rPr>
          <w:noProof/>
        </w:rPr>
        <w:instrText xml:space="preserve"> PAGEREF _Toc78795922 \h </w:instrText>
      </w:r>
      <w:r>
        <w:rPr>
          <w:noProof/>
        </w:rPr>
      </w:r>
      <w:r>
        <w:rPr>
          <w:noProof/>
        </w:rPr>
        <w:fldChar w:fldCharType="separate"/>
      </w:r>
      <w:r>
        <w:rPr>
          <w:noProof/>
        </w:rPr>
        <w:t>5</w:t>
      </w:r>
      <w:r>
        <w:rPr>
          <w:noProof/>
        </w:rPr>
        <w:fldChar w:fldCharType="end"/>
      </w:r>
    </w:p>
    <w:p w14:paraId="60F7A84C" w14:textId="73CF6410" w:rsidR="006576E2" w:rsidRDefault="006576E2">
      <w:pPr>
        <w:pStyle w:val="TOC1"/>
        <w:tabs>
          <w:tab w:val="right" w:leader="dot" w:pos="9911"/>
        </w:tabs>
        <w:rPr>
          <w:rFonts w:asciiTheme="minorHAnsi" w:eastAsiaTheme="minorEastAsia" w:hAnsiTheme="minorHAnsi"/>
          <w:noProof/>
          <w:sz w:val="22"/>
        </w:rPr>
      </w:pPr>
      <w:r>
        <w:rPr>
          <w:noProof/>
        </w:rPr>
        <w:t>3 Phương tiện kiểm định</w:t>
      </w:r>
      <w:r>
        <w:rPr>
          <w:noProof/>
        </w:rPr>
        <w:tab/>
      </w:r>
      <w:r>
        <w:rPr>
          <w:noProof/>
        </w:rPr>
        <w:fldChar w:fldCharType="begin"/>
      </w:r>
      <w:r>
        <w:rPr>
          <w:noProof/>
        </w:rPr>
        <w:instrText xml:space="preserve"> PAGEREF _Toc78795923 \h </w:instrText>
      </w:r>
      <w:r>
        <w:rPr>
          <w:noProof/>
        </w:rPr>
      </w:r>
      <w:r>
        <w:rPr>
          <w:noProof/>
        </w:rPr>
        <w:fldChar w:fldCharType="separate"/>
      </w:r>
      <w:r>
        <w:rPr>
          <w:noProof/>
        </w:rPr>
        <w:t>5</w:t>
      </w:r>
      <w:r>
        <w:rPr>
          <w:noProof/>
        </w:rPr>
        <w:fldChar w:fldCharType="end"/>
      </w:r>
    </w:p>
    <w:p w14:paraId="180066DF" w14:textId="7787252D" w:rsidR="006576E2" w:rsidRDefault="006576E2">
      <w:pPr>
        <w:pStyle w:val="TOC1"/>
        <w:tabs>
          <w:tab w:val="right" w:leader="dot" w:pos="9911"/>
        </w:tabs>
        <w:rPr>
          <w:rFonts w:asciiTheme="minorHAnsi" w:eastAsiaTheme="minorEastAsia" w:hAnsiTheme="minorHAnsi"/>
          <w:noProof/>
          <w:sz w:val="22"/>
        </w:rPr>
      </w:pPr>
      <w:r>
        <w:rPr>
          <w:noProof/>
        </w:rPr>
        <w:t>4 Điều kiện và chuẩn bị kiểm định</w:t>
      </w:r>
      <w:r>
        <w:rPr>
          <w:noProof/>
        </w:rPr>
        <w:tab/>
      </w:r>
      <w:r>
        <w:rPr>
          <w:noProof/>
        </w:rPr>
        <w:fldChar w:fldCharType="begin"/>
      </w:r>
      <w:r>
        <w:rPr>
          <w:noProof/>
        </w:rPr>
        <w:instrText xml:space="preserve"> PAGEREF _Toc78795924 \h </w:instrText>
      </w:r>
      <w:r>
        <w:rPr>
          <w:noProof/>
        </w:rPr>
      </w:r>
      <w:r>
        <w:rPr>
          <w:noProof/>
        </w:rPr>
        <w:fldChar w:fldCharType="separate"/>
      </w:r>
      <w:r>
        <w:rPr>
          <w:noProof/>
        </w:rPr>
        <w:t>6</w:t>
      </w:r>
      <w:r>
        <w:rPr>
          <w:noProof/>
        </w:rPr>
        <w:fldChar w:fldCharType="end"/>
      </w:r>
    </w:p>
    <w:p w14:paraId="627724C5" w14:textId="277F22ED" w:rsidR="006576E2" w:rsidRDefault="006576E2">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_Toc78795925 \h </w:instrText>
      </w:r>
      <w:r>
        <w:rPr>
          <w:noProof/>
        </w:rPr>
      </w:r>
      <w:r>
        <w:rPr>
          <w:noProof/>
        </w:rPr>
        <w:fldChar w:fldCharType="separate"/>
      </w:r>
      <w:r>
        <w:rPr>
          <w:noProof/>
        </w:rPr>
        <w:t>6</w:t>
      </w:r>
      <w:r>
        <w:rPr>
          <w:noProof/>
        </w:rPr>
        <w:fldChar w:fldCharType="end"/>
      </w:r>
    </w:p>
    <w:p w14:paraId="0FCA7668" w14:textId="779D2156" w:rsidR="006576E2" w:rsidRDefault="006576E2">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_Toc78795926 \h </w:instrText>
      </w:r>
      <w:r>
        <w:rPr>
          <w:noProof/>
        </w:rPr>
      </w:r>
      <w:r>
        <w:rPr>
          <w:noProof/>
        </w:rPr>
        <w:fldChar w:fldCharType="separate"/>
      </w:r>
      <w:r>
        <w:rPr>
          <w:noProof/>
        </w:rPr>
        <w:t>6</w:t>
      </w:r>
      <w:r>
        <w:rPr>
          <w:noProof/>
        </w:rPr>
        <w:fldChar w:fldCharType="end"/>
      </w:r>
    </w:p>
    <w:p w14:paraId="652D2947" w14:textId="25EF383D" w:rsidR="006576E2" w:rsidRDefault="006576E2">
      <w:pPr>
        <w:pStyle w:val="TOC1"/>
        <w:tabs>
          <w:tab w:val="right" w:leader="dot" w:pos="9911"/>
        </w:tabs>
        <w:rPr>
          <w:rFonts w:asciiTheme="minorHAnsi" w:eastAsiaTheme="minorEastAsia" w:hAnsiTheme="minorHAnsi"/>
          <w:noProof/>
          <w:sz w:val="22"/>
        </w:rPr>
      </w:pPr>
      <w:r>
        <w:rPr>
          <w:noProof/>
        </w:rPr>
        <w:t>5 Tiến hành kiểm định</w:t>
      </w:r>
      <w:r>
        <w:rPr>
          <w:noProof/>
        </w:rPr>
        <w:tab/>
      </w:r>
      <w:r>
        <w:rPr>
          <w:noProof/>
        </w:rPr>
        <w:fldChar w:fldCharType="begin"/>
      </w:r>
      <w:r>
        <w:rPr>
          <w:noProof/>
        </w:rPr>
        <w:instrText xml:space="preserve"> PAGEREF _Toc78795927 \h </w:instrText>
      </w:r>
      <w:r>
        <w:rPr>
          <w:noProof/>
        </w:rPr>
      </w:r>
      <w:r>
        <w:rPr>
          <w:noProof/>
        </w:rPr>
        <w:fldChar w:fldCharType="separate"/>
      </w:r>
      <w:r>
        <w:rPr>
          <w:noProof/>
        </w:rPr>
        <w:t>6</w:t>
      </w:r>
      <w:r>
        <w:rPr>
          <w:noProof/>
        </w:rPr>
        <w:fldChar w:fldCharType="end"/>
      </w:r>
    </w:p>
    <w:p w14:paraId="10957D29" w14:textId="76FC5666" w:rsidR="006576E2" w:rsidRDefault="006576E2">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_Toc78795928 \h </w:instrText>
      </w:r>
      <w:r>
        <w:rPr>
          <w:noProof/>
        </w:rPr>
      </w:r>
      <w:r>
        <w:rPr>
          <w:noProof/>
        </w:rPr>
        <w:fldChar w:fldCharType="separate"/>
      </w:r>
      <w:r>
        <w:rPr>
          <w:noProof/>
        </w:rPr>
        <w:t>6</w:t>
      </w:r>
      <w:r>
        <w:rPr>
          <w:noProof/>
        </w:rPr>
        <w:fldChar w:fldCharType="end"/>
      </w:r>
    </w:p>
    <w:p w14:paraId="51EF44BE" w14:textId="3C693608" w:rsidR="006576E2" w:rsidRDefault="006576E2">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_Toc78795929 \h </w:instrText>
      </w:r>
      <w:r>
        <w:rPr>
          <w:noProof/>
        </w:rPr>
      </w:r>
      <w:r>
        <w:rPr>
          <w:noProof/>
        </w:rPr>
        <w:fldChar w:fldCharType="separate"/>
      </w:r>
      <w:r>
        <w:rPr>
          <w:noProof/>
        </w:rPr>
        <w:t>6</w:t>
      </w:r>
      <w:r>
        <w:rPr>
          <w:noProof/>
        </w:rPr>
        <w:fldChar w:fldCharType="end"/>
      </w:r>
    </w:p>
    <w:p w14:paraId="632D055D" w14:textId="53F811DF" w:rsidR="006576E2" w:rsidRDefault="006576E2">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_Toc78795930 \h </w:instrText>
      </w:r>
      <w:r>
        <w:rPr>
          <w:noProof/>
        </w:rPr>
      </w:r>
      <w:r>
        <w:rPr>
          <w:noProof/>
        </w:rPr>
        <w:fldChar w:fldCharType="separate"/>
      </w:r>
      <w:r>
        <w:rPr>
          <w:noProof/>
        </w:rPr>
        <w:t>7</w:t>
      </w:r>
      <w:r>
        <w:rPr>
          <w:noProof/>
        </w:rPr>
        <w:fldChar w:fldCharType="end"/>
      </w:r>
    </w:p>
    <w:p w14:paraId="5133A08B" w14:textId="6AE30038" w:rsidR="006576E2" w:rsidRDefault="006576E2">
      <w:pPr>
        <w:pStyle w:val="TOC1"/>
        <w:tabs>
          <w:tab w:val="right" w:leader="dot" w:pos="9911"/>
        </w:tabs>
        <w:rPr>
          <w:rFonts w:asciiTheme="minorHAnsi" w:eastAsiaTheme="minorEastAsia" w:hAnsiTheme="minorHAnsi"/>
          <w:noProof/>
          <w:sz w:val="22"/>
        </w:rPr>
      </w:pPr>
      <w:r>
        <w:rPr>
          <w:noProof/>
        </w:rPr>
        <w:t>6 Xử lý chung</w:t>
      </w:r>
      <w:r>
        <w:rPr>
          <w:noProof/>
        </w:rPr>
        <w:tab/>
      </w:r>
      <w:r>
        <w:rPr>
          <w:noProof/>
        </w:rPr>
        <w:fldChar w:fldCharType="begin"/>
      </w:r>
      <w:r>
        <w:rPr>
          <w:noProof/>
        </w:rPr>
        <w:instrText xml:space="preserve"> PAGEREF _Toc78795931 \h </w:instrText>
      </w:r>
      <w:r>
        <w:rPr>
          <w:noProof/>
        </w:rPr>
      </w:r>
      <w:r>
        <w:rPr>
          <w:noProof/>
        </w:rPr>
        <w:fldChar w:fldCharType="separate"/>
      </w:r>
      <w:r>
        <w:rPr>
          <w:noProof/>
        </w:rPr>
        <w:t>8</w:t>
      </w:r>
      <w:r>
        <w:rPr>
          <w:noProof/>
        </w:rPr>
        <w:fldChar w:fldCharType="end"/>
      </w:r>
    </w:p>
    <w:p w14:paraId="44A2D395" w14:textId="3915D1D6" w:rsidR="006576E2" w:rsidRDefault="006576E2">
      <w:pPr>
        <w:pStyle w:val="TOC1"/>
        <w:tabs>
          <w:tab w:val="right" w:leader="dot" w:pos="9911"/>
        </w:tabs>
        <w:rPr>
          <w:rFonts w:asciiTheme="minorHAnsi" w:eastAsiaTheme="minorEastAsia" w:hAnsiTheme="minorHAnsi"/>
          <w:noProof/>
          <w:sz w:val="22"/>
        </w:rPr>
      </w:pPr>
      <w:r>
        <w:rPr>
          <w:noProof/>
        </w:rPr>
        <w:t>Phụ lục A (Quy định) Mẫu Biên bản kiểm định</w:t>
      </w:r>
      <w:r>
        <w:rPr>
          <w:noProof/>
        </w:rPr>
        <w:tab/>
      </w:r>
      <w:r>
        <w:rPr>
          <w:noProof/>
        </w:rPr>
        <w:fldChar w:fldCharType="begin"/>
      </w:r>
      <w:r>
        <w:rPr>
          <w:noProof/>
        </w:rPr>
        <w:instrText xml:space="preserve"> PAGEREF _Toc78795932 \h </w:instrText>
      </w:r>
      <w:r>
        <w:rPr>
          <w:noProof/>
        </w:rPr>
      </w:r>
      <w:r>
        <w:rPr>
          <w:noProof/>
        </w:rPr>
        <w:fldChar w:fldCharType="separate"/>
      </w:r>
      <w:r>
        <w:rPr>
          <w:noProof/>
        </w:rPr>
        <w:t>9</w:t>
      </w:r>
      <w:r>
        <w:rPr>
          <w:noProof/>
        </w:rPr>
        <w:fldChar w:fldCharType="end"/>
      </w:r>
    </w:p>
    <w:p w14:paraId="359BC1DD" w14:textId="7F99C5D1" w:rsidR="006576E2" w:rsidRDefault="006576E2">
      <w:pPr>
        <w:pStyle w:val="TOC1"/>
        <w:tabs>
          <w:tab w:val="right" w:leader="dot" w:pos="9911"/>
        </w:tabs>
        <w:rPr>
          <w:rFonts w:asciiTheme="minorHAnsi" w:eastAsiaTheme="minorEastAsia" w:hAnsiTheme="minorHAnsi"/>
          <w:noProof/>
          <w:sz w:val="22"/>
        </w:rPr>
      </w:pPr>
      <w:r>
        <w:rPr>
          <w:noProof/>
        </w:rPr>
        <w:t>Phụ lục B Mẫu Giấy chứng nhận kiểm định</w:t>
      </w:r>
      <w:r>
        <w:rPr>
          <w:noProof/>
        </w:rPr>
        <w:tab/>
      </w:r>
      <w:r>
        <w:rPr>
          <w:noProof/>
        </w:rPr>
        <w:fldChar w:fldCharType="begin"/>
      </w:r>
      <w:r>
        <w:rPr>
          <w:noProof/>
        </w:rPr>
        <w:instrText xml:space="preserve"> PAGEREF _Toc78795933 \h </w:instrText>
      </w:r>
      <w:r>
        <w:rPr>
          <w:noProof/>
        </w:rPr>
      </w:r>
      <w:r>
        <w:rPr>
          <w:noProof/>
        </w:rPr>
        <w:fldChar w:fldCharType="separate"/>
      </w:r>
      <w:r>
        <w:rPr>
          <w:noProof/>
        </w:rPr>
        <w:t>11</w:t>
      </w:r>
      <w:r>
        <w:rPr>
          <w:noProof/>
        </w:rPr>
        <w:fldChar w:fldCharType="end"/>
      </w:r>
    </w:p>
    <w:p w14:paraId="28A46EFD" w14:textId="336900BF" w:rsidR="00590734" w:rsidRDefault="00430B5A" w:rsidP="00590734">
      <w:pPr>
        <w:jc w:val="center"/>
      </w:pPr>
      <w:r>
        <w:fldChar w:fldCharType="end"/>
      </w:r>
    </w:p>
    <w:p w14:paraId="4742A957" w14:textId="77777777" w:rsidR="00590734" w:rsidRDefault="00590734" w:rsidP="00590734">
      <w:pPr>
        <w:jc w:val="center"/>
      </w:pPr>
    </w:p>
    <w:p w14:paraId="636748BE" w14:textId="77777777" w:rsidR="00590734" w:rsidRDefault="00590734" w:rsidP="00590734">
      <w:pPr>
        <w:jc w:val="center"/>
      </w:pPr>
    </w:p>
    <w:p w14:paraId="0C5E8E92" w14:textId="77777777" w:rsidR="00590734" w:rsidRDefault="00590734" w:rsidP="00590734">
      <w:pPr>
        <w:jc w:val="center"/>
      </w:pPr>
    </w:p>
    <w:p w14:paraId="22903FF2" w14:textId="77777777" w:rsidR="00590734" w:rsidRDefault="00590734" w:rsidP="00590734">
      <w:pPr>
        <w:jc w:val="center"/>
      </w:pPr>
    </w:p>
    <w:p w14:paraId="12F1F6A4" w14:textId="77777777" w:rsidR="00590734" w:rsidRDefault="00590734" w:rsidP="00590734">
      <w:pPr>
        <w:jc w:val="center"/>
      </w:pPr>
    </w:p>
    <w:p w14:paraId="678FAF3E" w14:textId="77777777" w:rsidR="00590734" w:rsidRDefault="00590734" w:rsidP="00590734">
      <w:pPr>
        <w:jc w:val="center"/>
      </w:pPr>
      <w:r>
        <w:br w:type="column"/>
      </w:r>
      <w:r w:rsidR="007A47AA" w:rsidRPr="007A47AA">
        <w:rPr>
          <w:color w:val="F2F2F2" w:themeColor="background1" w:themeShade="F2"/>
        </w:rPr>
        <w:lastRenderedPageBreak/>
        <w:t>.</w:t>
      </w:r>
    </w:p>
    <w:p w14:paraId="0E42CA2C" w14:textId="77777777" w:rsidR="007A47AA" w:rsidRDefault="007A47AA" w:rsidP="00590734">
      <w:pPr>
        <w:jc w:val="center"/>
        <w:rPr>
          <w:b/>
          <w:bCs/>
        </w:rPr>
      </w:pPr>
      <w:r>
        <w:rPr>
          <w:b/>
          <w:bCs/>
        </w:rPr>
        <w:br w:type="column"/>
      </w:r>
    </w:p>
    <w:p w14:paraId="3352BBFF" w14:textId="77777777" w:rsidR="00590734" w:rsidRPr="007A47AA" w:rsidRDefault="00590734" w:rsidP="00590734">
      <w:pPr>
        <w:jc w:val="center"/>
        <w:rPr>
          <w:b/>
          <w:bCs/>
        </w:rPr>
      </w:pPr>
      <w:r w:rsidRPr="007A47AA">
        <w:rPr>
          <w:b/>
          <w:bCs/>
        </w:rPr>
        <w:t>Lời nói đầu</w:t>
      </w:r>
    </w:p>
    <w:p w14:paraId="08030074" w14:textId="77777777" w:rsidR="00590734" w:rsidRDefault="00590734" w:rsidP="00590734">
      <w:pPr>
        <w:jc w:val="center"/>
      </w:pPr>
    </w:p>
    <w:p w14:paraId="76351B4F" w14:textId="2ACF8C79" w:rsidR="00590734" w:rsidRPr="00442926" w:rsidRDefault="00590734" w:rsidP="00590734">
      <w:pPr>
        <w:rPr>
          <w:color w:val="4472C4" w:themeColor="accent1"/>
        </w:rPr>
      </w:pPr>
      <w:r w:rsidRPr="00442926">
        <w:rPr>
          <w:color w:val="4472C4" w:themeColor="accent1"/>
        </w:rPr>
        <w:t xml:space="preserve">Quy trình QTKĐ </w:t>
      </w:r>
      <w:r w:rsidR="006C6A4F">
        <w:rPr>
          <w:color w:val="4472C4" w:themeColor="accent1"/>
        </w:rPr>
        <w:t>1.062:2021</w:t>
      </w:r>
      <w:r w:rsidRPr="00442926">
        <w:rPr>
          <w:color w:val="4472C4" w:themeColor="accent1"/>
        </w:rPr>
        <w:t xml:space="preserve"> thay thế QTKĐ</w:t>
      </w:r>
      <w:r w:rsidR="006C6A4F">
        <w:rPr>
          <w:color w:val="4472C4" w:themeColor="accent1"/>
        </w:rPr>
        <w:t xml:space="preserve"> 1.033:2001</w:t>
      </w:r>
      <w:r w:rsidRPr="00442926">
        <w:rPr>
          <w:color w:val="4472C4" w:themeColor="accent1"/>
        </w:rPr>
        <w:t>.</w:t>
      </w:r>
    </w:p>
    <w:p w14:paraId="6E65963D" w14:textId="77777777" w:rsidR="00590734" w:rsidRDefault="00590734" w:rsidP="007A47AA">
      <w:pPr>
        <w:jc w:val="both"/>
      </w:pPr>
      <w:r>
        <w:t>Cơ quan biên soạn: Phòng Đo lường Nhiệt-Áp suất/Trung tâm Đo lường.</w:t>
      </w:r>
    </w:p>
    <w:p w14:paraId="4A419BC5" w14:textId="77777777" w:rsidR="00590734" w:rsidRDefault="00590734" w:rsidP="007A47AA">
      <w:pPr>
        <w:jc w:val="both"/>
      </w:pPr>
      <w:r>
        <w:t>Cơ quan đề nghị ban hành: Trung tâm Đo lường/Cục Tiêu chuẩn-Đo lường-Chất lượng.</w:t>
      </w:r>
    </w:p>
    <w:p w14:paraId="5201A6E9"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246D2A63" w14:textId="77777777" w:rsidR="00590734" w:rsidRDefault="00590734" w:rsidP="007A47AA">
      <w:pPr>
        <w:jc w:val="both"/>
      </w:pPr>
      <w:r>
        <w:t>Cơ quan xét duyệt</w:t>
      </w:r>
      <w:r w:rsidR="007A47AA">
        <w:t>, ban hành: Cục Tiêu chuẩn-Đo lường-Chất lượng/Bộ tổng Tham mưu.</w:t>
      </w:r>
    </w:p>
    <w:p w14:paraId="0AFFE778"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165F8F5C" w14:textId="77777777" w:rsidR="007A47AA" w:rsidRDefault="007A47AA" w:rsidP="007A47AA">
      <w:pPr>
        <w:jc w:val="center"/>
        <w:rPr>
          <w:color w:val="F2F2F2" w:themeColor="background1" w:themeShade="F2"/>
        </w:rPr>
      </w:pPr>
    </w:p>
    <w:p w14:paraId="6B0B68B4" w14:textId="77777777" w:rsidR="007A47AA" w:rsidRDefault="007A47AA" w:rsidP="007A47AA">
      <w:pPr>
        <w:jc w:val="center"/>
        <w:rPr>
          <w:color w:val="F2F2F2" w:themeColor="background1" w:themeShade="F2"/>
        </w:rPr>
      </w:pPr>
    </w:p>
    <w:p w14:paraId="2FBCA8A5" w14:textId="77777777" w:rsidR="007A47AA" w:rsidRDefault="007A47AA" w:rsidP="007A47AA">
      <w:pPr>
        <w:jc w:val="center"/>
        <w:rPr>
          <w:color w:val="F2F2F2" w:themeColor="background1" w:themeShade="F2"/>
        </w:rPr>
      </w:pPr>
    </w:p>
    <w:p w14:paraId="739E811A" w14:textId="77777777" w:rsidR="007A47AA" w:rsidRDefault="007A47AA" w:rsidP="007A47AA">
      <w:pPr>
        <w:jc w:val="center"/>
        <w:rPr>
          <w:color w:val="F2F2F2" w:themeColor="background1" w:themeShade="F2"/>
        </w:rPr>
      </w:pPr>
    </w:p>
    <w:p w14:paraId="22CBC75F" w14:textId="77777777" w:rsidR="007A47AA" w:rsidRDefault="007A47AA" w:rsidP="007A47AA">
      <w:pPr>
        <w:jc w:val="center"/>
        <w:rPr>
          <w:color w:val="F2F2F2" w:themeColor="background1" w:themeShade="F2"/>
        </w:rPr>
      </w:pPr>
    </w:p>
    <w:p w14:paraId="7EAC43FA" w14:textId="77777777" w:rsidR="007A47AA" w:rsidRDefault="007A47AA" w:rsidP="007A47AA">
      <w:pPr>
        <w:jc w:val="center"/>
        <w:rPr>
          <w:color w:val="F2F2F2" w:themeColor="background1" w:themeShade="F2"/>
        </w:rPr>
      </w:pPr>
    </w:p>
    <w:p w14:paraId="31B8BE10" w14:textId="77777777" w:rsidR="007A47AA" w:rsidRDefault="007A47AA" w:rsidP="007A47AA">
      <w:pPr>
        <w:jc w:val="center"/>
        <w:rPr>
          <w:color w:val="F2F2F2" w:themeColor="background1" w:themeShade="F2"/>
        </w:rPr>
      </w:pPr>
    </w:p>
    <w:p w14:paraId="1760498D" w14:textId="77777777" w:rsidR="007A47AA" w:rsidRDefault="007A47AA" w:rsidP="007A47AA">
      <w:pPr>
        <w:jc w:val="center"/>
        <w:rPr>
          <w:color w:val="F2F2F2" w:themeColor="background1" w:themeShade="F2"/>
        </w:rPr>
      </w:pPr>
    </w:p>
    <w:p w14:paraId="63F2629D" w14:textId="77777777" w:rsidR="007A47AA" w:rsidRDefault="007A47AA" w:rsidP="007A47AA">
      <w:pPr>
        <w:jc w:val="center"/>
        <w:rPr>
          <w:color w:val="F2F2F2" w:themeColor="background1" w:themeShade="F2"/>
        </w:rPr>
      </w:pPr>
    </w:p>
    <w:p w14:paraId="64BE0A4F" w14:textId="77777777" w:rsidR="007A47AA" w:rsidRDefault="007A47AA" w:rsidP="007A47AA">
      <w:pPr>
        <w:jc w:val="center"/>
        <w:rPr>
          <w:color w:val="F2F2F2" w:themeColor="background1" w:themeShade="F2"/>
        </w:rPr>
      </w:pPr>
    </w:p>
    <w:p w14:paraId="699E5A67" w14:textId="77777777" w:rsidR="007A47AA" w:rsidRDefault="007A47AA" w:rsidP="007A47AA">
      <w:pPr>
        <w:jc w:val="center"/>
        <w:rPr>
          <w:color w:val="F2F2F2" w:themeColor="background1" w:themeShade="F2"/>
        </w:rPr>
      </w:pPr>
    </w:p>
    <w:p w14:paraId="7AFF1C39" w14:textId="77777777" w:rsidR="007A47AA" w:rsidRDefault="007A47AA" w:rsidP="007A47AA">
      <w:pPr>
        <w:jc w:val="center"/>
        <w:rPr>
          <w:color w:val="F2F2F2" w:themeColor="background1" w:themeShade="F2"/>
        </w:rPr>
      </w:pPr>
    </w:p>
    <w:p w14:paraId="27EAABBF" w14:textId="77777777" w:rsidR="007A47AA" w:rsidRDefault="007A47AA" w:rsidP="007A47AA">
      <w:pPr>
        <w:jc w:val="center"/>
        <w:rPr>
          <w:color w:val="F2F2F2" w:themeColor="background1" w:themeShade="F2"/>
        </w:rPr>
      </w:pPr>
    </w:p>
    <w:p w14:paraId="70CB8DBC" w14:textId="77777777" w:rsidR="007A47AA" w:rsidRDefault="007A47AA" w:rsidP="007A47AA">
      <w:pPr>
        <w:jc w:val="center"/>
        <w:rPr>
          <w:color w:val="F2F2F2" w:themeColor="background1" w:themeShade="F2"/>
        </w:rPr>
      </w:pPr>
    </w:p>
    <w:p w14:paraId="4C094CD9" w14:textId="77777777" w:rsidR="007A47AA" w:rsidRDefault="007A47AA" w:rsidP="007A47AA">
      <w:pPr>
        <w:jc w:val="center"/>
        <w:rPr>
          <w:color w:val="F2F2F2" w:themeColor="background1" w:themeShade="F2"/>
        </w:rPr>
      </w:pPr>
    </w:p>
    <w:p w14:paraId="1BD5FBDF" w14:textId="77777777" w:rsidR="007A47AA" w:rsidRDefault="007A47AA" w:rsidP="007A47AA">
      <w:pPr>
        <w:jc w:val="center"/>
        <w:rPr>
          <w:color w:val="F2F2F2" w:themeColor="background1" w:themeShade="F2"/>
        </w:rPr>
      </w:pPr>
    </w:p>
    <w:p w14:paraId="7B2C6815" w14:textId="77777777" w:rsidR="007A47AA" w:rsidRDefault="007A47AA" w:rsidP="007A47AA">
      <w:pPr>
        <w:jc w:val="center"/>
        <w:rPr>
          <w:color w:val="F2F2F2" w:themeColor="background1" w:themeShade="F2"/>
        </w:rPr>
      </w:pPr>
    </w:p>
    <w:p w14:paraId="71A1F82B" w14:textId="77777777" w:rsidR="007A47AA" w:rsidRDefault="007A47AA" w:rsidP="007A47AA">
      <w:pPr>
        <w:jc w:val="center"/>
        <w:rPr>
          <w:color w:val="F2F2F2" w:themeColor="background1" w:themeShade="F2"/>
        </w:rPr>
      </w:pPr>
    </w:p>
    <w:p w14:paraId="6DBA8447" w14:textId="77777777" w:rsidR="007A47AA" w:rsidRDefault="007A47AA" w:rsidP="007A47AA">
      <w:pPr>
        <w:jc w:val="center"/>
        <w:rPr>
          <w:color w:val="F2F2F2" w:themeColor="background1" w:themeShade="F2"/>
        </w:rPr>
      </w:pPr>
    </w:p>
    <w:p w14:paraId="27717EF9" w14:textId="77777777" w:rsidR="007A47AA" w:rsidRDefault="007A47AA" w:rsidP="007A47AA">
      <w:pPr>
        <w:jc w:val="center"/>
        <w:rPr>
          <w:color w:val="F2F2F2" w:themeColor="background1" w:themeShade="F2"/>
        </w:rPr>
      </w:pPr>
    </w:p>
    <w:p w14:paraId="4820CE94" w14:textId="77777777" w:rsidR="007A47AA" w:rsidRDefault="007A47AA" w:rsidP="007A47AA">
      <w:pPr>
        <w:jc w:val="center"/>
        <w:rPr>
          <w:color w:val="F2F2F2" w:themeColor="background1" w:themeShade="F2"/>
        </w:rPr>
      </w:pPr>
    </w:p>
    <w:p w14:paraId="2DA1DF7B" w14:textId="77777777" w:rsidR="007A47AA" w:rsidRDefault="007A47AA" w:rsidP="007A47AA">
      <w:pPr>
        <w:jc w:val="center"/>
        <w:rPr>
          <w:color w:val="F2F2F2" w:themeColor="background1" w:themeShade="F2"/>
        </w:rPr>
      </w:pPr>
    </w:p>
    <w:p w14:paraId="360731C0" w14:textId="77777777" w:rsidR="007A47AA" w:rsidRDefault="007A47AA" w:rsidP="007A47AA">
      <w:pPr>
        <w:jc w:val="center"/>
        <w:rPr>
          <w:color w:val="F2F2F2" w:themeColor="background1" w:themeShade="F2"/>
        </w:rPr>
      </w:pPr>
    </w:p>
    <w:p w14:paraId="4D0C51D7" w14:textId="77777777" w:rsidR="007A47AA" w:rsidRDefault="007A47AA" w:rsidP="007A47AA">
      <w:pPr>
        <w:jc w:val="center"/>
        <w:rPr>
          <w:color w:val="F2F2F2" w:themeColor="background1" w:themeShade="F2"/>
        </w:rPr>
      </w:pPr>
    </w:p>
    <w:p w14:paraId="6CAC7CB2" w14:textId="77777777" w:rsidR="007A47AA" w:rsidRDefault="007A47AA" w:rsidP="007A47AA">
      <w:pPr>
        <w:jc w:val="center"/>
        <w:rPr>
          <w:color w:val="F2F2F2" w:themeColor="background1" w:themeShade="F2"/>
        </w:rPr>
      </w:pPr>
    </w:p>
    <w:p w14:paraId="30389F78" w14:textId="77777777" w:rsidR="007A47AA" w:rsidRDefault="007A47AA" w:rsidP="007A47AA">
      <w:pPr>
        <w:jc w:val="center"/>
        <w:rPr>
          <w:color w:val="F2F2F2" w:themeColor="background1" w:themeShade="F2"/>
        </w:rPr>
      </w:pPr>
    </w:p>
    <w:p w14:paraId="074A7A2A" w14:textId="77777777" w:rsidR="007A47AA" w:rsidRDefault="007A47AA" w:rsidP="007A47AA">
      <w:pPr>
        <w:jc w:val="center"/>
        <w:rPr>
          <w:color w:val="F2F2F2" w:themeColor="background1" w:themeShade="F2"/>
        </w:rPr>
      </w:pPr>
    </w:p>
    <w:p w14:paraId="4F3D603E" w14:textId="77777777" w:rsidR="007A47AA" w:rsidRDefault="007A47AA" w:rsidP="007A47AA">
      <w:pPr>
        <w:jc w:val="center"/>
        <w:rPr>
          <w:color w:val="F2F2F2" w:themeColor="background1" w:themeShade="F2"/>
        </w:rPr>
      </w:pPr>
    </w:p>
    <w:p w14:paraId="00A21334" w14:textId="77777777" w:rsidR="007A47AA" w:rsidRDefault="007A47AA" w:rsidP="007A47AA">
      <w:pPr>
        <w:jc w:val="center"/>
        <w:rPr>
          <w:color w:val="F2F2F2" w:themeColor="background1" w:themeShade="F2"/>
        </w:rPr>
      </w:pPr>
    </w:p>
    <w:p w14:paraId="64C75BD9" w14:textId="77777777" w:rsidR="007A47AA" w:rsidRDefault="007A47AA" w:rsidP="007A47AA">
      <w:pPr>
        <w:jc w:val="center"/>
        <w:rPr>
          <w:color w:val="F2F2F2" w:themeColor="background1" w:themeShade="F2"/>
        </w:rPr>
      </w:pPr>
    </w:p>
    <w:p w14:paraId="4F1B893F" w14:textId="77777777" w:rsidR="007A47AA" w:rsidRDefault="007A47AA" w:rsidP="007A47AA">
      <w:pPr>
        <w:jc w:val="center"/>
        <w:rPr>
          <w:color w:val="F2F2F2" w:themeColor="background1" w:themeShade="F2"/>
        </w:rPr>
      </w:pPr>
    </w:p>
    <w:p w14:paraId="6E6D0D07" w14:textId="77777777" w:rsidR="007A47AA" w:rsidRDefault="007A47AA" w:rsidP="007A47AA">
      <w:pPr>
        <w:jc w:val="center"/>
        <w:rPr>
          <w:color w:val="F2F2F2" w:themeColor="background1" w:themeShade="F2"/>
        </w:rPr>
      </w:pPr>
    </w:p>
    <w:p w14:paraId="6899A8E5" w14:textId="77777777" w:rsidR="007A47AA" w:rsidRDefault="007A47AA" w:rsidP="007A47AA">
      <w:pPr>
        <w:jc w:val="center"/>
        <w:rPr>
          <w:color w:val="F2F2F2" w:themeColor="background1" w:themeShade="F2"/>
        </w:rPr>
      </w:pPr>
    </w:p>
    <w:p w14:paraId="69F153FF" w14:textId="77777777" w:rsidR="007A47AA" w:rsidRDefault="007A47AA" w:rsidP="007A47AA">
      <w:pPr>
        <w:jc w:val="center"/>
        <w:rPr>
          <w:color w:val="F2F2F2" w:themeColor="background1" w:themeShade="F2"/>
        </w:rPr>
      </w:pPr>
    </w:p>
    <w:p w14:paraId="6A3052AC" w14:textId="77777777" w:rsidR="007A47AA" w:rsidRDefault="007A47AA" w:rsidP="007A47AA">
      <w:pPr>
        <w:jc w:val="center"/>
        <w:rPr>
          <w:color w:val="F2F2F2" w:themeColor="background1" w:themeShade="F2"/>
        </w:rPr>
      </w:pPr>
    </w:p>
    <w:p w14:paraId="5AE0860C" w14:textId="77777777" w:rsidR="007A47AA" w:rsidRDefault="007A47AA" w:rsidP="007A47AA">
      <w:pPr>
        <w:jc w:val="center"/>
        <w:rPr>
          <w:color w:val="F2F2F2" w:themeColor="background1" w:themeShade="F2"/>
        </w:rPr>
      </w:pPr>
    </w:p>
    <w:p w14:paraId="728353F9" w14:textId="77777777" w:rsidR="007A47AA" w:rsidRDefault="007A47AA" w:rsidP="007A47AA">
      <w:pPr>
        <w:jc w:val="center"/>
        <w:rPr>
          <w:color w:val="F2F2F2" w:themeColor="background1" w:themeShade="F2"/>
        </w:rPr>
      </w:pPr>
    </w:p>
    <w:p w14:paraId="33395A97" w14:textId="77777777" w:rsidR="007A47AA" w:rsidRDefault="007A47AA" w:rsidP="007A47AA">
      <w:pPr>
        <w:jc w:val="center"/>
        <w:rPr>
          <w:color w:val="F2F2F2" w:themeColor="background1" w:themeShade="F2"/>
        </w:rPr>
      </w:pPr>
    </w:p>
    <w:p w14:paraId="3A551252" w14:textId="77777777" w:rsidR="007A47AA" w:rsidRDefault="007A47AA" w:rsidP="007A47AA">
      <w:pPr>
        <w:jc w:val="center"/>
        <w:rPr>
          <w:color w:val="F2F2F2" w:themeColor="background1" w:themeShade="F2"/>
        </w:rPr>
      </w:pPr>
    </w:p>
    <w:p w14:paraId="6CACA7DB" w14:textId="77777777" w:rsidR="007A47AA" w:rsidRDefault="007A47AA" w:rsidP="007A47AA">
      <w:pPr>
        <w:jc w:val="center"/>
        <w:rPr>
          <w:color w:val="F2F2F2" w:themeColor="background1" w:themeShade="F2"/>
        </w:rPr>
      </w:pPr>
    </w:p>
    <w:p w14:paraId="36B0751E" w14:textId="77777777" w:rsidR="007A47AA" w:rsidRDefault="007A47AA" w:rsidP="007A47AA">
      <w:pPr>
        <w:jc w:val="center"/>
        <w:rPr>
          <w:color w:val="F2F2F2" w:themeColor="background1" w:themeShade="F2"/>
        </w:rPr>
      </w:pPr>
    </w:p>
    <w:p w14:paraId="2A89E3C8" w14:textId="77777777" w:rsidR="007A47AA" w:rsidRDefault="007A47AA" w:rsidP="007A47AA">
      <w:pPr>
        <w:jc w:val="center"/>
        <w:rPr>
          <w:color w:val="F2F2F2" w:themeColor="background1" w:themeShade="F2"/>
        </w:rPr>
      </w:pPr>
    </w:p>
    <w:p w14:paraId="06F42802" w14:textId="77777777" w:rsidR="00F6149E" w:rsidRDefault="00F6149E" w:rsidP="007A47AA">
      <w:pPr>
        <w:jc w:val="center"/>
        <w:rPr>
          <w:color w:val="F2F2F2" w:themeColor="background1" w:themeShade="F2"/>
        </w:rPr>
      </w:pPr>
    </w:p>
    <w:p w14:paraId="5FAF789E"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7CAD872" w14:textId="331A7254" w:rsidR="00D341CA" w:rsidRPr="000303ED" w:rsidRDefault="006C6A4F" w:rsidP="000303ED">
      <w:pPr>
        <w:jc w:val="center"/>
        <w:rPr>
          <w:b/>
          <w:bCs/>
          <w:sz w:val="30"/>
          <w:szCs w:val="24"/>
        </w:rPr>
      </w:pPr>
      <w:r>
        <w:rPr>
          <w:b/>
          <w:bCs/>
          <w:sz w:val="30"/>
          <w:szCs w:val="24"/>
        </w:rPr>
        <w:lastRenderedPageBreak/>
        <w:t>Bàn tạo áp</w:t>
      </w:r>
      <w:r w:rsidR="00D341CA" w:rsidRPr="000303ED">
        <w:rPr>
          <w:b/>
          <w:bCs/>
          <w:sz w:val="30"/>
          <w:szCs w:val="24"/>
        </w:rPr>
        <w:t xml:space="preserve"> có phạm vi </w:t>
      </w:r>
      <w:r>
        <w:rPr>
          <w:b/>
          <w:bCs/>
          <w:sz w:val="30"/>
          <w:szCs w:val="24"/>
        </w:rPr>
        <w:t>làm việc đến</w:t>
      </w:r>
      <w:r w:rsidR="00D341CA" w:rsidRPr="000303ED">
        <w:rPr>
          <w:b/>
          <w:bCs/>
          <w:sz w:val="30"/>
          <w:szCs w:val="24"/>
        </w:rPr>
        <w:t xml:space="preserve"> </w:t>
      </w:r>
      <w:r>
        <w:rPr>
          <w:b/>
          <w:bCs/>
          <w:sz w:val="30"/>
          <w:szCs w:val="24"/>
        </w:rPr>
        <w:t>1 4</w:t>
      </w:r>
      <w:r w:rsidR="00D341CA" w:rsidRPr="000303ED">
        <w:rPr>
          <w:b/>
          <w:bCs/>
          <w:sz w:val="30"/>
          <w:szCs w:val="24"/>
        </w:rPr>
        <w:t xml:space="preserve">00 </w:t>
      </w:r>
      <w:r w:rsidR="00D341CA" w:rsidRPr="00516C39">
        <w:rPr>
          <w:b/>
          <w:bCs/>
          <w:sz w:val="30"/>
          <w:szCs w:val="24"/>
        </w:rPr>
        <w:t>bar</w:t>
      </w:r>
      <w:r>
        <w:rPr>
          <w:b/>
          <w:bCs/>
          <w:sz w:val="30"/>
          <w:szCs w:val="24"/>
        </w:rPr>
        <w:t xml:space="preserve"> </w:t>
      </w:r>
    </w:p>
    <w:p w14:paraId="5BDE5A70" w14:textId="77777777" w:rsidR="000303ED" w:rsidRPr="000303ED" w:rsidRDefault="000303ED" w:rsidP="000303ED">
      <w:pPr>
        <w:jc w:val="center"/>
        <w:rPr>
          <w:b/>
          <w:bCs/>
          <w:sz w:val="30"/>
          <w:szCs w:val="24"/>
        </w:rPr>
      </w:pPr>
      <w:r w:rsidRPr="000303ED">
        <w:rPr>
          <w:b/>
          <w:bCs/>
          <w:sz w:val="30"/>
          <w:szCs w:val="24"/>
        </w:rPr>
        <w:t>Quy trình kiểm định</w:t>
      </w:r>
    </w:p>
    <w:p w14:paraId="7C407066" w14:textId="77777777" w:rsidR="000303ED" w:rsidRDefault="00BC399B" w:rsidP="00442926">
      <w:pPr>
        <w:pStyle w:val="Heading1"/>
        <w:jc w:val="both"/>
      </w:pPr>
      <w:bookmarkStart w:id="1" w:name="_Toc78795921"/>
      <w:r>
        <w:t xml:space="preserve">1 </w:t>
      </w:r>
      <w:r w:rsidR="000303ED">
        <w:t>Phạm vi áp dụng</w:t>
      </w:r>
      <w:bookmarkEnd w:id="1"/>
    </w:p>
    <w:p w14:paraId="4F24E09B" w14:textId="609ADEC9" w:rsidR="000303ED" w:rsidRDefault="000303ED" w:rsidP="00442926">
      <w:pPr>
        <w:jc w:val="both"/>
      </w:pPr>
      <w:r>
        <w:t xml:space="preserve">Quy trình kỹ thuật này quy định quy trình kiểm định ban đầu, kiểm định định kỳ, kiểm định sau sửa chữa đối với </w:t>
      </w:r>
      <w:bookmarkStart w:id="2" w:name="OLE_LINK2"/>
      <w:r w:rsidR="006C6A4F">
        <w:t>Bàn tạo áp</w:t>
      </w:r>
      <w:r>
        <w:t xml:space="preserve"> </w:t>
      </w:r>
      <w:bookmarkEnd w:id="2"/>
      <w:r>
        <w:t xml:space="preserve">có phạm vi </w:t>
      </w:r>
      <w:r w:rsidR="006C6A4F">
        <w:t>làm việc đến 1 400</w:t>
      </w:r>
      <w:r>
        <w:t xml:space="preserve"> bar và các </w:t>
      </w:r>
      <w:r w:rsidR="006C6A4F">
        <w:t>bàn tạo áp</w:t>
      </w:r>
      <w:r>
        <w:t xml:space="preserve"> có đặc trưng kỹ thuật đo lường tương đương.</w:t>
      </w:r>
    </w:p>
    <w:p w14:paraId="7854E19F" w14:textId="2BA95B09" w:rsidR="000303ED" w:rsidRDefault="00BC399B" w:rsidP="00442926">
      <w:pPr>
        <w:pStyle w:val="Heading1"/>
        <w:jc w:val="both"/>
      </w:pPr>
      <w:bookmarkStart w:id="3" w:name="_Toc78795922"/>
      <w:r>
        <w:t>2 Các phép kiểm định</w:t>
      </w:r>
      <w:bookmarkEnd w:id="3"/>
    </w:p>
    <w:p w14:paraId="6B6092AF" w14:textId="1381B584" w:rsidR="00C90E52" w:rsidRDefault="00C90E52" w:rsidP="00442926">
      <w:pPr>
        <w:jc w:val="both"/>
      </w:pPr>
      <w:r>
        <w:t xml:space="preserve">Thực hiện các phép kiểm định được quy định trong </w:t>
      </w:r>
      <w:r w:rsidR="006C6A4F">
        <w:t>B</w:t>
      </w:r>
      <w:r>
        <w:t xml:space="preserve">ảng </w:t>
      </w:r>
      <w:r w:rsidR="006C6A4F">
        <w:t>1</w:t>
      </w:r>
    </w:p>
    <w:p w14:paraId="72E84293" w14:textId="6C43E828" w:rsidR="00C90E52" w:rsidRPr="00C90E52" w:rsidRDefault="00C90E52" w:rsidP="006C6A4F">
      <w:pPr>
        <w:jc w:val="center"/>
        <w:rPr>
          <w:b/>
          <w:bCs/>
          <w:sz w:val="26"/>
          <w:szCs w:val="20"/>
        </w:rPr>
      </w:pPr>
      <w:r w:rsidRPr="00C90E52">
        <w:rPr>
          <w:b/>
          <w:bCs/>
          <w:sz w:val="26"/>
          <w:szCs w:val="20"/>
        </w:rPr>
        <w:t xml:space="preserve">Bảng </w:t>
      </w:r>
      <w:r w:rsidR="006C6A4F">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6BF3D160" w14:textId="77777777" w:rsidTr="00AB15C0">
        <w:tc>
          <w:tcPr>
            <w:tcW w:w="563" w:type="dxa"/>
            <w:vMerge w:val="restart"/>
          </w:tcPr>
          <w:p w14:paraId="534EFD1C" w14:textId="77777777" w:rsidR="00C90E52" w:rsidRPr="00C90E52" w:rsidRDefault="00C90E52" w:rsidP="006C6A4F">
            <w:pPr>
              <w:jc w:val="center"/>
              <w:rPr>
                <w:b/>
                <w:bCs/>
                <w:sz w:val="26"/>
                <w:szCs w:val="20"/>
              </w:rPr>
            </w:pPr>
            <w:r w:rsidRPr="00C90E52">
              <w:rPr>
                <w:b/>
                <w:bCs/>
                <w:sz w:val="26"/>
                <w:szCs w:val="20"/>
              </w:rPr>
              <w:t>TT</w:t>
            </w:r>
          </w:p>
        </w:tc>
        <w:tc>
          <w:tcPr>
            <w:tcW w:w="2740" w:type="dxa"/>
            <w:vMerge w:val="restart"/>
          </w:tcPr>
          <w:p w14:paraId="1850F0D1" w14:textId="77777777" w:rsidR="00C90E52" w:rsidRPr="00C90E52" w:rsidRDefault="00C90E52" w:rsidP="006C6A4F">
            <w:pPr>
              <w:jc w:val="center"/>
              <w:rPr>
                <w:b/>
                <w:bCs/>
                <w:sz w:val="26"/>
                <w:szCs w:val="20"/>
              </w:rPr>
            </w:pPr>
            <w:r w:rsidRPr="00C90E52">
              <w:rPr>
                <w:b/>
                <w:bCs/>
                <w:sz w:val="26"/>
                <w:szCs w:val="20"/>
              </w:rPr>
              <w:t>Tên phép kiểm định</w:t>
            </w:r>
          </w:p>
        </w:tc>
        <w:tc>
          <w:tcPr>
            <w:tcW w:w="2221" w:type="dxa"/>
            <w:vMerge w:val="restart"/>
          </w:tcPr>
          <w:p w14:paraId="74334D00" w14:textId="77777777" w:rsidR="00C90E52" w:rsidRPr="00C90E52" w:rsidRDefault="00C90E52" w:rsidP="006C6A4F">
            <w:pPr>
              <w:jc w:val="center"/>
              <w:rPr>
                <w:b/>
                <w:bCs/>
                <w:sz w:val="26"/>
                <w:szCs w:val="20"/>
              </w:rPr>
            </w:pPr>
            <w:r w:rsidRPr="00C90E52">
              <w:rPr>
                <w:b/>
                <w:bCs/>
                <w:sz w:val="26"/>
                <w:szCs w:val="20"/>
              </w:rPr>
              <w:t>Theo điều (mục) của QTKĐ</w:t>
            </w:r>
          </w:p>
        </w:tc>
        <w:tc>
          <w:tcPr>
            <w:tcW w:w="4387" w:type="dxa"/>
            <w:gridSpan w:val="3"/>
          </w:tcPr>
          <w:p w14:paraId="6F1DF95A" w14:textId="77777777" w:rsidR="00C90E52" w:rsidRPr="00C90E52" w:rsidRDefault="00C90E52" w:rsidP="006C6A4F">
            <w:pPr>
              <w:jc w:val="center"/>
              <w:rPr>
                <w:b/>
                <w:bCs/>
                <w:sz w:val="26"/>
                <w:szCs w:val="20"/>
              </w:rPr>
            </w:pPr>
            <w:r w:rsidRPr="00C90E52">
              <w:rPr>
                <w:b/>
                <w:bCs/>
                <w:sz w:val="26"/>
                <w:szCs w:val="20"/>
              </w:rPr>
              <w:t>Chế độ kiểm định</w:t>
            </w:r>
          </w:p>
        </w:tc>
      </w:tr>
      <w:tr w:rsidR="00C90E52" w14:paraId="4880D9B5" w14:textId="77777777" w:rsidTr="00AB15C0">
        <w:tc>
          <w:tcPr>
            <w:tcW w:w="563" w:type="dxa"/>
            <w:vMerge/>
          </w:tcPr>
          <w:p w14:paraId="03B44E6F" w14:textId="77777777" w:rsidR="00C90E52" w:rsidRPr="00C90E52" w:rsidRDefault="00C90E52" w:rsidP="006C6A4F">
            <w:pPr>
              <w:jc w:val="center"/>
              <w:rPr>
                <w:b/>
                <w:bCs/>
                <w:sz w:val="26"/>
                <w:szCs w:val="20"/>
              </w:rPr>
            </w:pPr>
          </w:p>
        </w:tc>
        <w:tc>
          <w:tcPr>
            <w:tcW w:w="2740" w:type="dxa"/>
            <w:vMerge/>
          </w:tcPr>
          <w:p w14:paraId="3731A3DC" w14:textId="77777777" w:rsidR="00C90E52" w:rsidRPr="00C90E52" w:rsidRDefault="00C90E52" w:rsidP="006C6A4F">
            <w:pPr>
              <w:jc w:val="center"/>
              <w:rPr>
                <w:b/>
                <w:bCs/>
                <w:sz w:val="26"/>
                <w:szCs w:val="20"/>
              </w:rPr>
            </w:pPr>
          </w:p>
        </w:tc>
        <w:tc>
          <w:tcPr>
            <w:tcW w:w="2221" w:type="dxa"/>
            <w:vMerge/>
          </w:tcPr>
          <w:p w14:paraId="0667F6DB" w14:textId="77777777" w:rsidR="00C90E52" w:rsidRPr="00C90E52" w:rsidRDefault="00C90E52" w:rsidP="006C6A4F">
            <w:pPr>
              <w:jc w:val="center"/>
              <w:rPr>
                <w:b/>
                <w:bCs/>
                <w:sz w:val="26"/>
                <w:szCs w:val="20"/>
              </w:rPr>
            </w:pPr>
          </w:p>
        </w:tc>
        <w:tc>
          <w:tcPr>
            <w:tcW w:w="1462" w:type="dxa"/>
          </w:tcPr>
          <w:p w14:paraId="5D75F16B" w14:textId="77777777" w:rsidR="00C90E52" w:rsidRPr="00C90E52" w:rsidRDefault="00C90E52" w:rsidP="006C6A4F">
            <w:pPr>
              <w:jc w:val="center"/>
              <w:rPr>
                <w:b/>
                <w:bCs/>
                <w:sz w:val="26"/>
                <w:szCs w:val="20"/>
              </w:rPr>
            </w:pPr>
            <w:r w:rsidRPr="00C90E52">
              <w:rPr>
                <w:b/>
                <w:bCs/>
                <w:sz w:val="26"/>
                <w:szCs w:val="20"/>
              </w:rPr>
              <w:t>Ban đầu</w:t>
            </w:r>
          </w:p>
        </w:tc>
        <w:tc>
          <w:tcPr>
            <w:tcW w:w="1462" w:type="dxa"/>
          </w:tcPr>
          <w:p w14:paraId="10BB891D" w14:textId="77777777" w:rsidR="00C90E52" w:rsidRPr="00C90E52" w:rsidRDefault="00C90E52" w:rsidP="006C6A4F">
            <w:pPr>
              <w:jc w:val="center"/>
              <w:rPr>
                <w:b/>
                <w:bCs/>
                <w:sz w:val="26"/>
                <w:szCs w:val="20"/>
              </w:rPr>
            </w:pPr>
            <w:r w:rsidRPr="00C90E52">
              <w:rPr>
                <w:b/>
                <w:bCs/>
                <w:sz w:val="26"/>
                <w:szCs w:val="20"/>
              </w:rPr>
              <w:t>Định kỳ</w:t>
            </w:r>
          </w:p>
        </w:tc>
        <w:tc>
          <w:tcPr>
            <w:tcW w:w="1463" w:type="dxa"/>
          </w:tcPr>
          <w:p w14:paraId="0587DEF4" w14:textId="77777777" w:rsidR="00C90E52" w:rsidRPr="00C90E52" w:rsidRDefault="00C90E52" w:rsidP="006C6A4F">
            <w:pPr>
              <w:jc w:val="center"/>
              <w:rPr>
                <w:b/>
                <w:bCs/>
                <w:sz w:val="26"/>
                <w:szCs w:val="20"/>
              </w:rPr>
            </w:pPr>
            <w:r w:rsidRPr="00C90E52">
              <w:rPr>
                <w:b/>
                <w:bCs/>
                <w:sz w:val="26"/>
                <w:szCs w:val="20"/>
              </w:rPr>
              <w:t>Sau sửa chữa</w:t>
            </w:r>
          </w:p>
        </w:tc>
      </w:tr>
      <w:tr w:rsidR="00C90E52" w14:paraId="3B59B5DC" w14:textId="77777777" w:rsidTr="00AB15C0">
        <w:tc>
          <w:tcPr>
            <w:tcW w:w="563" w:type="dxa"/>
          </w:tcPr>
          <w:p w14:paraId="122CCEE5" w14:textId="77777777" w:rsidR="00C90E52" w:rsidRPr="00C90E52" w:rsidRDefault="00C90E52" w:rsidP="006C6A4F">
            <w:pPr>
              <w:jc w:val="center"/>
              <w:rPr>
                <w:sz w:val="26"/>
                <w:szCs w:val="20"/>
              </w:rPr>
            </w:pPr>
            <w:r>
              <w:rPr>
                <w:sz w:val="26"/>
                <w:szCs w:val="20"/>
              </w:rPr>
              <w:t>1</w:t>
            </w:r>
          </w:p>
        </w:tc>
        <w:tc>
          <w:tcPr>
            <w:tcW w:w="2740" w:type="dxa"/>
          </w:tcPr>
          <w:p w14:paraId="5C09EE5F" w14:textId="171DD679" w:rsidR="00C90E52" w:rsidRPr="00C90E52" w:rsidRDefault="006C6A4F" w:rsidP="00442926">
            <w:pPr>
              <w:jc w:val="both"/>
              <w:rPr>
                <w:sz w:val="26"/>
                <w:szCs w:val="20"/>
              </w:rPr>
            </w:pPr>
            <w:r>
              <w:rPr>
                <w:sz w:val="26"/>
                <w:szCs w:val="20"/>
              </w:rPr>
              <w:t>Kiểm tra bên ngoài</w:t>
            </w:r>
          </w:p>
        </w:tc>
        <w:tc>
          <w:tcPr>
            <w:tcW w:w="2221" w:type="dxa"/>
          </w:tcPr>
          <w:p w14:paraId="040AA1C9" w14:textId="4AAB2BD2" w:rsidR="00C90E52" w:rsidRPr="00C90E52" w:rsidRDefault="00657554" w:rsidP="006C6A4F">
            <w:pPr>
              <w:jc w:val="center"/>
              <w:rPr>
                <w:sz w:val="26"/>
                <w:szCs w:val="20"/>
              </w:rPr>
            </w:pPr>
            <w:r>
              <w:rPr>
                <w:sz w:val="26"/>
                <w:szCs w:val="20"/>
              </w:rPr>
              <w:t>5.1</w:t>
            </w:r>
          </w:p>
        </w:tc>
        <w:tc>
          <w:tcPr>
            <w:tcW w:w="1462" w:type="dxa"/>
          </w:tcPr>
          <w:p w14:paraId="26ED4562" w14:textId="0396BB11" w:rsidR="00C90E52" w:rsidRPr="00C90E52" w:rsidRDefault="00AB15C0" w:rsidP="00AB15C0">
            <w:pPr>
              <w:jc w:val="center"/>
              <w:rPr>
                <w:sz w:val="26"/>
                <w:szCs w:val="20"/>
              </w:rPr>
            </w:pPr>
            <w:r>
              <w:rPr>
                <w:sz w:val="26"/>
                <w:szCs w:val="20"/>
              </w:rPr>
              <w:t>+</w:t>
            </w:r>
          </w:p>
        </w:tc>
        <w:tc>
          <w:tcPr>
            <w:tcW w:w="1462" w:type="dxa"/>
          </w:tcPr>
          <w:p w14:paraId="778B7E44" w14:textId="48933193" w:rsidR="00C90E52" w:rsidRPr="00C90E52" w:rsidRDefault="00AB15C0" w:rsidP="00AB15C0">
            <w:pPr>
              <w:jc w:val="center"/>
              <w:rPr>
                <w:sz w:val="26"/>
                <w:szCs w:val="20"/>
              </w:rPr>
            </w:pPr>
            <w:r>
              <w:rPr>
                <w:sz w:val="26"/>
                <w:szCs w:val="20"/>
              </w:rPr>
              <w:t>+</w:t>
            </w:r>
          </w:p>
        </w:tc>
        <w:tc>
          <w:tcPr>
            <w:tcW w:w="1463" w:type="dxa"/>
          </w:tcPr>
          <w:p w14:paraId="3D77E35A" w14:textId="51E1A94C" w:rsidR="00C90E52" w:rsidRPr="00C90E52" w:rsidRDefault="00AB15C0" w:rsidP="00AB15C0">
            <w:pPr>
              <w:jc w:val="center"/>
              <w:rPr>
                <w:sz w:val="26"/>
                <w:szCs w:val="20"/>
              </w:rPr>
            </w:pPr>
            <w:r>
              <w:rPr>
                <w:sz w:val="26"/>
                <w:szCs w:val="20"/>
              </w:rPr>
              <w:t>+</w:t>
            </w:r>
          </w:p>
        </w:tc>
      </w:tr>
      <w:tr w:rsidR="00C90E52" w14:paraId="0382B451" w14:textId="77777777" w:rsidTr="00AB15C0">
        <w:tc>
          <w:tcPr>
            <w:tcW w:w="563" w:type="dxa"/>
          </w:tcPr>
          <w:p w14:paraId="7BA27B4E" w14:textId="77777777" w:rsidR="00C90E52" w:rsidRDefault="00C90E52" w:rsidP="006C6A4F">
            <w:pPr>
              <w:jc w:val="center"/>
              <w:rPr>
                <w:sz w:val="26"/>
                <w:szCs w:val="20"/>
              </w:rPr>
            </w:pPr>
            <w:r>
              <w:rPr>
                <w:sz w:val="26"/>
                <w:szCs w:val="20"/>
              </w:rPr>
              <w:t>2</w:t>
            </w:r>
          </w:p>
        </w:tc>
        <w:tc>
          <w:tcPr>
            <w:tcW w:w="2740" w:type="dxa"/>
          </w:tcPr>
          <w:p w14:paraId="7BBCCCFB" w14:textId="77777777" w:rsidR="00C90E52" w:rsidRDefault="006C6A4F" w:rsidP="00442926">
            <w:pPr>
              <w:jc w:val="both"/>
              <w:rPr>
                <w:sz w:val="26"/>
                <w:szCs w:val="20"/>
              </w:rPr>
            </w:pPr>
            <w:r>
              <w:rPr>
                <w:sz w:val="26"/>
                <w:szCs w:val="20"/>
              </w:rPr>
              <w:t>Kiểm tra kỹ thuật</w:t>
            </w:r>
          </w:p>
          <w:p w14:paraId="7726EE91" w14:textId="77777777" w:rsidR="001A674E" w:rsidRDefault="001A674E" w:rsidP="001A674E">
            <w:pPr>
              <w:jc w:val="both"/>
              <w:rPr>
                <w:sz w:val="26"/>
                <w:szCs w:val="20"/>
              </w:rPr>
            </w:pPr>
            <w:r>
              <w:rPr>
                <w:sz w:val="26"/>
                <w:szCs w:val="20"/>
              </w:rPr>
              <w:t>- Kiểm tra khả năng làm việc của bơm phụ và van an toàn (nếu có)</w:t>
            </w:r>
          </w:p>
          <w:p w14:paraId="65E40BFF" w14:textId="77777777" w:rsidR="00657554" w:rsidRDefault="00657554" w:rsidP="00442926">
            <w:pPr>
              <w:jc w:val="both"/>
              <w:rPr>
                <w:sz w:val="26"/>
                <w:szCs w:val="20"/>
              </w:rPr>
            </w:pPr>
            <w:r>
              <w:rPr>
                <w:sz w:val="26"/>
                <w:szCs w:val="20"/>
              </w:rPr>
              <w:t>- Kiểm tra khả năng làm việc của bơm chính</w:t>
            </w:r>
          </w:p>
          <w:p w14:paraId="23615CFE" w14:textId="442B19DD" w:rsidR="00657554" w:rsidRPr="00C90E52" w:rsidRDefault="00657554" w:rsidP="00442926">
            <w:pPr>
              <w:jc w:val="both"/>
              <w:rPr>
                <w:sz w:val="26"/>
                <w:szCs w:val="20"/>
              </w:rPr>
            </w:pPr>
            <w:r>
              <w:rPr>
                <w:sz w:val="26"/>
                <w:szCs w:val="20"/>
              </w:rPr>
              <w:t>- Kiểm tra khả năng làm việc của bơm vi chỉnh (nếu có)</w:t>
            </w:r>
          </w:p>
        </w:tc>
        <w:tc>
          <w:tcPr>
            <w:tcW w:w="2221" w:type="dxa"/>
          </w:tcPr>
          <w:p w14:paraId="0A7554BB" w14:textId="77777777" w:rsidR="00C90E52" w:rsidRDefault="00657554" w:rsidP="00657554">
            <w:pPr>
              <w:jc w:val="center"/>
              <w:rPr>
                <w:sz w:val="26"/>
                <w:szCs w:val="20"/>
              </w:rPr>
            </w:pPr>
            <w:r>
              <w:rPr>
                <w:sz w:val="26"/>
                <w:szCs w:val="20"/>
              </w:rPr>
              <w:t>5.2</w:t>
            </w:r>
          </w:p>
          <w:p w14:paraId="0490835F" w14:textId="77777777" w:rsidR="00657554" w:rsidRDefault="00657554" w:rsidP="00657554">
            <w:pPr>
              <w:jc w:val="center"/>
              <w:rPr>
                <w:sz w:val="26"/>
                <w:szCs w:val="20"/>
              </w:rPr>
            </w:pPr>
            <w:r>
              <w:rPr>
                <w:sz w:val="26"/>
                <w:szCs w:val="20"/>
              </w:rPr>
              <w:t>5.2.1</w:t>
            </w:r>
          </w:p>
          <w:p w14:paraId="73D1EA0A" w14:textId="77777777" w:rsidR="00657554" w:rsidRDefault="00657554" w:rsidP="00657554">
            <w:pPr>
              <w:jc w:val="center"/>
              <w:rPr>
                <w:sz w:val="26"/>
                <w:szCs w:val="20"/>
              </w:rPr>
            </w:pPr>
          </w:p>
          <w:p w14:paraId="5D7D5818" w14:textId="77777777" w:rsidR="00657554" w:rsidRDefault="00657554" w:rsidP="00657554">
            <w:pPr>
              <w:jc w:val="center"/>
              <w:rPr>
                <w:sz w:val="26"/>
                <w:szCs w:val="20"/>
              </w:rPr>
            </w:pPr>
            <w:r>
              <w:rPr>
                <w:sz w:val="26"/>
                <w:szCs w:val="20"/>
              </w:rPr>
              <w:t>5.2.2</w:t>
            </w:r>
          </w:p>
          <w:p w14:paraId="7CE7E4E8" w14:textId="77777777" w:rsidR="00657554" w:rsidRDefault="00657554" w:rsidP="00657554">
            <w:pPr>
              <w:jc w:val="center"/>
              <w:rPr>
                <w:sz w:val="26"/>
                <w:szCs w:val="20"/>
              </w:rPr>
            </w:pPr>
          </w:p>
          <w:p w14:paraId="74C6957B" w14:textId="77777777" w:rsidR="00657554" w:rsidRDefault="00657554" w:rsidP="00657554">
            <w:pPr>
              <w:jc w:val="center"/>
              <w:rPr>
                <w:sz w:val="26"/>
                <w:szCs w:val="20"/>
              </w:rPr>
            </w:pPr>
          </w:p>
          <w:p w14:paraId="69394746" w14:textId="447DD6F9" w:rsidR="00657554" w:rsidRPr="00C90E52" w:rsidRDefault="00657554" w:rsidP="00657554">
            <w:pPr>
              <w:jc w:val="center"/>
              <w:rPr>
                <w:sz w:val="26"/>
                <w:szCs w:val="20"/>
              </w:rPr>
            </w:pPr>
            <w:r>
              <w:rPr>
                <w:sz w:val="26"/>
                <w:szCs w:val="20"/>
              </w:rPr>
              <w:t>5.2.3</w:t>
            </w:r>
          </w:p>
        </w:tc>
        <w:tc>
          <w:tcPr>
            <w:tcW w:w="1462" w:type="dxa"/>
          </w:tcPr>
          <w:p w14:paraId="557041D0" w14:textId="59289ABB" w:rsidR="00C90E52" w:rsidRPr="00C90E52" w:rsidRDefault="00AB15C0" w:rsidP="00AB15C0">
            <w:pPr>
              <w:jc w:val="center"/>
              <w:rPr>
                <w:sz w:val="26"/>
                <w:szCs w:val="20"/>
              </w:rPr>
            </w:pPr>
            <w:r>
              <w:rPr>
                <w:sz w:val="26"/>
                <w:szCs w:val="20"/>
              </w:rPr>
              <w:t>+</w:t>
            </w:r>
          </w:p>
        </w:tc>
        <w:tc>
          <w:tcPr>
            <w:tcW w:w="1462" w:type="dxa"/>
          </w:tcPr>
          <w:p w14:paraId="4E99AC4B" w14:textId="05C4D4C6" w:rsidR="00C90E52" w:rsidRPr="00C90E52" w:rsidRDefault="00AB15C0" w:rsidP="00AB15C0">
            <w:pPr>
              <w:jc w:val="center"/>
              <w:rPr>
                <w:sz w:val="26"/>
                <w:szCs w:val="20"/>
              </w:rPr>
            </w:pPr>
            <w:r>
              <w:rPr>
                <w:sz w:val="26"/>
                <w:szCs w:val="20"/>
              </w:rPr>
              <w:t>+</w:t>
            </w:r>
          </w:p>
        </w:tc>
        <w:tc>
          <w:tcPr>
            <w:tcW w:w="1463" w:type="dxa"/>
          </w:tcPr>
          <w:p w14:paraId="78738A04" w14:textId="6B23656D" w:rsidR="00C90E52" w:rsidRPr="00C90E52" w:rsidRDefault="00AB15C0" w:rsidP="00AB15C0">
            <w:pPr>
              <w:jc w:val="center"/>
              <w:rPr>
                <w:sz w:val="26"/>
                <w:szCs w:val="20"/>
              </w:rPr>
            </w:pPr>
            <w:r>
              <w:rPr>
                <w:sz w:val="26"/>
                <w:szCs w:val="20"/>
              </w:rPr>
              <w:t>+</w:t>
            </w:r>
          </w:p>
        </w:tc>
      </w:tr>
      <w:tr w:rsidR="00C90E52" w14:paraId="76A6F7E0" w14:textId="77777777" w:rsidTr="00AB15C0">
        <w:tc>
          <w:tcPr>
            <w:tcW w:w="563" w:type="dxa"/>
          </w:tcPr>
          <w:p w14:paraId="484C3A74" w14:textId="77777777" w:rsidR="00C90E52" w:rsidRDefault="00C90E52" w:rsidP="006C6A4F">
            <w:pPr>
              <w:jc w:val="center"/>
              <w:rPr>
                <w:sz w:val="26"/>
                <w:szCs w:val="20"/>
              </w:rPr>
            </w:pPr>
            <w:r>
              <w:rPr>
                <w:sz w:val="26"/>
                <w:szCs w:val="20"/>
              </w:rPr>
              <w:t>3</w:t>
            </w:r>
          </w:p>
        </w:tc>
        <w:tc>
          <w:tcPr>
            <w:tcW w:w="2740" w:type="dxa"/>
          </w:tcPr>
          <w:p w14:paraId="1BD9EB40" w14:textId="77777777" w:rsidR="00C90E52" w:rsidRDefault="006C6A4F" w:rsidP="00442926">
            <w:pPr>
              <w:jc w:val="both"/>
              <w:rPr>
                <w:sz w:val="26"/>
                <w:szCs w:val="20"/>
              </w:rPr>
            </w:pPr>
            <w:r>
              <w:rPr>
                <w:sz w:val="26"/>
                <w:szCs w:val="20"/>
              </w:rPr>
              <w:t>Kiểm tra đo lường</w:t>
            </w:r>
          </w:p>
          <w:p w14:paraId="2F6B425E" w14:textId="7964FE77" w:rsidR="006C6A4F" w:rsidRPr="00C90E52" w:rsidRDefault="006C6A4F" w:rsidP="00442926">
            <w:pPr>
              <w:jc w:val="both"/>
              <w:rPr>
                <w:sz w:val="26"/>
                <w:szCs w:val="20"/>
              </w:rPr>
            </w:pPr>
            <w:r>
              <w:rPr>
                <w:sz w:val="26"/>
                <w:szCs w:val="20"/>
              </w:rPr>
              <w:t>Xác định độ tụt áp suất/ tăng áp suất</w:t>
            </w:r>
          </w:p>
        </w:tc>
        <w:tc>
          <w:tcPr>
            <w:tcW w:w="2221" w:type="dxa"/>
          </w:tcPr>
          <w:p w14:paraId="40DDDBE7" w14:textId="53669CCD" w:rsidR="00C90E52" w:rsidRPr="00C90E52" w:rsidRDefault="00657554" w:rsidP="00657554">
            <w:pPr>
              <w:jc w:val="center"/>
              <w:rPr>
                <w:sz w:val="26"/>
                <w:szCs w:val="20"/>
              </w:rPr>
            </w:pPr>
            <w:r>
              <w:rPr>
                <w:sz w:val="26"/>
                <w:szCs w:val="20"/>
              </w:rPr>
              <w:t>5.3</w:t>
            </w:r>
          </w:p>
        </w:tc>
        <w:tc>
          <w:tcPr>
            <w:tcW w:w="1462" w:type="dxa"/>
          </w:tcPr>
          <w:p w14:paraId="1A49F8E6" w14:textId="47F6FAF6" w:rsidR="00C90E52" w:rsidRPr="00C90E52" w:rsidRDefault="00AB15C0" w:rsidP="00AB15C0">
            <w:pPr>
              <w:jc w:val="center"/>
              <w:rPr>
                <w:sz w:val="26"/>
                <w:szCs w:val="20"/>
              </w:rPr>
            </w:pPr>
            <w:r>
              <w:rPr>
                <w:sz w:val="26"/>
                <w:szCs w:val="20"/>
              </w:rPr>
              <w:t>+</w:t>
            </w:r>
          </w:p>
        </w:tc>
        <w:tc>
          <w:tcPr>
            <w:tcW w:w="1462" w:type="dxa"/>
          </w:tcPr>
          <w:p w14:paraId="22DE4A13" w14:textId="69068CA7" w:rsidR="00C90E52" w:rsidRPr="00C90E52" w:rsidRDefault="00AB15C0" w:rsidP="00AB15C0">
            <w:pPr>
              <w:jc w:val="center"/>
              <w:rPr>
                <w:sz w:val="26"/>
                <w:szCs w:val="20"/>
              </w:rPr>
            </w:pPr>
            <w:r>
              <w:rPr>
                <w:sz w:val="26"/>
                <w:szCs w:val="20"/>
              </w:rPr>
              <w:t>+</w:t>
            </w:r>
          </w:p>
        </w:tc>
        <w:tc>
          <w:tcPr>
            <w:tcW w:w="1463" w:type="dxa"/>
          </w:tcPr>
          <w:p w14:paraId="44CC8F6C" w14:textId="3B4EC1FA" w:rsidR="00C90E52" w:rsidRPr="00C90E52" w:rsidRDefault="00AB15C0" w:rsidP="00AB15C0">
            <w:pPr>
              <w:jc w:val="center"/>
              <w:rPr>
                <w:sz w:val="26"/>
                <w:szCs w:val="20"/>
              </w:rPr>
            </w:pPr>
            <w:r>
              <w:rPr>
                <w:sz w:val="26"/>
                <w:szCs w:val="20"/>
              </w:rPr>
              <w:t>+</w:t>
            </w:r>
          </w:p>
        </w:tc>
      </w:tr>
    </w:tbl>
    <w:p w14:paraId="37DD8F2D" w14:textId="6B52DC8C" w:rsidR="00BC399B" w:rsidRDefault="006C6A4F" w:rsidP="00442926">
      <w:pPr>
        <w:pStyle w:val="Heading1"/>
        <w:jc w:val="both"/>
      </w:pPr>
      <w:bookmarkStart w:id="4" w:name="_Toc78795923"/>
      <w:r>
        <w:t>3</w:t>
      </w:r>
      <w:r w:rsidR="00BC399B">
        <w:t xml:space="preserve"> Phương tiện kiểm định</w:t>
      </w:r>
      <w:bookmarkEnd w:id="4"/>
    </w:p>
    <w:p w14:paraId="49CA72FC" w14:textId="15694B0B" w:rsidR="00C90E52" w:rsidRDefault="00F16367" w:rsidP="00442926">
      <w:pPr>
        <w:jc w:val="both"/>
      </w:pPr>
      <w:r>
        <w:t xml:space="preserve">Khi tiến hành kiểm định phải sử dụng các phương tiện được quy định trong Bảng </w:t>
      </w:r>
      <w:r w:rsidR="006C6A4F">
        <w:t>2</w:t>
      </w:r>
    </w:p>
    <w:p w14:paraId="76AA0BE1" w14:textId="621B0C4B" w:rsidR="00F16367" w:rsidRDefault="00F16367" w:rsidP="009D7FBC">
      <w:pPr>
        <w:jc w:val="center"/>
        <w:rPr>
          <w:b/>
          <w:bCs/>
          <w:sz w:val="26"/>
          <w:szCs w:val="20"/>
        </w:rPr>
      </w:pPr>
      <w:r>
        <w:rPr>
          <w:b/>
          <w:bCs/>
          <w:sz w:val="26"/>
          <w:szCs w:val="20"/>
        </w:rPr>
        <w:t xml:space="preserve">Bảng </w:t>
      </w:r>
      <w:r w:rsidR="009D7FBC">
        <w:rPr>
          <w:b/>
          <w:bCs/>
          <w:sz w:val="26"/>
          <w:szCs w:val="20"/>
        </w:rPr>
        <w:t>2</w:t>
      </w:r>
      <w:r>
        <w:rPr>
          <w:b/>
          <w:bCs/>
          <w:sz w:val="26"/>
          <w:szCs w:val="20"/>
        </w:rPr>
        <w:t xml:space="preserve"> - Danh mục phương tiện kiểm định</w:t>
      </w:r>
    </w:p>
    <w:tbl>
      <w:tblPr>
        <w:tblStyle w:val="TableGrid"/>
        <w:tblW w:w="0" w:type="auto"/>
        <w:tblLook w:val="04A0" w:firstRow="1" w:lastRow="0" w:firstColumn="1" w:lastColumn="0" w:noHBand="0" w:noVBand="1"/>
      </w:tblPr>
      <w:tblGrid>
        <w:gridCol w:w="563"/>
        <w:gridCol w:w="4392"/>
        <w:gridCol w:w="2411"/>
        <w:gridCol w:w="2545"/>
      </w:tblGrid>
      <w:tr w:rsidR="00F16367" w14:paraId="3A3F5951" w14:textId="77777777" w:rsidTr="00077D88">
        <w:tc>
          <w:tcPr>
            <w:tcW w:w="563" w:type="dxa"/>
            <w:vMerge w:val="restart"/>
          </w:tcPr>
          <w:p w14:paraId="7496AAE0" w14:textId="77777777" w:rsidR="00F16367" w:rsidRPr="00F16367" w:rsidRDefault="00F16367" w:rsidP="00657554">
            <w:pPr>
              <w:jc w:val="center"/>
              <w:rPr>
                <w:b/>
                <w:bCs/>
                <w:sz w:val="26"/>
                <w:szCs w:val="20"/>
              </w:rPr>
            </w:pPr>
            <w:r w:rsidRPr="00F16367">
              <w:rPr>
                <w:b/>
                <w:bCs/>
                <w:sz w:val="26"/>
                <w:szCs w:val="20"/>
              </w:rPr>
              <w:t>TT</w:t>
            </w:r>
          </w:p>
        </w:tc>
        <w:tc>
          <w:tcPr>
            <w:tcW w:w="4392" w:type="dxa"/>
            <w:vMerge w:val="restart"/>
          </w:tcPr>
          <w:p w14:paraId="53264231" w14:textId="77777777" w:rsidR="00F16367" w:rsidRPr="00F16367" w:rsidRDefault="00F16367" w:rsidP="00657554">
            <w:pPr>
              <w:jc w:val="center"/>
              <w:rPr>
                <w:b/>
                <w:bCs/>
                <w:sz w:val="26"/>
                <w:szCs w:val="20"/>
              </w:rPr>
            </w:pPr>
            <w:r w:rsidRPr="00F16367">
              <w:rPr>
                <w:b/>
                <w:bCs/>
                <w:sz w:val="26"/>
                <w:szCs w:val="20"/>
              </w:rPr>
              <w:t>Tên phương tiện kiểm định</w:t>
            </w:r>
          </w:p>
        </w:tc>
        <w:tc>
          <w:tcPr>
            <w:tcW w:w="4956" w:type="dxa"/>
            <w:gridSpan w:val="2"/>
          </w:tcPr>
          <w:p w14:paraId="7DC64483" w14:textId="77777777" w:rsidR="00F16367" w:rsidRPr="00F16367" w:rsidRDefault="00F16367" w:rsidP="00657554">
            <w:pPr>
              <w:jc w:val="center"/>
              <w:rPr>
                <w:b/>
                <w:bCs/>
                <w:sz w:val="26"/>
                <w:szCs w:val="20"/>
              </w:rPr>
            </w:pPr>
            <w:r w:rsidRPr="00F16367">
              <w:rPr>
                <w:b/>
                <w:bCs/>
                <w:sz w:val="26"/>
                <w:szCs w:val="20"/>
              </w:rPr>
              <w:t>Đặc trưng kỹ thuật đo lường</w:t>
            </w:r>
          </w:p>
        </w:tc>
      </w:tr>
      <w:tr w:rsidR="00F16367" w14:paraId="00016D48" w14:textId="77777777" w:rsidTr="00077D88">
        <w:tc>
          <w:tcPr>
            <w:tcW w:w="563" w:type="dxa"/>
            <w:vMerge/>
          </w:tcPr>
          <w:p w14:paraId="2B52387E" w14:textId="77777777" w:rsidR="00F16367" w:rsidRPr="00F16367" w:rsidRDefault="00F16367" w:rsidP="00657554">
            <w:pPr>
              <w:jc w:val="center"/>
              <w:rPr>
                <w:b/>
                <w:bCs/>
                <w:sz w:val="26"/>
                <w:szCs w:val="20"/>
              </w:rPr>
            </w:pPr>
          </w:p>
        </w:tc>
        <w:tc>
          <w:tcPr>
            <w:tcW w:w="4392" w:type="dxa"/>
            <w:vMerge/>
          </w:tcPr>
          <w:p w14:paraId="0C4DF8DE" w14:textId="77777777" w:rsidR="00F16367" w:rsidRPr="00F16367" w:rsidRDefault="00F16367" w:rsidP="00657554">
            <w:pPr>
              <w:jc w:val="center"/>
              <w:rPr>
                <w:b/>
                <w:bCs/>
                <w:sz w:val="26"/>
                <w:szCs w:val="20"/>
              </w:rPr>
            </w:pPr>
          </w:p>
        </w:tc>
        <w:tc>
          <w:tcPr>
            <w:tcW w:w="2411" w:type="dxa"/>
          </w:tcPr>
          <w:p w14:paraId="26510DE1" w14:textId="77777777" w:rsidR="00F16367" w:rsidRPr="00F16367" w:rsidRDefault="00F16367" w:rsidP="00657554">
            <w:pPr>
              <w:jc w:val="center"/>
              <w:rPr>
                <w:b/>
                <w:bCs/>
                <w:sz w:val="26"/>
                <w:szCs w:val="20"/>
              </w:rPr>
            </w:pPr>
            <w:r w:rsidRPr="00F16367">
              <w:rPr>
                <w:b/>
                <w:bCs/>
                <w:sz w:val="26"/>
                <w:szCs w:val="20"/>
              </w:rPr>
              <w:t>Phạm vi đo</w:t>
            </w:r>
          </w:p>
        </w:tc>
        <w:tc>
          <w:tcPr>
            <w:tcW w:w="2545" w:type="dxa"/>
          </w:tcPr>
          <w:p w14:paraId="0E8E312E" w14:textId="77777777" w:rsidR="00F16367" w:rsidRPr="00F16367" w:rsidRDefault="00F16367" w:rsidP="00657554">
            <w:pPr>
              <w:jc w:val="center"/>
              <w:rPr>
                <w:b/>
                <w:bCs/>
                <w:sz w:val="26"/>
                <w:szCs w:val="20"/>
              </w:rPr>
            </w:pPr>
            <w:r w:rsidRPr="00F16367">
              <w:rPr>
                <w:b/>
                <w:bCs/>
                <w:sz w:val="26"/>
                <w:szCs w:val="20"/>
              </w:rPr>
              <w:t>Cấp chính xác hoặc độ chính xác hoặc sai số hoặc độ không đảm bảo đo</w:t>
            </w:r>
          </w:p>
        </w:tc>
      </w:tr>
      <w:tr w:rsidR="00F16367" w14:paraId="179CA21D" w14:textId="77777777" w:rsidTr="00077D88">
        <w:tc>
          <w:tcPr>
            <w:tcW w:w="563" w:type="dxa"/>
          </w:tcPr>
          <w:p w14:paraId="51CA2624" w14:textId="77777777" w:rsidR="00F16367" w:rsidRPr="00F16367" w:rsidRDefault="00F16367" w:rsidP="00657554">
            <w:pPr>
              <w:jc w:val="center"/>
              <w:rPr>
                <w:sz w:val="26"/>
                <w:szCs w:val="26"/>
              </w:rPr>
            </w:pPr>
            <w:r w:rsidRPr="00F16367">
              <w:rPr>
                <w:sz w:val="26"/>
                <w:szCs w:val="26"/>
              </w:rPr>
              <w:t>1</w:t>
            </w:r>
          </w:p>
        </w:tc>
        <w:tc>
          <w:tcPr>
            <w:tcW w:w="4392" w:type="dxa"/>
          </w:tcPr>
          <w:p w14:paraId="53261BC1" w14:textId="5A40BE2D" w:rsidR="00F16367" w:rsidRPr="00F16367" w:rsidRDefault="00657554" w:rsidP="00657554">
            <w:pPr>
              <w:jc w:val="center"/>
              <w:rPr>
                <w:sz w:val="26"/>
                <w:szCs w:val="26"/>
              </w:rPr>
            </w:pPr>
            <w:r>
              <w:rPr>
                <w:sz w:val="26"/>
                <w:szCs w:val="26"/>
              </w:rPr>
              <w:t>Áp kế chuẩn</w:t>
            </w:r>
          </w:p>
        </w:tc>
        <w:tc>
          <w:tcPr>
            <w:tcW w:w="2411" w:type="dxa"/>
          </w:tcPr>
          <w:p w14:paraId="7803994C" w14:textId="02C0E9EB" w:rsidR="00F16367" w:rsidRPr="00F16367" w:rsidRDefault="00657554" w:rsidP="00657554">
            <w:pPr>
              <w:jc w:val="center"/>
              <w:rPr>
                <w:sz w:val="26"/>
                <w:szCs w:val="26"/>
              </w:rPr>
            </w:pPr>
            <w:r>
              <w:rPr>
                <w:sz w:val="26"/>
                <w:szCs w:val="26"/>
              </w:rPr>
              <w:t>Phù hợp với bàn tạo áp cần kiểm định</w:t>
            </w:r>
          </w:p>
        </w:tc>
        <w:tc>
          <w:tcPr>
            <w:tcW w:w="2545" w:type="dxa"/>
          </w:tcPr>
          <w:p w14:paraId="3D1CDED0" w14:textId="2A15B893" w:rsidR="00F16367" w:rsidRPr="00F16367" w:rsidRDefault="00657554" w:rsidP="00657554">
            <w:pPr>
              <w:jc w:val="center"/>
              <w:rPr>
                <w:sz w:val="26"/>
                <w:szCs w:val="26"/>
              </w:rPr>
            </w:pPr>
            <w:r>
              <w:rPr>
                <w:rFonts w:cs="Times New Roman"/>
                <w:sz w:val="26"/>
                <w:szCs w:val="26"/>
              </w:rPr>
              <w:t xml:space="preserve">Sai số </w:t>
            </w:r>
            <w:bookmarkStart w:id="5" w:name="OLE_LINK4"/>
            <w:r>
              <w:rPr>
                <w:rFonts w:cs="Times New Roman"/>
                <w:sz w:val="26"/>
                <w:szCs w:val="26"/>
              </w:rPr>
              <w:t>≤</w:t>
            </w:r>
            <w:bookmarkEnd w:id="5"/>
            <w:r>
              <w:rPr>
                <w:sz w:val="26"/>
                <w:szCs w:val="26"/>
              </w:rPr>
              <w:t xml:space="preserve"> </w:t>
            </w:r>
            <w:r>
              <w:rPr>
                <w:rFonts w:cs="Times New Roman"/>
                <w:sz w:val="26"/>
                <w:szCs w:val="26"/>
              </w:rPr>
              <w:t>±</w:t>
            </w:r>
            <w:r>
              <w:rPr>
                <w:sz w:val="26"/>
                <w:szCs w:val="26"/>
              </w:rPr>
              <w:t xml:space="preserve"> 1%</w:t>
            </w:r>
          </w:p>
        </w:tc>
      </w:tr>
      <w:tr w:rsidR="00F16367" w14:paraId="4B0648DA" w14:textId="77777777" w:rsidTr="00077D88">
        <w:tc>
          <w:tcPr>
            <w:tcW w:w="563" w:type="dxa"/>
          </w:tcPr>
          <w:p w14:paraId="6F03F020" w14:textId="77777777" w:rsidR="00F16367" w:rsidRPr="00F16367" w:rsidRDefault="00F16367" w:rsidP="00657554">
            <w:pPr>
              <w:jc w:val="center"/>
              <w:rPr>
                <w:sz w:val="26"/>
                <w:szCs w:val="26"/>
              </w:rPr>
            </w:pPr>
            <w:r>
              <w:rPr>
                <w:sz w:val="26"/>
                <w:szCs w:val="26"/>
              </w:rPr>
              <w:t>2</w:t>
            </w:r>
          </w:p>
        </w:tc>
        <w:tc>
          <w:tcPr>
            <w:tcW w:w="4392" w:type="dxa"/>
          </w:tcPr>
          <w:p w14:paraId="051FE14E" w14:textId="2B40098F" w:rsidR="00F16367" w:rsidRPr="00F16367" w:rsidRDefault="00657554" w:rsidP="00657554">
            <w:pPr>
              <w:jc w:val="center"/>
              <w:rPr>
                <w:sz w:val="26"/>
                <w:szCs w:val="26"/>
              </w:rPr>
            </w:pPr>
            <w:r>
              <w:rPr>
                <w:sz w:val="26"/>
                <w:szCs w:val="26"/>
              </w:rPr>
              <w:t>Đồng hồ bấm giây</w:t>
            </w:r>
          </w:p>
        </w:tc>
        <w:tc>
          <w:tcPr>
            <w:tcW w:w="2411" w:type="dxa"/>
          </w:tcPr>
          <w:p w14:paraId="3313338B" w14:textId="79EB3801" w:rsidR="00F16367" w:rsidRPr="00F16367" w:rsidRDefault="00657554" w:rsidP="00657554">
            <w:pPr>
              <w:jc w:val="center"/>
              <w:rPr>
                <w:sz w:val="26"/>
                <w:szCs w:val="26"/>
              </w:rPr>
            </w:pPr>
            <w:r>
              <w:rPr>
                <w:sz w:val="26"/>
                <w:szCs w:val="26"/>
              </w:rPr>
              <w:t>(0 đến 24) h</w:t>
            </w:r>
          </w:p>
        </w:tc>
        <w:tc>
          <w:tcPr>
            <w:tcW w:w="2545" w:type="dxa"/>
          </w:tcPr>
          <w:p w14:paraId="02AD3CE8" w14:textId="649D8B28" w:rsidR="00F16367" w:rsidRPr="00F16367" w:rsidRDefault="00657554" w:rsidP="00657554">
            <w:pPr>
              <w:jc w:val="center"/>
              <w:rPr>
                <w:sz w:val="26"/>
                <w:szCs w:val="26"/>
              </w:rPr>
            </w:pPr>
            <w:bookmarkStart w:id="6" w:name="OLE_LINK5"/>
            <w:r>
              <w:rPr>
                <w:sz w:val="26"/>
                <w:szCs w:val="26"/>
              </w:rPr>
              <w:t xml:space="preserve">Sai số </w:t>
            </w:r>
            <w:r>
              <w:rPr>
                <w:rFonts w:cs="Times New Roman"/>
                <w:sz w:val="26"/>
                <w:szCs w:val="26"/>
              </w:rPr>
              <w:t xml:space="preserve">≤ </w:t>
            </w:r>
            <w:bookmarkEnd w:id="6"/>
            <w:r>
              <w:rPr>
                <w:sz w:val="26"/>
                <w:szCs w:val="26"/>
              </w:rPr>
              <w:t>4,8 s/d</w:t>
            </w:r>
          </w:p>
        </w:tc>
      </w:tr>
      <w:tr w:rsidR="00F16367" w14:paraId="6B7529DE" w14:textId="77777777" w:rsidTr="00077D88">
        <w:tc>
          <w:tcPr>
            <w:tcW w:w="563" w:type="dxa"/>
          </w:tcPr>
          <w:p w14:paraId="4B25B25B" w14:textId="77777777" w:rsidR="00F16367" w:rsidRDefault="00F16367" w:rsidP="00657554">
            <w:pPr>
              <w:jc w:val="center"/>
              <w:rPr>
                <w:sz w:val="26"/>
                <w:szCs w:val="26"/>
              </w:rPr>
            </w:pPr>
            <w:r>
              <w:rPr>
                <w:sz w:val="26"/>
                <w:szCs w:val="26"/>
              </w:rPr>
              <w:t>3</w:t>
            </w:r>
          </w:p>
        </w:tc>
        <w:tc>
          <w:tcPr>
            <w:tcW w:w="4392" w:type="dxa"/>
          </w:tcPr>
          <w:p w14:paraId="003831C4" w14:textId="5BD2E192" w:rsidR="00F16367" w:rsidRPr="00F16367" w:rsidRDefault="00657554" w:rsidP="00657554">
            <w:pPr>
              <w:jc w:val="center"/>
              <w:rPr>
                <w:sz w:val="26"/>
                <w:szCs w:val="26"/>
              </w:rPr>
            </w:pPr>
            <w:r>
              <w:rPr>
                <w:sz w:val="26"/>
                <w:szCs w:val="26"/>
              </w:rPr>
              <w:t>Nhiệt kế thủy tinh thủy ngân</w:t>
            </w:r>
          </w:p>
        </w:tc>
        <w:tc>
          <w:tcPr>
            <w:tcW w:w="2411" w:type="dxa"/>
          </w:tcPr>
          <w:p w14:paraId="06D9E47A" w14:textId="71422BA5" w:rsidR="00F16367" w:rsidRPr="00657554" w:rsidRDefault="00657554" w:rsidP="00657554">
            <w:pPr>
              <w:jc w:val="center"/>
              <w:rPr>
                <w:sz w:val="26"/>
                <w:szCs w:val="26"/>
              </w:rPr>
            </w:pPr>
            <w:r>
              <w:rPr>
                <w:sz w:val="26"/>
                <w:szCs w:val="26"/>
              </w:rPr>
              <w:t xml:space="preserve">(0 đến 35) </w:t>
            </w:r>
            <w:r>
              <w:rPr>
                <w:sz w:val="26"/>
                <w:szCs w:val="26"/>
                <w:vertAlign w:val="superscript"/>
              </w:rPr>
              <w:t>o</w:t>
            </w:r>
            <w:r>
              <w:rPr>
                <w:sz w:val="26"/>
                <w:szCs w:val="26"/>
              </w:rPr>
              <w:t>C</w:t>
            </w:r>
          </w:p>
        </w:tc>
        <w:tc>
          <w:tcPr>
            <w:tcW w:w="2545" w:type="dxa"/>
          </w:tcPr>
          <w:p w14:paraId="701EDF9B" w14:textId="14FDA00E" w:rsidR="00F16367" w:rsidRPr="00657554" w:rsidRDefault="00657554" w:rsidP="00657554">
            <w:pPr>
              <w:jc w:val="center"/>
              <w:rPr>
                <w:sz w:val="26"/>
                <w:szCs w:val="26"/>
              </w:rPr>
            </w:pPr>
            <w:r>
              <w:rPr>
                <w:sz w:val="26"/>
                <w:szCs w:val="26"/>
              </w:rPr>
              <w:t xml:space="preserve">Sai số </w:t>
            </w:r>
            <w:r>
              <w:rPr>
                <w:rFonts w:cs="Times New Roman"/>
                <w:sz w:val="26"/>
                <w:szCs w:val="26"/>
              </w:rPr>
              <w:t xml:space="preserve">≤  </w:t>
            </w:r>
            <w:r>
              <w:rPr>
                <w:sz w:val="26"/>
                <w:szCs w:val="26"/>
              </w:rPr>
              <w:t xml:space="preserve">0,4 </w:t>
            </w:r>
            <w:r>
              <w:rPr>
                <w:sz w:val="26"/>
                <w:szCs w:val="26"/>
                <w:vertAlign w:val="superscript"/>
              </w:rPr>
              <w:t>o</w:t>
            </w:r>
            <w:r>
              <w:rPr>
                <w:sz w:val="26"/>
                <w:szCs w:val="26"/>
              </w:rPr>
              <w:t>C</w:t>
            </w:r>
          </w:p>
        </w:tc>
      </w:tr>
    </w:tbl>
    <w:p w14:paraId="5293DA9B" w14:textId="3A9A8AEE" w:rsidR="00F16367" w:rsidRPr="001A674E" w:rsidRDefault="001A674E" w:rsidP="00442926">
      <w:pPr>
        <w:jc w:val="both"/>
        <w:rPr>
          <w:sz w:val="24"/>
          <w:szCs w:val="18"/>
        </w:rPr>
      </w:pPr>
      <w:bookmarkStart w:id="7" w:name="OLE_LINK6"/>
      <w:r>
        <w:rPr>
          <w:sz w:val="24"/>
          <w:szCs w:val="18"/>
        </w:rPr>
        <w:t>CHÚ THÍCH: Các phương tiện đo trên phải được kiểm định hoặc hiệu chuẩn và còn trong thời hạn hiệu lực.</w:t>
      </w:r>
    </w:p>
    <w:p w14:paraId="0D365B95" w14:textId="33930937" w:rsidR="00455F9C" w:rsidRDefault="00657554" w:rsidP="00442926">
      <w:pPr>
        <w:pStyle w:val="Heading1"/>
        <w:jc w:val="both"/>
      </w:pPr>
      <w:bookmarkStart w:id="8" w:name="_Toc78795924"/>
      <w:bookmarkEnd w:id="7"/>
      <w:r>
        <w:t>4</w:t>
      </w:r>
      <w:r w:rsidR="00455F9C">
        <w:t xml:space="preserve"> Điều kiện và chuẩn bị kiểm định</w:t>
      </w:r>
      <w:bookmarkEnd w:id="8"/>
    </w:p>
    <w:p w14:paraId="79640C7C" w14:textId="539675A5" w:rsidR="00455F9C" w:rsidRDefault="00657554" w:rsidP="00442926">
      <w:pPr>
        <w:pStyle w:val="Heading2"/>
        <w:jc w:val="both"/>
      </w:pPr>
      <w:bookmarkStart w:id="9" w:name="_Toc78795925"/>
      <w:r>
        <w:t>4</w:t>
      </w:r>
      <w:r w:rsidR="00455F9C">
        <w:t>.1 Điều kiện kiểm định</w:t>
      </w:r>
      <w:bookmarkEnd w:id="9"/>
    </w:p>
    <w:p w14:paraId="0E3FFB71" w14:textId="695C1CCD" w:rsidR="00F16367" w:rsidRDefault="00077D88" w:rsidP="00442926">
      <w:pPr>
        <w:jc w:val="both"/>
      </w:pPr>
      <w:r>
        <w:t>K</w:t>
      </w:r>
      <w:r w:rsidR="00F16367">
        <w:t>hi tiến hành kiểm định phải đảm bảo các điều kiện sau</w:t>
      </w:r>
      <w:r>
        <w:t>:</w:t>
      </w:r>
    </w:p>
    <w:p w14:paraId="79E1904D" w14:textId="77777777" w:rsidR="00077D88" w:rsidRDefault="00077D88" w:rsidP="00077D88">
      <w:pPr>
        <w:pStyle w:val="ListParagraph"/>
        <w:spacing w:before="60" w:after="60"/>
        <w:ind w:left="0"/>
        <w:jc w:val="both"/>
      </w:pPr>
      <w:r>
        <w:lastRenderedPageBreak/>
        <w:t xml:space="preserve">- Nhiệt độ môi trường: (23 ± 5) </w:t>
      </w:r>
      <w:r>
        <w:rPr>
          <w:vertAlign w:val="superscript"/>
        </w:rPr>
        <w:t>o</w:t>
      </w:r>
      <w:r>
        <w:t>C;</w:t>
      </w:r>
    </w:p>
    <w:p w14:paraId="5D69E064" w14:textId="77777777" w:rsidR="00077D88" w:rsidRDefault="00077D88" w:rsidP="00077D88">
      <w:pPr>
        <w:pStyle w:val="ListParagraph"/>
        <w:spacing w:before="60" w:after="60"/>
        <w:ind w:left="0"/>
        <w:jc w:val="both"/>
      </w:pPr>
      <w:r>
        <w:t>- Độ ẩm tương đối: không lớn hơn 80 %;</w:t>
      </w:r>
    </w:p>
    <w:p w14:paraId="41D2576F" w14:textId="77777777" w:rsidR="00077D88" w:rsidRDefault="00077D88" w:rsidP="00077D88">
      <w:pPr>
        <w:pStyle w:val="ListParagraph"/>
        <w:spacing w:before="60" w:after="60"/>
        <w:ind w:left="0"/>
        <w:jc w:val="both"/>
      </w:pPr>
      <w:r>
        <w:t>- Áp suất khí quyển: (1000 ± 40) mbar;</w:t>
      </w:r>
    </w:p>
    <w:p w14:paraId="3D7127DF" w14:textId="5233CFA6" w:rsidR="00077D88" w:rsidRDefault="00077D88" w:rsidP="00077D88">
      <w:pPr>
        <w:pStyle w:val="ListParagraph"/>
        <w:spacing w:before="60" w:after="60"/>
        <w:ind w:left="0"/>
        <w:jc w:val="both"/>
      </w:pPr>
      <w:r>
        <w:t>- Phòng kiểm định không có bụi và các chất ăn mòn.</w:t>
      </w:r>
    </w:p>
    <w:p w14:paraId="4CBB37EC" w14:textId="6CED90D1" w:rsidR="00D44331" w:rsidRPr="00D44331" w:rsidRDefault="00D44331" w:rsidP="00D44331">
      <w:pPr>
        <w:jc w:val="both"/>
      </w:pPr>
      <w:r>
        <w:rPr>
          <w:iCs/>
        </w:rPr>
        <w:t xml:space="preserve">- </w:t>
      </w:r>
      <w:r w:rsidRPr="00D44331">
        <w:rPr>
          <w:lang w:val="vi-VN"/>
        </w:rPr>
        <w:t>Trong suốt quá trình kiểm định phải tuyệt đối tuân thủ các quy định khi làm việc với thiết bị áp lực cao.</w:t>
      </w:r>
    </w:p>
    <w:p w14:paraId="479DE469" w14:textId="0DE95A07" w:rsidR="00455F9C" w:rsidRDefault="00657554" w:rsidP="00442926">
      <w:pPr>
        <w:pStyle w:val="Heading2"/>
        <w:jc w:val="both"/>
      </w:pPr>
      <w:bookmarkStart w:id="10" w:name="_Toc78795926"/>
      <w:r>
        <w:t>4</w:t>
      </w:r>
      <w:r w:rsidR="00455F9C">
        <w:t>.2 Chuẩn bị kiểm định</w:t>
      </w:r>
      <w:bookmarkEnd w:id="10"/>
    </w:p>
    <w:p w14:paraId="0F505921" w14:textId="77777777" w:rsidR="00F16367" w:rsidRDefault="00F16367" w:rsidP="00442926">
      <w:pPr>
        <w:jc w:val="both"/>
      </w:pPr>
      <w:r>
        <w:t>Trước khi tiến hành kiểm định phải thực hiện các công việc chuẩn bị sau:</w:t>
      </w:r>
    </w:p>
    <w:p w14:paraId="37BB41A7" w14:textId="77777777" w:rsidR="00077D88" w:rsidRDefault="00077D88" w:rsidP="00077D88">
      <w:pPr>
        <w:spacing w:before="60" w:after="60"/>
        <w:jc w:val="both"/>
      </w:pPr>
      <w:r>
        <w:t>Trước khi tiến hành kiểm định phải thực hiện các công việc chuẩn bị sau đây:</w:t>
      </w:r>
    </w:p>
    <w:p w14:paraId="25D268E7" w14:textId="55D09404" w:rsidR="00077D88" w:rsidRDefault="00077D88" w:rsidP="00077D88">
      <w:pPr>
        <w:spacing w:before="60" w:after="60"/>
        <w:jc w:val="both"/>
      </w:pPr>
      <w:r>
        <w:t>- Chuẩn bị điều kiện môi trường, để bàn tạo áp và áp kế chuẩn trong phòng kiểm định ít nhất là 2 giờ cho đạt điều kiện nhiệt độ theo điều 4.1</w:t>
      </w:r>
      <w:r w:rsidR="001A674E">
        <w:t>.</w:t>
      </w:r>
    </w:p>
    <w:p w14:paraId="140F3977" w14:textId="3DCB4933" w:rsidR="00077D88" w:rsidRDefault="00077D88" w:rsidP="00077D88">
      <w:pPr>
        <w:spacing w:before="60" w:after="60"/>
        <w:jc w:val="both"/>
      </w:pPr>
      <w:r>
        <w:t>- Kiểm tra mức chất lỏng đối với bàn tạo áp sử dụng môi trường truyền áp suất là chất lỏng, bổ sung đủ lượng chất lỏng nếu thấy cần thiết. Nếu chất lỏng làm việc của bàn tạo áp bị bẩn, lẫn tạp chất thì cần thay chất lỏng khác</w:t>
      </w:r>
      <w:r w:rsidR="001A674E">
        <w:t>.</w:t>
      </w:r>
    </w:p>
    <w:p w14:paraId="271C5203" w14:textId="11817985" w:rsidR="00077D88" w:rsidRPr="00077D88" w:rsidRDefault="00077D88" w:rsidP="00077D88">
      <w:pPr>
        <w:spacing w:before="60" w:after="60"/>
        <w:jc w:val="both"/>
        <w:rPr>
          <w:iCs/>
          <w:sz w:val="24"/>
          <w:szCs w:val="18"/>
        </w:rPr>
      </w:pPr>
      <w:r w:rsidRPr="00077D88">
        <w:rPr>
          <w:iCs/>
          <w:sz w:val="24"/>
          <w:szCs w:val="24"/>
        </w:rPr>
        <w:t>CHÚ THÍCH</w:t>
      </w:r>
      <w:r w:rsidRPr="00077D88">
        <w:rPr>
          <w:iCs/>
        </w:rPr>
        <w:t>:</w:t>
      </w:r>
      <w:r w:rsidRPr="00077D88">
        <w:rPr>
          <w:i/>
        </w:rPr>
        <w:t xml:space="preserve"> </w:t>
      </w:r>
      <w:r w:rsidRPr="00077D88">
        <w:rPr>
          <w:iCs/>
          <w:sz w:val="24"/>
          <w:szCs w:val="18"/>
        </w:rPr>
        <w:t>Chất lỏng nếu được bổ sung hoặc thay mới phải có đặc tính tương đương chủng loại do nhà sản xuất quy định.</w:t>
      </w:r>
    </w:p>
    <w:p w14:paraId="4D57BE55" w14:textId="53EB1357" w:rsidR="00F16367" w:rsidRDefault="00657554" w:rsidP="00442926">
      <w:pPr>
        <w:pStyle w:val="Heading1"/>
        <w:jc w:val="both"/>
      </w:pPr>
      <w:bookmarkStart w:id="11" w:name="_Toc78795927"/>
      <w:r>
        <w:t>5</w:t>
      </w:r>
      <w:r w:rsidR="00455F9C">
        <w:t xml:space="preserve"> Tiến hành kiểm định</w:t>
      </w:r>
      <w:bookmarkEnd w:id="11"/>
    </w:p>
    <w:p w14:paraId="3A2DAFE6" w14:textId="6861CD01"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05C1EF69" w14:textId="6A151A78" w:rsidR="00455F9C" w:rsidRDefault="00657554" w:rsidP="00442926">
      <w:pPr>
        <w:pStyle w:val="Heading2"/>
        <w:jc w:val="both"/>
      </w:pPr>
      <w:bookmarkStart w:id="12" w:name="_Toc78795928"/>
      <w:r>
        <w:t>5</w:t>
      </w:r>
      <w:r w:rsidR="00455F9C">
        <w:t>.1 Kiểm tra bên ngoài</w:t>
      </w:r>
      <w:bookmarkEnd w:id="12"/>
    </w:p>
    <w:p w14:paraId="7C0A5559" w14:textId="77777777" w:rsidR="00284E54" w:rsidRPr="00284E54" w:rsidRDefault="00284E54" w:rsidP="00442926">
      <w:pPr>
        <w:jc w:val="both"/>
      </w:pPr>
      <w:r>
        <w:t>Phải kiểm tra bên ngoài theo các nội dung và yêu cầu sau:</w:t>
      </w:r>
    </w:p>
    <w:p w14:paraId="6D82BD68" w14:textId="77777777" w:rsidR="00077D88" w:rsidRDefault="00077D88" w:rsidP="00430B5A">
      <w:pPr>
        <w:rPr>
          <w:b/>
        </w:rPr>
      </w:pPr>
      <w:r>
        <w:t>- Bàn tạo áp phải đủ chi tiết và phụ tùng theo thuyết minh kỹ thuật.</w:t>
      </w:r>
    </w:p>
    <w:p w14:paraId="4D76A761" w14:textId="03036DF9" w:rsidR="00F16367" w:rsidRPr="00F16367" w:rsidRDefault="00077D88" w:rsidP="00442926">
      <w:pPr>
        <w:jc w:val="both"/>
      </w:pPr>
      <w:r w:rsidRPr="00B4012B">
        <w:rPr>
          <w:b/>
        </w:rPr>
        <w:t xml:space="preserve">- </w:t>
      </w:r>
      <w:r>
        <w:t>Trên bàn</w:t>
      </w:r>
      <w:r>
        <w:rPr>
          <w:b/>
        </w:rPr>
        <w:t xml:space="preserve"> </w:t>
      </w:r>
      <w:r>
        <w:t>tạo áp phải ghi đầy đủ ký hiệu, số hiệu, cơ sở sản xuất, phạm vi áp suất làm việc.</w:t>
      </w:r>
    </w:p>
    <w:p w14:paraId="5C001365" w14:textId="5297869C" w:rsidR="00455F9C" w:rsidRDefault="00657554" w:rsidP="00442926">
      <w:pPr>
        <w:pStyle w:val="Heading2"/>
        <w:jc w:val="both"/>
      </w:pPr>
      <w:bookmarkStart w:id="13" w:name="_Toc78795929"/>
      <w:r>
        <w:t>5</w:t>
      </w:r>
      <w:r w:rsidR="00455F9C">
        <w:t xml:space="preserve">.2 Kiểm tra kỹ </w:t>
      </w:r>
      <w:commentRangeStart w:id="14"/>
      <w:r w:rsidR="00455F9C">
        <w:t>thuật</w:t>
      </w:r>
      <w:commentRangeEnd w:id="14"/>
      <w:r w:rsidR="00284E54">
        <w:rPr>
          <w:rStyle w:val="CommentReference"/>
          <w:rFonts w:eastAsiaTheme="minorHAnsi" w:cstheme="minorBidi"/>
          <w:b w:val="0"/>
        </w:rPr>
        <w:commentReference w:id="14"/>
      </w:r>
      <w:bookmarkEnd w:id="13"/>
    </w:p>
    <w:p w14:paraId="09F4FDC2" w14:textId="77777777" w:rsidR="00284E54" w:rsidRDefault="00284E54" w:rsidP="00442926">
      <w:pPr>
        <w:jc w:val="both"/>
      </w:pPr>
      <w:r>
        <w:t xml:space="preserve">Phải kiểm tra kỹ thuật theo các nội dung và yêu cầu sau: </w:t>
      </w:r>
    </w:p>
    <w:p w14:paraId="43A6C064" w14:textId="068BB03B" w:rsidR="001A674E" w:rsidRPr="001A674E" w:rsidRDefault="001A674E" w:rsidP="001A674E">
      <w:pPr>
        <w:jc w:val="both"/>
        <w:rPr>
          <w:b/>
          <w:bCs/>
          <w:sz w:val="26"/>
          <w:szCs w:val="20"/>
        </w:rPr>
      </w:pPr>
      <w:r w:rsidRPr="001A674E">
        <w:rPr>
          <w:b/>
          <w:bCs/>
          <w:sz w:val="26"/>
          <w:szCs w:val="20"/>
        </w:rPr>
        <w:t>5.2.1 Kiểm tra khả năng làm việc của bơm nén phụ và van an toàn (nếu có):</w:t>
      </w:r>
      <w:bookmarkStart w:id="15" w:name="OLE_LINK7"/>
    </w:p>
    <w:p w14:paraId="6F2F9378" w14:textId="77777777" w:rsidR="001A674E" w:rsidRPr="001A674E" w:rsidRDefault="001A674E" w:rsidP="001A674E">
      <w:r w:rsidRPr="001A674E">
        <w:t>* Đối với bàn tạo áp có bơm phụ và van an toàn, tiến hành kiểm tra khả năng làm việc theo trình tự sau:</w:t>
      </w:r>
    </w:p>
    <w:p w14:paraId="0F3945F4" w14:textId="77777777" w:rsidR="001A674E" w:rsidRDefault="001A674E" w:rsidP="001A674E">
      <w:pPr>
        <w:jc w:val="both"/>
      </w:pPr>
      <w:r>
        <w:t xml:space="preserve">- Khoá van xả, mở van hút (nếu có) của bơm và các van thông với các vị trí lắp đặt áp kế (nếu có), dùng bơm phụ bơm chất lỏng lên các vị trí chờ lắp áp kế. Quan sát các vị trí lắp đặt áp kê xuất hiện chất lỏng dâng lên tại các vị tri lắp áp kế, nếu thấy có bọt khí nổi lên cùng chất lỏng thì phải bơm đến khi không còn bọt khí nổi lên. </w:t>
      </w:r>
    </w:p>
    <w:p w14:paraId="233D4FB9" w14:textId="5AB40FCD" w:rsidR="001A674E" w:rsidRDefault="001A674E" w:rsidP="001A674E">
      <w:pPr>
        <w:jc w:val="both"/>
      </w:pPr>
      <w:r>
        <w:t>- Lắp các áp kế chuẩn vào các vị trí lắp đặt áp kế</w:t>
      </w:r>
      <w:r w:rsidR="006C6638">
        <w:t xml:space="preserve"> </w:t>
      </w:r>
      <w:r w:rsidR="006C6638" w:rsidRPr="006C6638">
        <w:rPr>
          <w:color w:val="FF0000"/>
        </w:rPr>
        <w:t xml:space="preserve">theo sơ đồ </w:t>
      </w:r>
      <w:r w:rsidR="00B856F6">
        <w:rPr>
          <w:color w:val="FF0000"/>
        </w:rPr>
        <w:t>H</w:t>
      </w:r>
      <w:r w:rsidR="006C6638" w:rsidRPr="006C6638">
        <w:rPr>
          <w:color w:val="FF0000"/>
        </w:rPr>
        <w:t>ình 1</w:t>
      </w:r>
      <w:r>
        <w:t>, tiếp tục tạo áp suất, quan sát giá trị áp suất tăng lên trên áp kế chuẩn, bơm phải làm việc bình thường và có khả năng tạo áp suất tới 1/10 giới hạn áp suất làm việc của bàn tạo áp.</w:t>
      </w:r>
    </w:p>
    <w:p w14:paraId="02283AE3" w14:textId="77777777" w:rsidR="001A674E" w:rsidRDefault="001A674E" w:rsidP="001A674E">
      <w:pPr>
        <w:jc w:val="both"/>
      </w:pPr>
      <w:r>
        <w:t>- Nếu bàn tạo áp được lắp đặt van an toàn bảo vệ bơm tạo áp phụ, tiếp tục nén áp suất bằng bơm phụ đến khi van an toàn xả, nhưng không tăng áp suất vượt quá 20 % giới hạn áp suất làm việc tối đa của bàn tạo áp.</w:t>
      </w:r>
    </w:p>
    <w:p w14:paraId="5C67BF4D" w14:textId="1384B89F" w:rsidR="001A674E" w:rsidRDefault="001A674E" w:rsidP="001A674E">
      <w:pPr>
        <w:jc w:val="both"/>
      </w:pPr>
      <w:r>
        <w:t xml:space="preserve">- Nếu tăng tới áp suất bằng 20% giới hạn làm việc tối của bàn tạo áp mà van an toàn vẫn chưa xả thì bàn tạo áp coi như không đạt yêu </w:t>
      </w:r>
      <w:commentRangeStart w:id="16"/>
      <w:commentRangeStart w:id="17"/>
      <w:r>
        <w:t>cầu</w:t>
      </w:r>
      <w:commentRangeEnd w:id="16"/>
      <w:r w:rsidR="006F4451">
        <w:rPr>
          <w:rStyle w:val="CommentReference"/>
        </w:rPr>
        <w:commentReference w:id="16"/>
      </w:r>
      <w:commentRangeEnd w:id="17"/>
      <w:r w:rsidR="006F4451">
        <w:rPr>
          <w:rStyle w:val="CommentReference"/>
        </w:rPr>
        <w:commentReference w:id="17"/>
      </w:r>
      <w:r>
        <w:t>.</w:t>
      </w:r>
    </w:p>
    <w:p w14:paraId="65AB6382" w14:textId="4C329B80" w:rsidR="00304F08" w:rsidRDefault="00304F08" w:rsidP="001A674E">
      <w:pPr>
        <w:jc w:val="both"/>
      </w:pPr>
    </w:p>
    <w:p w14:paraId="6DBF7B2E" w14:textId="37F070C7" w:rsidR="00304F08" w:rsidRPr="00304F08" w:rsidRDefault="002712E4" w:rsidP="00304F08">
      <w:pPr>
        <w:rPr>
          <w:sz w:val="24"/>
          <w:szCs w:val="18"/>
        </w:rPr>
      </w:pPr>
      <w:r>
        <w:rPr>
          <w:noProof/>
          <w:sz w:val="24"/>
          <w:szCs w:val="18"/>
        </w:rPr>
        <mc:AlternateContent>
          <mc:Choice Requires="wpc">
            <w:drawing>
              <wp:inline distT="0" distB="0" distL="0" distR="0" wp14:anchorId="0AEF2C18" wp14:editId="2EE7308F">
                <wp:extent cx="6333490" cy="2924175"/>
                <wp:effectExtent l="0" t="0" r="0" b="952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 name="Picture 1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092118" y="0"/>
                            <a:ext cx="2432257" cy="2440027"/>
                          </a:xfrm>
                          <a:prstGeom prst="rect">
                            <a:avLst/>
                          </a:prstGeom>
                        </pic:spPr>
                      </pic:pic>
                      <wps:wsp>
                        <wps:cNvPr id="13" name="Text Box 13"/>
                        <wps:cNvSpPr txBox="1"/>
                        <wps:spPr>
                          <a:xfrm>
                            <a:off x="342832" y="2590800"/>
                            <a:ext cx="5915059" cy="295275"/>
                          </a:xfrm>
                          <a:prstGeom prst="rect">
                            <a:avLst/>
                          </a:prstGeom>
                          <a:solidFill>
                            <a:schemeClr val="lt1"/>
                          </a:solidFill>
                          <a:ln w="6350">
                            <a:noFill/>
                          </a:ln>
                        </wps:spPr>
                        <wps:txb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AEF2C18" id="Canvas 11" o:spid="_x0000_s1026" editas="canvas" style="width:498.7pt;height:230.25pt;mso-position-horizontal-relative:char;mso-position-vertical-relative:line" coordsize="63334,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334;height:29241;visibility:visible;mso-wrap-style:square" filled="t">
                  <v:fill o:detectmouseclick="t"/>
                  <v:path o:connecttype="none"/>
                </v:shape>
                <v:shape id="Picture 12" o:spid="_x0000_s1028" type="#_x0000_t75" alt="Diagram&#10;&#10;Description automatically generated" style="position:absolute;left:20921;width:24322;height:2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">
                  <v:imagedata r:id="rId15" o:title="Diagram&#10;&#10;Description automatically generated"/>
                </v:shape>
                <v:shapetype id="_x0000_t202" coordsize="21600,21600" o:spt="202" path="m,l,21600r21600,l21600,xe">
                  <v:stroke joinstyle="miter"/>
                  <v:path gradientshapeok="t" o:connecttype="rect"/>
                </v:shapetype>
                <v:shape id="Text Box 13" o:spid="_x0000_s1029" type="#_x0000_t202" style="position:absolute;left:3428;top:25908;width:5915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v:textbox>
                </v:shape>
                <w10:anchorlock/>
              </v:group>
            </w:pict>
          </mc:Fallback>
        </mc:AlternateContent>
      </w:r>
    </w:p>
    <w:bookmarkEnd w:id="15"/>
    <w:p w14:paraId="53455C71" w14:textId="78FA85BF" w:rsidR="001A674E" w:rsidRDefault="001A674E" w:rsidP="00442926">
      <w:pPr>
        <w:jc w:val="both"/>
        <w:rPr>
          <w:b/>
          <w:bCs/>
          <w:sz w:val="26"/>
          <w:szCs w:val="20"/>
        </w:rPr>
      </w:pPr>
      <w:r>
        <w:rPr>
          <w:b/>
          <w:bCs/>
          <w:sz w:val="26"/>
          <w:szCs w:val="20"/>
        </w:rPr>
        <w:t>5.2.2 Kiểm tra khả năng làm việc của bơm nén chính:</w:t>
      </w:r>
    </w:p>
    <w:p w14:paraId="40C72E04" w14:textId="77777777" w:rsidR="001A674E" w:rsidRPr="001A674E" w:rsidRDefault="001A674E" w:rsidP="001A674E">
      <w:pPr>
        <w:jc w:val="both"/>
      </w:pPr>
      <w:r w:rsidRPr="001A674E">
        <w:t>* Đối với các bàn tạo áp một cấp không có bơm nén phụ tiến hành như sau:</w:t>
      </w:r>
    </w:p>
    <w:p w14:paraId="343D37C1" w14:textId="77777777" w:rsidR="001A674E" w:rsidRDefault="001A674E" w:rsidP="001A674E">
      <w:pPr>
        <w:jc w:val="both"/>
      </w:pPr>
      <w:r>
        <w:t>- Đóng hết các van thông với các vị trí lắp áp kế, mở van thông với bình chứa chất lỏng, vận hành bơm hút chất lỏng vào xi lanh. Khoá van thông với bình chứa chất lỏng, mở các van thông với vị trí lắp áp kế và vận hành bơm chất lỏng lên tại các vị tri nối áp kế, nếu thấy có bọt khí nổi lên cùng chất lỏng thì phải tiến hành bơm đến khi không còn bọt khí nổi lên. Lặp lại thao tác như trên nếu thấy lượng chất lỏng trong xi lanh chưa đủ để vận hành điền đầy và tạo áp trong hệ thống</w:t>
      </w:r>
    </w:p>
    <w:p w14:paraId="2B90BAF6" w14:textId="77777777" w:rsidR="001A674E" w:rsidRPr="00031C15" w:rsidRDefault="001A674E" w:rsidP="001A674E">
      <w:pPr>
        <w:jc w:val="both"/>
      </w:pPr>
      <w:r>
        <w:t>- Lắp các áp kế chuẩn vào các vị trí lắp đặt áp kế, tiếp tục nén chất lỏng để tạo áp suất, quan sát giá trị áp suất tăng lên trên áp kế chuẩn, bơm phải làm việc bình việc bình thường</w:t>
      </w:r>
      <w:r>
        <w:rPr>
          <w:lang w:val="vi-VN"/>
        </w:rPr>
        <w:t xml:space="preserve">, áp suất phải tăng đều liên tục và đạt đến áp suất làm việc tối đa, không rò rỉ </w:t>
      </w:r>
      <w:r>
        <w:t>chất lỏng</w:t>
      </w:r>
      <w:r>
        <w:rPr>
          <w:lang w:val="vi-VN"/>
        </w:rPr>
        <w:t xml:space="preserve"> ra ngoài.</w:t>
      </w:r>
    </w:p>
    <w:p w14:paraId="6A612CA8" w14:textId="77777777" w:rsidR="001A674E" w:rsidRDefault="001A674E" w:rsidP="001A674E">
      <w:pPr>
        <w:jc w:val="both"/>
        <w:rPr>
          <w:lang w:val="vi-VN"/>
        </w:rPr>
      </w:pPr>
      <w:r>
        <w:t>*</w:t>
      </w:r>
      <w:r>
        <w:rPr>
          <w:lang w:val="vi-VN"/>
        </w:rPr>
        <w:t xml:space="preserve"> Đối với các bàn tạo áp có bơm nén phụ tiến hành như sau:</w:t>
      </w:r>
    </w:p>
    <w:p w14:paraId="2CFB1933" w14:textId="0FDFB933" w:rsidR="001A674E" w:rsidRDefault="001A674E" w:rsidP="001A674E">
      <w:pPr>
        <w:jc w:val="both"/>
      </w:pPr>
      <w:r>
        <w:t>- Điền chất lỏng vào xi lanh của bơm tạo áp chính theo hướng dẫn sử dụng, vận hành bơm nén phụ theo mục 5.2.1</w:t>
      </w:r>
      <w:r>
        <w:rPr>
          <w:lang w:val="vi-VN"/>
        </w:rPr>
        <w:t>.</w:t>
      </w:r>
    </w:p>
    <w:p w14:paraId="38029025" w14:textId="77777777" w:rsidR="001A674E" w:rsidRDefault="001A674E" w:rsidP="001A674E">
      <w:pPr>
        <w:jc w:val="both"/>
      </w:pPr>
      <w:r>
        <w:t>- D</w:t>
      </w:r>
      <w:r>
        <w:rPr>
          <w:lang w:val="vi-VN"/>
        </w:rPr>
        <w:t>ùng bơm tạo áp phụ tạo áp suất đến 1/10 giới hạn áp suất làm việc</w:t>
      </w:r>
      <w:r>
        <w:t xml:space="preserve"> lớn nhất, k</w:t>
      </w:r>
      <w:r>
        <w:rPr>
          <w:lang w:val="vi-VN"/>
        </w:rPr>
        <w:t>hoá van thông với bơm tạo áp phụ</w:t>
      </w:r>
      <w:r>
        <w:t xml:space="preserve"> (nếu có).</w:t>
      </w:r>
    </w:p>
    <w:p w14:paraId="5560B461" w14:textId="77777777" w:rsidR="001A674E" w:rsidRDefault="001A674E" w:rsidP="001A674E">
      <w:pPr>
        <w:jc w:val="both"/>
        <w:rPr>
          <w:lang w:val="vi-VN"/>
        </w:rPr>
      </w:pPr>
      <w:r>
        <w:t>- D</w:t>
      </w:r>
      <w:r>
        <w:rPr>
          <w:lang w:val="vi-VN"/>
        </w:rPr>
        <w:t>ùng bơm tạo áp chính</w:t>
      </w:r>
      <w:r>
        <w:t>,</w:t>
      </w:r>
      <w:r>
        <w:rPr>
          <w:lang w:val="vi-VN"/>
        </w:rPr>
        <w:t xml:space="preserve"> tiếp tục </w:t>
      </w:r>
      <w:r>
        <w:t>tạo</w:t>
      </w:r>
      <w:r>
        <w:rPr>
          <w:lang w:val="vi-VN"/>
        </w:rPr>
        <w:t xml:space="preserve"> áp suất đến giới hạn làm việc </w:t>
      </w:r>
      <w:r>
        <w:t>lớn nhất</w:t>
      </w:r>
      <w:r>
        <w:rPr>
          <w:lang w:val="vi-VN"/>
        </w:rPr>
        <w:t xml:space="preserve">. Các cơ cấu vận hành của bàn tạo áp phải làm việc bình thường, áp suất phải đạt tới áp suất làm việc tối đa mà không bị rò rỉ môi chất </w:t>
      </w:r>
      <w:r>
        <w:t xml:space="preserve">truyền áp suất </w:t>
      </w:r>
      <w:r>
        <w:rPr>
          <w:lang w:val="vi-VN"/>
        </w:rPr>
        <w:t>ra ngoài.</w:t>
      </w:r>
    </w:p>
    <w:p w14:paraId="79F4DE60" w14:textId="77777777" w:rsidR="001A674E" w:rsidRDefault="001A674E" w:rsidP="001A674E">
      <w:pPr>
        <w:jc w:val="both"/>
      </w:pPr>
      <w:r>
        <w:rPr>
          <w:b/>
        </w:rPr>
        <w:t xml:space="preserve">* </w:t>
      </w:r>
      <w:r>
        <w:t>Đối với các bàn tạo áp suất có môi trường truyền áp suất là không khí, tiến hành kiểm tra như sau:</w:t>
      </w:r>
    </w:p>
    <w:p w14:paraId="420413B8" w14:textId="77777777" w:rsidR="001A674E" w:rsidRPr="002A2278" w:rsidRDefault="001A674E" w:rsidP="001A674E">
      <w:pPr>
        <w:jc w:val="both"/>
      </w:pPr>
      <w:r>
        <w:t>- Lắp các áp kế chuẩn (đo áp suất dư hoặc chân không) phù hợp theo chức năng của bàn tạo áp vào các vị trí lắp đặt áp kế và đóng van xả. Vận hành bàn tạo áp theo hướng dẫn sử dụng của nhà sản xuất, tiến hành hút hoặc nén áp suất từ từ đến giới hạn làm việc lớn nhất của bàn tạo áp. Bàn tạo áp phải tạo được áp suất đến giới hạn làm việc lớn nhất, các cơ cấu vận hành phải hoạt động bình thường.</w:t>
      </w:r>
    </w:p>
    <w:p w14:paraId="21D36064" w14:textId="09ABF12E" w:rsidR="00455F9C" w:rsidRDefault="00657554" w:rsidP="00442926">
      <w:pPr>
        <w:pStyle w:val="Heading2"/>
        <w:jc w:val="both"/>
      </w:pPr>
      <w:bookmarkStart w:id="18" w:name="_Toc78795930"/>
      <w:r>
        <w:t>5</w:t>
      </w:r>
      <w:r w:rsidR="00455F9C">
        <w:t xml:space="preserve">.3 Kiểm tra đo </w:t>
      </w:r>
      <w:commentRangeStart w:id="19"/>
      <w:r w:rsidR="00455F9C">
        <w:t>lường</w:t>
      </w:r>
      <w:commentRangeEnd w:id="19"/>
      <w:r w:rsidR="00C54013">
        <w:rPr>
          <w:rStyle w:val="CommentReference"/>
          <w:rFonts w:eastAsiaTheme="minorHAnsi" w:cstheme="minorBidi"/>
          <w:b w:val="0"/>
        </w:rPr>
        <w:commentReference w:id="19"/>
      </w:r>
      <w:bookmarkEnd w:id="18"/>
    </w:p>
    <w:p w14:paraId="4525943A" w14:textId="1B5E2D53" w:rsidR="00284E54" w:rsidRDefault="001A674E" w:rsidP="001A674E">
      <w:pPr>
        <w:jc w:val="both"/>
      </w:pPr>
      <w:r>
        <w:rPr>
          <w:color w:val="FF0000"/>
        </w:rPr>
        <w:t>Bàn tạo áp</w:t>
      </w:r>
      <w:r w:rsidR="00284E54" w:rsidRPr="00284E54">
        <w:rPr>
          <w:color w:val="FF0000"/>
        </w:rPr>
        <w:t xml:space="preserve"> </w:t>
      </w:r>
      <w:r w:rsidR="00284E54">
        <w:t>được kiểm tra đo lường theo trình tự, nội dung, phương pháp và yêu cầu sau:</w:t>
      </w:r>
    </w:p>
    <w:p w14:paraId="1B936480" w14:textId="4A23B54B" w:rsidR="001A674E" w:rsidRPr="00050ACF" w:rsidRDefault="001A674E" w:rsidP="001A674E">
      <w:pPr>
        <w:jc w:val="both"/>
      </w:pPr>
      <w:r>
        <w:lastRenderedPageBreak/>
        <w:t>Xác định độ tụt áp, tăng áp suất:</w:t>
      </w:r>
    </w:p>
    <w:p w14:paraId="00833801" w14:textId="77777777" w:rsidR="001A674E" w:rsidRDefault="001A674E" w:rsidP="001A674E">
      <w:pPr>
        <w:jc w:val="both"/>
        <w:rPr>
          <w:lang w:val="vi-VN"/>
        </w:rPr>
      </w:pPr>
      <w:r>
        <w:t xml:space="preserve">- Tạo áp suất (áp suất dư hoặc chân không) đến áp suất làm việc lớn nhất của bàn tạo áp và duy trì áp suất </w:t>
      </w:r>
      <w:r>
        <w:rPr>
          <w:lang w:val="vi-VN"/>
        </w:rPr>
        <w:t xml:space="preserve">này trong 20 min. Sau đó điều chỉnh giá trị áp suất đến đúng giá trị áp suất làm việc </w:t>
      </w:r>
      <w:r>
        <w:t>lớn nhất</w:t>
      </w:r>
      <w:r>
        <w:rPr>
          <w:lang w:val="vi-VN"/>
        </w:rPr>
        <w:t xml:space="preserve"> của bàn tạo áp. Giữ nguyên trạng thái và quan sát độ tụt áp</w:t>
      </w:r>
      <w:r>
        <w:t xml:space="preserve"> suất hoặc tăng áp suất</w:t>
      </w:r>
      <w:r>
        <w:rPr>
          <w:lang w:val="vi-VN"/>
        </w:rPr>
        <w:t xml:space="preserve"> trên áp kế chuẩn sau thời gian 5 min.</w:t>
      </w:r>
    </w:p>
    <w:p w14:paraId="45082600" w14:textId="77777777" w:rsidR="001A674E" w:rsidRDefault="001A674E" w:rsidP="001A674E">
      <w:pPr>
        <w:jc w:val="both"/>
        <w:rPr>
          <w:lang w:val="vi-VN"/>
        </w:rPr>
      </w:pPr>
      <w:r>
        <w:t xml:space="preserve">- </w:t>
      </w:r>
      <w:r>
        <w:rPr>
          <w:lang w:val="vi-VN"/>
        </w:rPr>
        <w:t>Sau 5 min đọc giá trị tụt áp</w:t>
      </w:r>
      <w:r>
        <w:t xml:space="preserve"> suất hoặc tăng áp suất</w:t>
      </w:r>
      <w:r>
        <w:rPr>
          <w:lang w:val="vi-VN"/>
        </w:rPr>
        <w:t xml:space="preserve"> và ghi vào biên bản kiểm định theo mẫu phụ lục B.</w:t>
      </w:r>
    </w:p>
    <w:p w14:paraId="64A6AB36" w14:textId="77777777" w:rsidR="001A674E" w:rsidRDefault="001A674E" w:rsidP="001A674E">
      <w:pPr>
        <w:jc w:val="both"/>
        <w:rPr>
          <w:lang w:val="vi-VN"/>
        </w:rPr>
      </w:pPr>
      <w:r>
        <w:t xml:space="preserve">- </w:t>
      </w:r>
      <w:r>
        <w:rPr>
          <w:lang w:val="vi-VN"/>
        </w:rPr>
        <w:t>Độ tụt áp sau 5 min không được vượt quá 5% giới hạn áp suất làm việc tối đa.</w:t>
      </w:r>
    </w:p>
    <w:p w14:paraId="69031A6B" w14:textId="77777777" w:rsidR="001A674E" w:rsidRDefault="001A674E" w:rsidP="001A674E">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bàn tạo áp.</w:t>
      </w:r>
    </w:p>
    <w:p w14:paraId="4DB43BE1" w14:textId="2F708DFA" w:rsidR="00455F9C" w:rsidRDefault="00657554" w:rsidP="00442926">
      <w:pPr>
        <w:pStyle w:val="Heading1"/>
        <w:jc w:val="both"/>
      </w:pPr>
      <w:bookmarkStart w:id="20" w:name="_Toc78795931"/>
      <w:r>
        <w:t>6</w:t>
      </w:r>
      <w:r w:rsidR="00455F9C">
        <w:t xml:space="preserve"> Xử lý chung</w:t>
      </w:r>
      <w:bookmarkEnd w:id="20"/>
    </w:p>
    <w:p w14:paraId="1669F32B" w14:textId="5F57EF8E" w:rsidR="00976B8F" w:rsidRDefault="00C54013" w:rsidP="00442926">
      <w:pPr>
        <w:pStyle w:val="ListParagraph"/>
        <w:numPr>
          <w:ilvl w:val="0"/>
          <w:numId w:val="8"/>
        </w:numPr>
        <w:ind w:left="426"/>
        <w:jc w:val="both"/>
      </w:pPr>
      <w:r>
        <w:t xml:space="preserve">Nếu sau khi kiểm định </w:t>
      </w:r>
      <w:r w:rsidR="001A674E">
        <w:rPr>
          <w:color w:val="FF0000"/>
        </w:rPr>
        <w:t>Bàn tạo áp</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79A27695" w14:textId="0D7D4F77" w:rsidR="00976B8F" w:rsidRDefault="00976B8F" w:rsidP="00442926">
      <w:pPr>
        <w:pStyle w:val="ListParagraph"/>
        <w:numPr>
          <w:ilvl w:val="0"/>
          <w:numId w:val="8"/>
        </w:numPr>
        <w:ind w:left="426"/>
        <w:jc w:val="both"/>
      </w:pPr>
      <w:r>
        <w:t xml:space="preserve">Chu kỳ kiểm định của </w:t>
      </w:r>
      <w:r w:rsidR="001A674E">
        <w:rPr>
          <w:color w:val="FF0000"/>
        </w:rPr>
        <w:t>Bàn tạo áp</w:t>
      </w:r>
      <w:r w:rsidRPr="00976B8F">
        <w:rPr>
          <w:color w:val="FF0000"/>
        </w:rPr>
        <w:t xml:space="preserve"> </w:t>
      </w:r>
      <w:r>
        <w:t>là 12 tháng;</w:t>
      </w:r>
    </w:p>
    <w:p w14:paraId="68AC3AA5"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3252CA59" w14:textId="77777777" w:rsidR="00C54013" w:rsidRPr="00C54013" w:rsidRDefault="00C54013" w:rsidP="00442926">
      <w:pPr>
        <w:jc w:val="both"/>
      </w:pPr>
    </w:p>
    <w:p w14:paraId="2D297C38" w14:textId="77777777" w:rsidR="00455F9C" w:rsidRDefault="00455F9C" w:rsidP="00442926">
      <w:pPr>
        <w:jc w:val="both"/>
        <w:rPr>
          <w:sz w:val="24"/>
          <w:szCs w:val="18"/>
        </w:rPr>
      </w:pPr>
    </w:p>
    <w:p w14:paraId="2B8F398D" w14:textId="77777777" w:rsidR="00455F9C" w:rsidRDefault="00455F9C" w:rsidP="00442926">
      <w:pPr>
        <w:jc w:val="both"/>
        <w:rPr>
          <w:sz w:val="24"/>
          <w:szCs w:val="18"/>
        </w:rPr>
      </w:pPr>
    </w:p>
    <w:p w14:paraId="7810A853" w14:textId="77777777" w:rsidR="00BC399B" w:rsidRDefault="00BC399B" w:rsidP="00442926">
      <w:pPr>
        <w:jc w:val="both"/>
      </w:pPr>
    </w:p>
    <w:p w14:paraId="32166FD0" w14:textId="77777777" w:rsidR="00455F9C" w:rsidRDefault="00455F9C" w:rsidP="00442926">
      <w:pPr>
        <w:jc w:val="both"/>
      </w:pPr>
    </w:p>
    <w:p w14:paraId="21CC5B8D" w14:textId="77777777" w:rsidR="00455F9C" w:rsidRDefault="00455F9C" w:rsidP="00442926">
      <w:pPr>
        <w:jc w:val="both"/>
      </w:pPr>
    </w:p>
    <w:p w14:paraId="37E0F3A9" w14:textId="77777777" w:rsidR="00455F9C" w:rsidRDefault="00CF06B9" w:rsidP="006576E2">
      <w:pPr>
        <w:pStyle w:val="Heading1"/>
        <w:jc w:val="center"/>
      </w:pPr>
      <w:r>
        <w:br w:type="column"/>
      </w:r>
      <w:bookmarkStart w:id="21" w:name="_Toc78795932"/>
      <w:bookmarkStart w:id="22" w:name="OLE_LINK3"/>
      <w:r w:rsidR="00F455CF" w:rsidRPr="00F455CF">
        <w:lastRenderedPageBreak/>
        <w:t>Phụ lục A</w:t>
      </w:r>
      <w:bookmarkEnd w:id="21"/>
    </w:p>
    <w:p w14:paraId="4BF06027" w14:textId="77777777" w:rsidR="00442926" w:rsidRPr="00442926" w:rsidRDefault="00442926" w:rsidP="00442926">
      <w:pPr>
        <w:jc w:val="center"/>
        <w:rPr>
          <w:sz w:val="26"/>
          <w:szCs w:val="20"/>
        </w:rPr>
      </w:pPr>
      <w:r w:rsidRPr="00442926">
        <w:rPr>
          <w:sz w:val="26"/>
          <w:szCs w:val="20"/>
        </w:rPr>
        <w:t>(Quy định)</w:t>
      </w:r>
    </w:p>
    <w:bookmarkEnd w:id="22"/>
    <w:p w14:paraId="5FA59620"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1E799DAC" w14:textId="77777777" w:rsidTr="000E6648">
        <w:tc>
          <w:tcPr>
            <w:tcW w:w="3652" w:type="dxa"/>
          </w:tcPr>
          <w:p w14:paraId="6E7D4148" w14:textId="77777777" w:rsidR="00442926" w:rsidRPr="00442926" w:rsidRDefault="00442926" w:rsidP="000E6648">
            <w:pPr>
              <w:jc w:val="center"/>
              <w:rPr>
                <w:bCs/>
                <w:sz w:val="26"/>
                <w:szCs w:val="20"/>
              </w:rPr>
            </w:pPr>
            <w:r w:rsidRPr="00442926">
              <w:rPr>
                <w:bCs/>
                <w:sz w:val="26"/>
                <w:szCs w:val="20"/>
              </w:rPr>
              <w:t>TRUNG TÂM ĐO LƯỜNG</w:t>
            </w:r>
          </w:p>
          <w:p w14:paraId="563E6A6E" w14:textId="77777777" w:rsidR="00442926" w:rsidRPr="007012C3" w:rsidRDefault="00442926" w:rsidP="000E6648">
            <w:pPr>
              <w:jc w:val="center"/>
              <w:rPr>
                <w:b/>
                <w:sz w:val="26"/>
                <w:szCs w:val="20"/>
              </w:rPr>
            </w:pPr>
            <w:r w:rsidRPr="007012C3">
              <w:rPr>
                <w:b/>
                <w:sz w:val="26"/>
                <w:szCs w:val="20"/>
              </w:rPr>
              <w:t>PHÒNG ĐO LƯỜNG</w:t>
            </w:r>
          </w:p>
          <w:p w14:paraId="3385E0CB" w14:textId="77777777" w:rsidR="00442926" w:rsidRPr="007012C3" w:rsidRDefault="00442926" w:rsidP="000E6648">
            <w:pPr>
              <w:jc w:val="center"/>
              <w:rPr>
                <w:b/>
                <w:sz w:val="26"/>
                <w:szCs w:val="20"/>
              </w:rPr>
            </w:pPr>
            <w:r w:rsidRPr="007012C3">
              <w:rPr>
                <w:b/>
                <w:sz w:val="26"/>
                <w:szCs w:val="20"/>
              </w:rPr>
              <w:t>NHIỆT - ÁP SUẤT</w:t>
            </w:r>
          </w:p>
          <w:p w14:paraId="320D95A0"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2549AF95" wp14:editId="16E1AEFD">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4AAA7"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4E31F8B6" w14:textId="77777777" w:rsidR="00442926" w:rsidRPr="00CD1836" w:rsidRDefault="00442926" w:rsidP="000E6648">
            <w:pPr>
              <w:jc w:val="center"/>
              <w:rPr>
                <w:b/>
                <w:sz w:val="26"/>
              </w:rPr>
            </w:pPr>
            <w:r w:rsidRPr="00CD1836">
              <w:rPr>
                <w:b/>
                <w:sz w:val="26"/>
              </w:rPr>
              <w:t>CỘNG HOÀ XÃ HỘI CHỦ NGHĨA VIỆT NAM</w:t>
            </w:r>
          </w:p>
          <w:p w14:paraId="6E1F32E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F1EC57"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6B02DACD" wp14:editId="6790E1D5">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7116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504A6A4"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3AA29CE3" w14:textId="77777777" w:rsidR="00442926" w:rsidRDefault="00442926" w:rsidP="00442926"/>
    <w:p w14:paraId="0B697C4C" w14:textId="77777777" w:rsidR="00442926" w:rsidRPr="009401EC" w:rsidRDefault="00442926" w:rsidP="00442926">
      <w:pPr>
        <w:jc w:val="center"/>
        <w:rPr>
          <w:b/>
        </w:rPr>
      </w:pPr>
      <w:r w:rsidRPr="009401EC">
        <w:rPr>
          <w:b/>
        </w:rPr>
        <w:t>BIÊN BẢN KIỂM ĐỊNH</w:t>
      </w:r>
    </w:p>
    <w:p w14:paraId="68D21C31" w14:textId="77777777" w:rsidR="00442926" w:rsidRDefault="007012C3" w:rsidP="00442926">
      <w:pPr>
        <w:spacing w:after="120"/>
        <w:jc w:val="center"/>
      </w:pPr>
      <w:r>
        <w:t xml:space="preserve"> </w:t>
      </w:r>
    </w:p>
    <w:p w14:paraId="5F90608F" w14:textId="6A89A227"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17050C">
        <w:rPr>
          <w:bCs/>
        </w:rPr>
        <w:t>Bàn tạo áp</w:t>
      </w:r>
      <w:r w:rsidRPr="007012C3">
        <w:rPr>
          <w:bCs/>
        </w:rPr>
        <w:tab/>
      </w:r>
      <w:r w:rsidRPr="007012C3">
        <w:rPr>
          <w:bCs/>
        </w:rPr>
        <w:tab/>
      </w:r>
      <w:r w:rsidRPr="007012C3">
        <w:rPr>
          <w:bCs/>
        </w:rPr>
        <w:tab/>
      </w:r>
      <w:r w:rsidRPr="007012C3">
        <w:rPr>
          <w:bCs/>
        </w:rPr>
        <w:tab/>
      </w:r>
      <w:r w:rsidR="0017050C">
        <w:rPr>
          <w:bCs/>
        </w:rPr>
        <w:t xml:space="preserve"> </w:t>
      </w:r>
    </w:p>
    <w:p w14:paraId="40D54935"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1664860"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5BF367B6"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23DE8CFB" w14:textId="5CFC0624" w:rsidR="00442926" w:rsidRDefault="00442926" w:rsidP="00442926">
      <w:pPr>
        <w:pStyle w:val="ListParagraph"/>
        <w:numPr>
          <w:ilvl w:val="0"/>
          <w:numId w:val="9"/>
        </w:numPr>
        <w:spacing w:after="200" w:line="276" w:lineRule="auto"/>
        <w:jc w:val="both"/>
      </w:pPr>
      <w:r>
        <w:t xml:space="preserve"> Phạm vi đo: </w:t>
      </w:r>
      <w:r w:rsidR="0017050C">
        <w:t>(… đến …) bar</w:t>
      </w:r>
    </w:p>
    <w:p w14:paraId="2BD3472F" w14:textId="12792000" w:rsidR="00442926" w:rsidRDefault="00442926" w:rsidP="00442926">
      <w:pPr>
        <w:pStyle w:val="ListParagraph"/>
        <w:numPr>
          <w:ilvl w:val="0"/>
          <w:numId w:val="9"/>
        </w:numPr>
        <w:spacing w:after="200" w:line="276" w:lineRule="auto"/>
        <w:jc w:val="both"/>
      </w:pPr>
      <w:r>
        <w:t xml:space="preserve"> </w:t>
      </w:r>
      <w:r w:rsidR="0017050C">
        <w:t>Môi trường truyền áp suất</w:t>
      </w:r>
      <w:r>
        <w:t xml:space="preserve">:  </w:t>
      </w:r>
    </w:p>
    <w:p w14:paraId="635EB348" w14:textId="77777777" w:rsidR="007012C3" w:rsidRPr="007012C3" w:rsidRDefault="007012C3" w:rsidP="007012C3">
      <w:pPr>
        <w:jc w:val="both"/>
        <w:rPr>
          <w:bCs/>
        </w:rPr>
      </w:pPr>
      <w:r w:rsidRPr="007012C3">
        <w:rPr>
          <w:bCs/>
        </w:rPr>
        <w:t>Đơn vị sử dụng:</w:t>
      </w:r>
    </w:p>
    <w:p w14:paraId="4310CFDC"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77030AAD"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4ABD944B" w14:textId="77777777" w:rsidR="00442926" w:rsidRDefault="00442926" w:rsidP="00442926">
      <w:pPr>
        <w:pStyle w:val="ListParagraph"/>
        <w:numPr>
          <w:ilvl w:val="0"/>
          <w:numId w:val="9"/>
        </w:numPr>
        <w:spacing w:line="276" w:lineRule="auto"/>
        <w:jc w:val="both"/>
      </w:pPr>
      <w:r>
        <w:t xml:space="preserve"> Độ ẩm:                       %RH</w:t>
      </w:r>
    </w:p>
    <w:p w14:paraId="65EEEE6A" w14:textId="77777777" w:rsidR="007012C3" w:rsidRDefault="007012C3" w:rsidP="007012C3">
      <w:pPr>
        <w:spacing w:line="276" w:lineRule="auto"/>
        <w:jc w:val="both"/>
      </w:pPr>
    </w:p>
    <w:p w14:paraId="1A3D4B4D" w14:textId="3B11FBA3"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17050C">
        <w:t>62</w:t>
      </w:r>
      <w:r w:rsidRPr="00DB73AE">
        <w:t xml:space="preserve"> : 2021</w:t>
      </w:r>
    </w:p>
    <w:p w14:paraId="3C7E86F0" w14:textId="61CF2035" w:rsidR="00442926" w:rsidRPr="007012C3" w:rsidRDefault="00442926" w:rsidP="00442926">
      <w:pPr>
        <w:jc w:val="both"/>
        <w:rPr>
          <w:bCs/>
        </w:rPr>
      </w:pPr>
      <w:r w:rsidRPr="007012C3">
        <w:rPr>
          <w:bCs/>
        </w:rPr>
        <w:t>Phương tiện kiểm định:</w:t>
      </w:r>
      <w:r w:rsidR="0017050C">
        <w:rPr>
          <w:bCs/>
        </w:rPr>
        <w:t xml:space="preserve"> Áp kế chuẩn (… đến …) bar; Cấp chính xác: </w:t>
      </w:r>
    </w:p>
    <w:p w14:paraId="5D0B8758" w14:textId="77777777" w:rsidR="00442926" w:rsidRPr="007012C3" w:rsidRDefault="00442926" w:rsidP="00442926">
      <w:pPr>
        <w:jc w:val="both"/>
        <w:rPr>
          <w:bCs/>
        </w:rPr>
      </w:pPr>
      <w:r w:rsidRPr="007012C3">
        <w:rPr>
          <w:bCs/>
        </w:rPr>
        <w:t>Ngày kiểm định</w:t>
      </w:r>
      <w:r w:rsidR="007012C3">
        <w:rPr>
          <w:bCs/>
        </w:rPr>
        <w:t xml:space="preserve">       tháng       năm 202…</w:t>
      </w:r>
    </w:p>
    <w:p w14:paraId="1E5412DD" w14:textId="77777777" w:rsidR="00442926" w:rsidRDefault="00442926" w:rsidP="00442926">
      <w:pPr>
        <w:jc w:val="center"/>
        <w:rPr>
          <w:b/>
        </w:rPr>
      </w:pPr>
      <w:r w:rsidRPr="009365E2">
        <w:rPr>
          <w:b/>
        </w:rPr>
        <w:t>KẾT QUẢ KIỂM ĐỊNH</w:t>
      </w:r>
    </w:p>
    <w:p w14:paraId="1A645E3C" w14:textId="77777777" w:rsidR="007012C3" w:rsidRDefault="007012C3" w:rsidP="00442926">
      <w:pPr>
        <w:jc w:val="center"/>
        <w:rPr>
          <w:bCs/>
          <w:sz w:val="26"/>
          <w:szCs w:val="20"/>
        </w:rPr>
      </w:pPr>
      <w:r>
        <w:rPr>
          <w:bCs/>
          <w:sz w:val="26"/>
          <w:szCs w:val="20"/>
        </w:rPr>
        <w:t>(Xem trang sau)</w:t>
      </w:r>
    </w:p>
    <w:p w14:paraId="177FF53F" w14:textId="77777777" w:rsidR="007012C3" w:rsidRPr="007012C3" w:rsidRDefault="007012C3" w:rsidP="00442926">
      <w:pPr>
        <w:jc w:val="center"/>
        <w:rPr>
          <w:bCs/>
          <w:sz w:val="26"/>
          <w:szCs w:val="20"/>
        </w:rPr>
      </w:pPr>
    </w:p>
    <w:p w14:paraId="22F03660" w14:textId="77777777" w:rsidR="007012C3" w:rsidRDefault="007012C3" w:rsidP="00442926">
      <w:pPr>
        <w:jc w:val="both"/>
        <w:rPr>
          <w:b/>
          <w:sz w:val="26"/>
          <w:szCs w:val="26"/>
          <w:lang w:val="sv-SE"/>
        </w:rPr>
      </w:pPr>
    </w:p>
    <w:p w14:paraId="7462B519" w14:textId="77777777" w:rsidR="007012C3" w:rsidRDefault="007012C3" w:rsidP="00442926">
      <w:pPr>
        <w:jc w:val="both"/>
        <w:rPr>
          <w:b/>
          <w:sz w:val="26"/>
          <w:szCs w:val="26"/>
          <w:lang w:val="sv-SE"/>
        </w:rPr>
      </w:pPr>
    </w:p>
    <w:p w14:paraId="09CA7114"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2E91B59" w14:textId="77777777" w:rsidTr="007012C3">
        <w:tc>
          <w:tcPr>
            <w:tcW w:w="4955" w:type="dxa"/>
          </w:tcPr>
          <w:p w14:paraId="3660BC72" w14:textId="77777777" w:rsidR="007012C3" w:rsidRDefault="007012C3" w:rsidP="007012C3">
            <w:pPr>
              <w:jc w:val="center"/>
              <w:rPr>
                <w:b/>
                <w:sz w:val="26"/>
                <w:szCs w:val="26"/>
                <w:lang w:val="sv-SE"/>
              </w:rPr>
            </w:pPr>
            <w:r>
              <w:rPr>
                <w:b/>
                <w:sz w:val="26"/>
                <w:szCs w:val="26"/>
                <w:lang w:val="sv-SE"/>
              </w:rPr>
              <w:t>NGƯỜI KIỂM ĐỊNH</w:t>
            </w:r>
          </w:p>
          <w:p w14:paraId="382A3363" w14:textId="77777777" w:rsidR="007012C3" w:rsidRDefault="007012C3" w:rsidP="007012C3">
            <w:pPr>
              <w:jc w:val="center"/>
              <w:rPr>
                <w:b/>
                <w:sz w:val="26"/>
                <w:szCs w:val="26"/>
                <w:lang w:val="sv-SE"/>
              </w:rPr>
            </w:pPr>
          </w:p>
          <w:p w14:paraId="46022BDD" w14:textId="77777777" w:rsidR="007012C3" w:rsidRDefault="007012C3" w:rsidP="007012C3">
            <w:pPr>
              <w:jc w:val="center"/>
              <w:rPr>
                <w:b/>
                <w:sz w:val="26"/>
                <w:szCs w:val="26"/>
                <w:lang w:val="sv-SE"/>
              </w:rPr>
            </w:pPr>
          </w:p>
          <w:p w14:paraId="5C59A163" w14:textId="77777777" w:rsidR="007012C3" w:rsidRDefault="007012C3" w:rsidP="007012C3">
            <w:pPr>
              <w:jc w:val="center"/>
              <w:rPr>
                <w:b/>
                <w:sz w:val="26"/>
                <w:szCs w:val="26"/>
                <w:lang w:val="sv-SE"/>
              </w:rPr>
            </w:pPr>
          </w:p>
          <w:p w14:paraId="75914694" w14:textId="77777777" w:rsidR="007012C3" w:rsidRDefault="007012C3" w:rsidP="007012C3">
            <w:pPr>
              <w:jc w:val="center"/>
              <w:rPr>
                <w:b/>
                <w:sz w:val="26"/>
                <w:szCs w:val="26"/>
                <w:lang w:val="sv-SE"/>
              </w:rPr>
            </w:pPr>
          </w:p>
          <w:p w14:paraId="614D8005" w14:textId="77777777" w:rsidR="007012C3" w:rsidRDefault="007012C3" w:rsidP="007012C3">
            <w:pPr>
              <w:jc w:val="center"/>
              <w:rPr>
                <w:b/>
                <w:sz w:val="26"/>
                <w:szCs w:val="26"/>
                <w:lang w:val="sv-SE"/>
              </w:rPr>
            </w:pPr>
          </w:p>
          <w:p w14:paraId="75351B27"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115F911F" w14:textId="77777777" w:rsidR="007012C3" w:rsidRDefault="007012C3" w:rsidP="007012C3">
            <w:pPr>
              <w:jc w:val="center"/>
              <w:rPr>
                <w:b/>
                <w:sz w:val="26"/>
                <w:szCs w:val="26"/>
                <w:lang w:val="sv-SE"/>
              </w:rPr>
            </w:pPr>
            <w:r>
              <w:rPr>
                <w:b/>
                <w:sz w:val="26"/>
                <w:szCs w:val="26"/>
                <w:lang w:val="sv-SE"/>
              </w:rPr>
              <w:t>NGƯỜI SOÁT LẠI</w:t>
            </w:r>
          </w:p>
          <w:p w14:paraId="1A4EFFBF" w14:textId="77777777" w:rsidR="007012C3" w:rsidRDefault="007012C3" w:rsidP="007012C3">
            <w:pPr>
              <w:jc w:val="center"/>
              <w:rPr>
                <w:b/>
                <w:sz w:val="26"/>
                <w:szCs w:val="26"/>
                <w:lang w:val="sv-SE"/>
              </w:rPr>
            </w:pPr>
          </w:p>
          <w:p w14:paraId="63B5FFAD" w14:textId="77777777" w:rsidR="007012C3" w:rsidRDefault="007012C3" w:rsidP="007012C3">
            <w:pPr>
              <w:jc w:val="center"/>
              <w:rPr>
                <w:b/>
                <w:sz w:val="26"/>
                <w:szCs w:val="26"/>
                <w:lang w:val="sv-SE"/>
              </w:rPr>
            </w:pPr>
          </w:p>
          <w:p w14:paraId="581E8004" w14:textId="77777777" w:rsidR="007012C3" w:rsidRDefault="007012C3" w:rsidP="007012C3">
            <w:pPr>
              <w:jc w:val="center"/>
              <w:rPr>
                <w:b/>
                <w:sz w:val="26"/>
                <w:szCs w:val="26"/>
                <w:lang w:val="sv-SE"/>
              </w:rPr>
            </w:pPr>
          </w:p>
          <w:p w14:paraId="2521F012" w14:textId="77777777" w:rsidR="007012C3" w:rsidRDefault="007012C3" w:rsidP="007012C3">
            <w:pPr>
              <w:jc w:val="center"/>
              <w:rPr>
                <w:b/>
                <w:sz w:val="26"/>
                <w:szCs w:val="26"/>
                <w:lang w:val="sv-SE"/>
              </w:rPr>
            </w:pPr>
          </w:p>
          <w:p w14:paraId="2203BB7B" w14:textId="77777777" w:rsidR="007012C3" w:rsidRDefault="007012C3" w:rsidP="007012C3">
            <w:pPr>
              <w:jc w:val="center"/>
              <w:rPr>
                <w:b/>
                <w:sz w:val="26"/>
                <w:szCs w:val="26"/>
                <w:lang w:val="sv-SE"/>
              </w:rPr>
            </w:pPr>
          </w:p>
          <w:p w14:paraId="043C2877" w14:textId="77777777" w:rsidR="007012C3" w:rsidRPr="007012C3" w:rsidRDefault="007012C3" w:rsidP="007012C3">
            <w:pPr>
              <w:jc w:val="center"/>
              <w:rPr>
                <w:b/>
                <w:szCs w:val="28"/>
                <w:lang w:val="sv-SE"/>
              </w:rPr>
            </w:pPr>
            <w:r>
              <w:rPr>
                <w:b/>
                <w:szCs w:val="28"/>
                <w:lang w:val="sv-SE"/>
              </w:rPr>
              <w:t>Cấp bậc Nguyễn Văn B</w:t>
            </w:r>
          </w:p>
        </w:tc>
      </w:tr>
    </w:tbl>
    <w:p w14:paraId="13CAEF11" w14:textId="77777777" w:rsidR="007012C3" w:rsidRPr="006576E2" w:rsidRDefault="00442926" w:rsidP="006576E2">
      <w:pPr>
        <w:jc w:val="center"/>
        <w:rPr>
          <w:b/>
        </w:rPr>
      </w:pPr>
      <w:r>
        <w:rPr>
          <w:szCs w:val="26"/>
          <w:lang w:val="sv-SE"/>
        </w:rPr>
        <w:br w:type="column"/>
      </w:r>
      <w:r w:rsidR="007012C3" w:rsidRPr="006576E2">
        <w:rPr>
          <w:b/>
        </w:rPr>
        <w:lastRenderedPageBreak/>
        <w:t>Phụ lục A (Kết thúc)</w:t>
      </w:r>
    </w:p>
    <w:p w14:paraId="6B420875" w14:textId="77777777" w:rsidR="00442926" w:rsidRPr="007012C3" w:rsidRDefault="00442926" w:rsidP="00442926">
      <w:pPr>
        <w:jc w:val="center"/>
        <w:rPr>
          <w:b/>
          <w:bCs/>
          <w:lang w:val="sv-SE"/>
        </w:rPr>
      </w:pPr>
      <w:r w:rsidRPr="00A52AA8">
        <w:rPr>
          <w:b/>
        </w:rPr>
        <w:t>KẾT QUẢ KIỂM ĐỊNH</w:t>
      </w:r>
    </w:p>
    <w:p w14:paraId="5F4B73ED" w14:textId="621381A5" w:rsidR="00455F9C" w:rsidRDefault="007012C3" w:rsidP="00442926">
      <w:pPr>
        <w:jc w:val="both"/>
        <w:rPr>
          <w:b/>
          <w:bCs/>
        </w:rPr>
      </w:pPr>
      <w:r w:rsidRPr="007012C3">
        <w:rPr>
          <w:b/>
          <w:bCs/>
        </w:rPr>
        <w:t>A.1</w:t>
      </w:r>
      <w:r>
        <w:rPr>
          <w:b/>
          <w:bCs/>
        </w:rPr>
        <w:t xml:space="preserve"> Kiểm tra bên ngoài:</w:t>
      </w:r>
    </w:p>
    <w:p w14:paraId="37E26054" w14:textId="77777777" w:rsidR="0017050C" w:rsidRPr="007012C3" w:rsidRDefault="0017050C" w:rsidP="0017050C">
      <w:pPr>
        <w:jc w:val="both"/>
      </w:pPr>
      <w:r>
        <w:rPr>
          <w:noProof/>
        </w:rPr>
        <mc:AlternateContent>
          <mc:Choice Requires="wps">
            <w:drawing>
              <wp:anchor distT="0" distB="0" distL="114300" distR="114300" simplePos="0" relativeHeight="251672576" behindDoc="0" locked="0" layoutInCell="1" allowOverlap="1" wp14:anchorId="5BA10436" wp14:editId="4B2B7AE3">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7535"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029650A9" w14:textId="77777777" w:rsidR="0017050C" w:rsidRPr="007012C3" w:rsidRDefault="0017050C" w:rsidP="0017050C">
      <w:pPr>
        <w:jc w:val="both"/>
      </w:pPr>
      <w:r>
        <w:rPr>
          <w:noProof/>
        </w:rPr>
        <mc:AlternateContent>
          <mc:Choice Requires="wps">
            <w:drawing>
              <wp:anchor distT="0" distB="0" distL="114300" distR="114300" simplePos="0" relativeHeight="251673600" behindDoc="0" locked="0" layoutInCell="1" allowOverlap="1" wp14:anchorId="5E163D31" wp14:editId="16365BC4">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7C63F"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CAB3C03" w14:textId="77777777" w:rsidR="007012C3" w:rsidRDefault="007012C3" w:rsidP="00442926">
      <w:pPr>
        <w:jc w:val="both"/>
        <w:rPr>
          <w:b/>
          <w:bCs/>
        </w:rPr>
      </w:pPr>
      <w:r>
        <w:rPr>
          <w:b/>
          <w:bCs/>
        </w:rPr>
        <w:t>A.2 Kiểm tra kỹ thuật:</w:t>
      </w:r>
    </w:p>
    <w:bookmarkStart w:id="23" w:name="OLE_LINK8"/>
    <w:p w14:paraId="002A3508"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3C348FDB" wp14:editId="477F987A">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E3F9"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6E4123C8"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5096AF2" wp14:editId="55588B99">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F18B8"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bookmarkEnd w:id="23"/>
    <w:p w14:paraId="5406B27B" w14:textId="3E6B354F" w:rsidR="00BC399B" w:rsidRDefault="00A41099" w:rsidP="00442926">
      <w:pPr>
        <w:jc w:val="both"/>
        <w:rPr>
          <w:b/>
          <w:bCs/>
        </w:rPr>
      </w:pPr>
      <w:r>
        <w:rPr>
          <w:b/>
          <w:bCs/>
        </w:rPr>
        <w:t>A.3 Kiểm tra đo lường</w:t>
      </w:r>
      <w:r w:rsidR="0017050C">
        <w:rPr>
          <w:b/>
          <w:bCs/>
        </w:rPr>
        <w:t>:</w:t>
      </w:r>
    </w:p>
    <w:p w14:paraId="1FFA0675" w14:textId="4293FC6D" w:rsidR="00A41099" w:rsidRPr="00A41099" w:rsidRDefault="00A41099" w:rsidP="00442926">
      <w:pPr>
        <w:jc w:val="both"/>
        <w:rPr>
          <w:b/>
          <w:bCs/>
          <w:sz w:val="26"/>
          <w:szCs w:val="20"/>
        </w:rPr>
      </w:pPr>
      <w:r w:rsidRPr="00A41099">
        <w:rPr>
          <w:b/>
          <w:bCs/>
          <w:sz w:val="26"/>
          <w:szCs w:val="20"/>
        </w:rPr>
        <w:t xml:space="preserve">Xác định </w:t>
      </w:r>
      <w:r w:rsidR="0017050C">
        <w:rPr>
          <w:b/>
          <w:bCs/>
          <w:sz w:val="26"/>
          <w:szCs w:val="20"/>
        </w:rPr>
        <w:t>độ tụt/ tăng áp suất</w:t>
      </w:r>
    </w:p>
    <w:p w14:paraId="55D66DF3" w14:textId="53936497" w:rsidR="00C90E52" w:rsidRDefault="00A41099" w:rsidP="00A41099">
      <w:pPr>
        <w:jc w:val="center"/>
        <w:rPr>
          <w:b/>
          <w:bCs/>
          <w:sz w:val="26"/>
          <w:szCs w:val="20"/>
        </w:rPr>
      </w:pPr>
      <w:r w:rsidRPr="00A41099">
        <w:rPr>
          <w:b/>
          <w:bCs/>
          <w:sz w:val="26"/>
          <w:szCs w:val="20"/>
        </w:rPr>
        <w:t xml:space="preserve">Bảng A.1 - Xác định </w:t>
      </w:r>
      <w:r w:rsidR="0017050C">
        <w:rPr>
          <w:b/>
          <w:bCs/>
          <w:sz w:val="26"/>
          <w:szCs w:val="20"/>
        </w:rPr>
        <w:t>độ tụt/ tăng áp suất</w:t>
      </w:r>
    </w:p>
    <w:tbl>
      <w:tblPr>
        <w:tblStyle w:val="TableGrid"/>
        <w:tblW w:w="0" w:type="auto"/>
        <w:tblLook w:val="04A0" w:firstRow="1" w:lastRow="0" w:firstColumn="1" w:lastColumn="0" w:noHBand="0" w:noVBand="1"/>
      </w:tblPr>
      <w:tblGrid>
        <w:gridCol w:w="2477"/>
        <w:gridCol w:w="2478"/>
        <w:gridCol w:w="2478"/>
        <w:gridCol w:w="2478"/>
      </w:tblGrid>
      <w:tr w:rsidR="0017050C" w14:paraId="1AAF853F" w14:textId="77777777" w:rsidTr="0017050C">
        <w:tc>
          <w:tcPr>
            <w:tcW w:w="2477" w:type="dxa"/>
          </w:tcPr>
          <w:p w14:paraId="5F8F4C8C" w14:textId="31F2819D" w:rsidR="0017050C" w:rsidRPr="0017050C" w:rsidRDefault="0017050C" w:rsidP="00A41099">
            <w:pPr>
              <w:jc w:val="center"/>
              <w:rPr>
                <w:sz w:val="26"/>
                <w:szCs w:val="20"/>
              </w:rPr>
            </w:pPr>
            <w:r>
              <w:rPr>
                <w:b/>
                <w:bCs/>
                <w:sz w:val="26"/>
                <w:szCs w:val="20"/>
              </w:rPr>
              <w:t xml:space="preserve">Áp suất kiểm tra, </w:t>
            </w:r>
            <w:r>
              <w:rPr>
                <w:sz w:val="26"/>
                <w:szCs w:val="20"/>
              </w:rPr>
              <w:t>bar</w:t>
            </w:r>
          </w:p>
        </w:tc>
        <w:tc>
          <w:tcPr>
            <w:tcW w:w="2478" w:type="dxa"/>
          </w:tcPr>
          <w:p w14:paraId="17788EE6" w14:textId="28D53DE0" w:rsidR="0017050C" w:rsidRPr="0017050C" w:rsidRDefault="0017050C" w:rsidP="00A41099">
            <w:pPr>
              <w:jc w:val="center"/>
              <w:rPr>
                <w:sz w:val="26"/>
                <w:szCs w:val="20"/>
              </w:rPr>
            </w:pPr>
            <w:r>
              <w:rPr>
                <w:b/>
                <w:bCs/>
                <w:sz w:val="26"/>
                <w:szCs w:val="20"/>
              </w:rPr>
              <w:t xml:space="preserve">Áp suất hệ thống đọc trên áp kế chuẩn sau 5 </w:t>
            </w:r>
            <w:r>
              <w:rPr>
                <w:sz w:val="26"/>
                <w:szCs w:val="20"/>
              </w:rPr>
              <w:t>min, bar</w:t>
            </w:r>
          </w:p>
        </w:tc>
        <w:tc>
          <w:tcPr>
            <w:tcW w:w="2478" w:type="dxa"/>
          </w:tcPr>
          <w:p w14:paraId="070ED796" w14:textId="0C60A444" w:rsidR="0017050C" w:rsidRPr="0017050C" w:rsidRDefault="0017050C" w:rsidP="00A41099">
            <w:pPr>
              <w:jc w:val="center"/>
              <w:rPr>
                <w:sz w:val="26"/>
                <w:szCs w:val="20"/>
              </w:rPr>
            </w:pPr>
            <w:r>
              <w:rPr>
                <w:b/>
                <w:bCs/>
                <w:sz w:val="26"/>
                <w:szCs w:val="20"/>
              </w:rPr>
              <w:t xml:space="preserve">Độ tụt/ tăng áp suất sau 5 </w:t>
            </w:r>
            <w:r>
              <w:rPr>
                <w:sz w:val="26"/>
                <w:szCs w:val="20"/>
              </w:rPr>
              <w:t>min, bar</w:t>
            </w:r>
          </w:p>
        </w:tc>
        <w:tc>
          <w:tcPr>
            <w:tcW w:w="2478" w:type="dxa"/>
          </w:tcPr>
          <w:p w14:paraId="5F715AA6" w14:textId="016B0084" w:rsidR="0017050C" w:rsidRPr="0017050C" w:rsidRDefault="0017050C" w:rsidP="00A41099">
            <w:pPr>
              <w:jc w:val="center"/>
              <w:rPr>
                <w:sz w:val="26"/>
                <w:szCs w:val="20"/>
              </w:rPr>
            </w:pPr>
            <w:r>
              <w:rPr>
                <w:b/>
                <w:bCs/>
                <w:sz w:val="26"/>
                <w:szCs w:val="20"/>
              </w:rPr>
              <w:t xml:space="preserve">Giá trị cho phép, </w:t>
            </w:r>
            <w:r>
              <w:rPr>
                <w:sz w:val="26"/>
                <w:szCs w:val="20"/>
              </w:rPr>
              <w:t>bar</w:t>
            </w:r>
          </w:p>
        </w:tc>
      </w:tr>
      <w:tr w:rsidR="0017050C" w14:paraId="0925E3EC" w14:textId="77777777" w:rsidTr="0017050C">
        <w:tc>
          <w:tcPr>
            <w:tcW w:w="2477" w:type="dxa"/>
          </w:tcPr>
          <w:p w14:paraId="5A978DCA" w14:textId="52B9A2BA" w:rsidR="0017050C" w:rsidRPr="006C6638" w:rsidRDefault="0017050C" w:rsidP="00A41099">
            <w:pPr>
              <w:jc w:val="center"/>
              <w:rPr>
                <w:sz w:val="26"/>
                <w:szCs w:val="20"/>
              </w:rPr>
            </w:pPr>
            <w:r w:rsidRPr="006C6638">
              <w:rPr>
                <w:sz w:val="26"/>
                <w:szCs w:val="20"/>
              </w:rPr>
              <w:t>…</w:t>
            </w:r>
          </w:p>
        </w:tc>
        <w:tc>
          <w:tcPr>
            <w:tcW w:w="2478" w:type="dxa"/>
          </w:tcPr>
          <w:p w14:paraId="0327584D" w14:textId="43CAD638" w:rsidR="0017050C" w:rsidRPr="006C6638" w:rsidRDefault="0017050C" w:rsidP="00A41099">
            <w:pPr>
              <w:jc w:val="center"/>
              <w:rPr>
                <w:sz w:val="26"/>
                <w:szCs w:val="20"/>
              </w:rPr>
            </w:pPr>
            <w:r w:rsidRPr="006C6638">
              <w:rPr>
                <w:sz w:val="26"/>
                <w:szCs w:val="20"/>
              </w:rPr>
              <w:t>…</w:t>
            </w:r>
          </w:p>
        </w:tc>
        <w:tc>
          <w:tcPr>
            <w:tcW w:w="2478" w:type="dxa"/>
          </w:tcPr>
          <w:p w14:paraId="17733441" w14:textId="2B6D0921" w:rsidR="0017050C" w:rsidRPr="006C6638" w:rsidRDefault="0017050C" w:rsidP="00A41099">
            <w:pPr>
              <w:jc w:val="center"/>
              <w:rPr>
                <w:sz w:val="26"/>
                <w:szCs w:val="20"/>
              </w:rPr>
            </w:pPr>
            <w:r w:rsidRPr="006C6638">
              <w:rPr>
                <w:sz w:val="26"/>
                <w:szCs w:val="20"/>
              </w:rPr>
              <w:t>…</w:t>
            </w:r>
          </w:p>
        </w:tc>
        <w:tc>
          <w:tcPr>
            <w:tcW w:w="2478" w:type="dxa"/>
          </w:tcPr>
          <w:p w14:paraId="39A85085" w14:textId="0AE5CBF5" w:rsidR="0017050C" w:rsidRPr="006C6638" w:rsidRDefault="0017050C" w:rsidP="00A41099">
            <w:pPr>
              <w:jc w:val="center"/>
              <w:rPr>
                <w:sz w:val="26"/>
                <w:szCs w:val="20"/>
              </w:rPr>
            </w:pPr>
            <w:r w:rsidRPr="006C6638">
              <w:rPr>
                <w:sz w:val="26"/>
                <w:szCs w:val="20"/>
              </w:rPr>
              <w:t>…</w:t>
            </w:r>
          </w:p>
        </w:tc>
      </w:tr>
    </w:tbl>
    <w:p w14:paraId="5886D67C" w14:textId="77777777" w:rsidR="0017050C" w:rsidRPr="00A41099" w:rsidRDefault="0017050C" w:rsidP="00A41099">
      <w:pPr>
        <w:jc w:val="center"/>
        <w:rPr>
          <w:b/>
          <w:bCs/>
          <w:sz w:val="26"/>
          <w:szCs w:val="20"/>
        </w:rPr>
      </w:pPr>
    </w:p>
    <w:p w14:paraId="1E44ED01" w14:textId="1AD44F1B" w:rsidR="00C90E52" w:rsidRDefault="006C6638" w:rsidP="00442926">
      <w:pPr>
        <w:jc w:val="both"/>
      </w:pPr>
      <w:r>
        <w:t>Kết luận: Đạt yêu cầu kỹ thuật đo lường</w:t>
      </w:r>
    </w:p>
    <w:p w14:paraId="5544FE27" w14:textId="77777777" w:rsidR="00C90E52" w:rsidRDefault="00C90E52" w:rsidP="00442926">
      <w:pPr>
        <w:jc w:val="both"/>
      </w:pPr>
    </w:p>
    <w:p w14:paraId="52D70040" w14:textId="77777777" w:rsidR="00C90E52" w:rsidRDefault="00C90E52" w:rsidP="00442926">
      <w:pPr>
        <w:jc w:val="both"/>
      </w:pPr>
    </w:p>
    <w:p w14:paraId="1D31682D" w14:textId="77777777" w:rsidR="00C90E52" w:rsidRDefault="00C90E52" w:rsidP="00442926">
      <w:pPr>
        <w:jc w:val="both"/>
      </w:pPr>
    </w:p>
    <w:p w14:paraId="0B76406C" w14:textId="77777777" w:rsidR="00C90E52" w:rsidRDefault="00C90E52" w:rsidP="00442926">
      <w:pPr>
        <w:jc w:val="both"/>
      </w:pPr>
    </w:p>
    <w:p w14:paraId="529219F1" w14:textId="77777777" w:rsidR="00C90E52" w:rsidRDefault="00C90E52" w:rsidP="00442926">
      <w:pPr>
        <w:jc w:val="both"/>
      </w:pPr>
    </w:p>
    <w:p w14:paraId="49FA20EB" w14:textId="77777777" w:rsidR="00C90E52" w:rsidRDefault="00C90E52" w:rsidP="00442926">
      <w:pPr>
        <w:jc w:val="both"/>
      </w:pPr>
    </w:p>
    <w:p w14:paraId="1BCDC691" w14:textId="77777777" w:rsidR="00C90E52" w:rsidRDefault="00C90E52" w:rsidP="00442926">
      <w:pPr>
        <w:jc w:val="both"/>
      </w:pPr>
    </w:p>
    <w:p w14:paraId="4047716E" w14:textId="77777777" w:rsidR="00C90E52" w:rsidRDefault="00C90E52" w:rsidP="00442926">
      <w:pPr>
        <w:jc w:val="both"/>
      </w:pPr>
    </w:p>
    <w:p w14:paraId="0FD7711D" w14:textId="77777777" w:rsidR="00C90E52" w:rsidRDefault="00C90E52" w:rsidP="00442926">
      <w:pPr>
        <w:jc w:val="both"/>
      </w:pPr>
    </w:p>
    <w:p w14:paraId="571B2B71" w14:textId="77777777" w:rsidR="00F64500" w:rsidRDefault="00F64500" w:rsidP="006576E2">
      <w:pPr>
        <w:pStyle w:val="Heading1"/>
        <w:jc w:val="center"/>
      </w:pPr>
      <w:r>
        <w:br w:type="column"/>
      </w:r>
      <w:bookmarkStart w:id="24" w:name="_Toc78795933"/>
      <w:r w:rsidRPr="00F455CF">
        <w:lastRenderedPageBreak/>
        <w:t xml:space="preserve">Phụ lục </w:t>
      </w:r>
      <w:r>
        <w:t>B</w:t>
      </w:r>
      <w:bookmarkEnd w:id="24"/>
    </w:p>
    <w:p w14:paraId="485E79F3" w14:textId="77777777" w:rsidR="00F64500" w:rsidRPr="00442926" w:rsidRDefault="00F64500" w:rsidP="00F64500">
      <w:pPr>
        <w:jc w:val="center"/>
        <w:rPr>
          <w:sz w:val="26"/>
          <w:szCs w:val="20"/>
        </w:rPr>
      </w:pPr>
      <w:r w:rsidRPr="00442926">
        <w:rPr>
          <w:sz w:val="26"/>
          <w:szCs w:val="20"/>
        </w:rPr>
        <w:t>(Quy định)</w:t>
      </w:r>
    </w:p>
    <w:p w14:paraId="6B79285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D092A68" w14:textId="77777777" w:rsidTr="000071D9">
        <w:tc>
          <w:tcPr>
            <w:tcW w:w="3605" w:type="dxa"/>
            <w:gridSpan w:val="2"/>
            <w:tcMar>
              <w:left w:w="28" w:type="dxa"/>
              <w:right w:w="28" w:type="dxa"/>
            </w:tcMar>
          </w:tcPr>
          <w:p w14:paraId="220D228B"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6CF2E411"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D245B82"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40F04393" wp14:editId="5C5D33D2">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8A89"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36D76378"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000FB2E3"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7E99DBD2" wp14:editId="6F931400">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B8F14"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754E5C18"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5A2FF64F" w14:textId="77777777" w:rsidR="000071D9" w:rsidRPr="00D55341" w:rsidRDefault="000071D9" w:rsidP="000E6648">
            <w:pPr>
              <w:jc w:val="center"/>
              <w:rPr>
                <w:rFonts w:eastAsia="Times New Roman"/>
                <w:sz w:val="26"/>
                <w:szCs w:val="26"/>
              </w:rPr>
            </w:pPr>
          </w:p>
        </w:tc>
      </w:tr>
      <w:tr w:rsidR="000071D9" w:rsidRPr="00D40DFE" w14:paraId="7CC58400" w14:textId="77777777" w:rsidTr="000071D9">
        <w:tc>
          <w:tcPr>
            <w:tcW w:w="9923" w:type="dxa"/>
            <w:gridSpan w:val="7"/>
          </w:tcPr>
          <w:p w14:paraId="63ACE5B2"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7AF4B8B3" w14:textId="77777777" w:rsidR="000071D9" w:rsidRPr="00D40DFE" w:rsidRDefault="000071D9" w:rsidP="000E6648">
            <w:pPr>
              <w:jc w:val="center"/>
              <w:rPr>
                <w:rFonts w:eastAsia="Times New Roman"/>
                <w:szCs w:val="24"/>
              </w:rPr>
            </w:pPr>
            <w:r w:rsidRPr="00D40DFE">
              <w:rPr>
                <w:rFonts w:eastAsia="Times New Roman"/>
                <w:szCs w:val="24"/>
              </w:rPr>
              <w:t>Số: ………</w:t>
            </w:r>
          </w:p>
          <w:p w14:paraId="195E9F78"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5E187C8F" w14:textId="75FC9113"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6C6638">
              <w:rPr>
                <w:rFonts w:eastAsia="Times New Roman"/>
                <w:szCs w:val="28"/>
              </w:rPr>
              <w:t>Bàn tạo áp</w:t>
            </w:r>
            <w:r w:rsidRPr="00D55341">
              <w:rPr>
                <w:rFonts w:eastAsia="Times New Roman"/>
                <w:szCs w:val="28"/>
              </w:rPr>
              <w:t xml:space="preserve"> </w:t>
            </w:r>
          </w:p>
          <w:p w14:paraId="6C6F5C1A"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072D4FB4"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70576269" w14:textId="77777777" w:rsidR="000071D9" w:rsidRDefault="000071D9" w:rsidP="000E6648">
            <w:pPr>
              <w:rPr>
                <w:rFonts w:eastAsia="Times New Roman"/>
                <w:szCs w:val="28"/>
              </w:rPr>
            </w:pPr>
            <w:r>
              <w:rPr>
                <w:rFonts w:eastAsia="Times New Roman"/>
                <w:szCs w:val="28"/>
              </w:rPr>
              <w:t>Đơn vị sử dụng:</w:t>
            </w:r>
          </w:p>
          <w:p w14:paraId="636754E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31C877" w14:textId="6E40674E"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Phạm vi đo:</w:t>
            </w:r>
            <w:r w:rsidR="002147D0">
              <w:rPr>
                <w:rFonts w:eastAsia="Times New Roman"/>
                <w:szCs w:val="28"/>
              </w:rPr>
              <w:t xml:space="preserve"> (… đến …) bar</w:t>
            </w:r>
          </w:p>
          <w:p w14:paraId="26E431D5" w14:textId="232903A9" w:rsidR="000071D9" w:rsidRPr="00D55341" w:rsidRDefault="000071D9" w:rsidP="000E6648">
            <w:pPr>
              <w:ind w:firstLine="720"/>
              <w:rPr>
                <w:rFonts w:eastAsia="Times New Roman"/>
                <w:szCs w:val="28"/>
              </w:rPr>
            </w:pPr>
            <w:r>
              <w:rPr>
                <w:rFonts w:eastAsia="Times New Roman"/>
                <w:szCs w:val="28"/>
              </w:rPr>
              <w:t xml:space="preserve">- </w:t>
            </w:r>
            <w:r w:rsidR="002147D0">
              <w:rPr>
                <w:rFonts w:eastAsia="Times New Roman"/>
                <w:szCs w:val="28"/>
              </w:rPr>
              <w:t>Môi trường truyền áp suất</w:t>
            </w:r>
            <w:r>
              <w:rPr>
                <w:rFonts w:eastAsia="Times New Roman"/>
                <w:szCs w:val="28"/>
              </w:rPr>
              <w:t>:</w:t>
            </w:r>
          </w:p>
          <w:p w14:paraId="1B587F7D" w14:textId="77777777" w:rsidR="000071D9" w:rsidRPr="00D55341" w:rsidRDefault="000071D9" w:rsidP="000E6648">
            <w:pPr>
              <w:rPr>
                <w:rFonts w:eastAsia="Times New Roman"/>
                <w:szCs w:val="28"/>
              </w:rPr>
            </w:pPr>
          </w:p>
          <w:p w14:paraId="2D1FA059"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31574A2E" w14:textId="77777777" w:rsidR="000071D9" w:rsidRPr="008C5B67" w:rsidRDefault="000071D9" w:rsidP="000E6648">
            <w:pPr>
              <w:jc w:val="center"/>
              <w:rPr>
                <w:rFonts w:eastAsia="Times New Roman"/>
                <w:szCs w:val="28"/>
                <w:lang w:val="sv-SE"/>
              </w:rPr>
            </w:pPr>
          </w:p>
        </w:tc>
      </w:tr>
      <w:tr w:rsidR="000071D9" w:rsidRPr="00D40DFE" w14:paraId="00C17884" w14:textId="77777777" w:rsidTr="000071D9">
        <w:tc>
          <w:tcPr>
            <w:tcW w:w="3888" w:type="dxa"/>
            <w:gridSpan w:val="3"/>
          </w:tcPr>
          <w:p w14:paraId="4065E42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1FEF1C51" w14:textId="77777777" w:rsidR="000071D9" w:rsidRDefault="00F029A6" w:rsidP="000E6648">
            <w:pPr>
              <w:rPr>
                <w:rFonts w:eastAsia="Times New Roman"/>
                <w:szCs w:val="28"/>
                <w:lang w:val="sv-SE"/>
              </w:rPr>
            </w:pPr>
            <w:r>
              <w:rPr>
                <w:rFonts w:eastAsia="Times New Roman"/>
                <w:szCs w:val="28"/>
                <w:lang w:val="sv-SE"/>
              </w:rPr>
              <w:t xml:space="preserve"> </w:t>
            </w:r>
          </w:p>
          <w:p w14:paraId="331E08F9" w14:textId="0EB7E86C" w:rsidR="00F029A6" w:rsidRDefault="002147D0" w:rsidP="000E6648">
            <w:pPr>
              <w:rPr>
                <w:rFonts w:eastAsia="Times New Roman"/>
                <w:szCs w:val="28"/>
                <w:lang w:val="sv-SE"/>
              </w:rPr>
            </w:pPr>
            <w:r>
              <w:rPr>
                <w:rFonts w:eastAsia="Times New Roman"/>
                <w:szCs w:val="28"/>
                <w:lang w:val="sv-SE"/>
              </w:rPr>
              <w:t>Độ tụt/ tăng áp suất sau 5 min</w:t>
            </w:r>
          </w:p>
          <w:p w14:paraId="224AFF1E" w14:textId="77777777" w:rsidR="00F029A6" w:rsidRDefault="00F029A6" w:rsidP="000E6648">
            <w:pPr>
              <w:rPr>
                <w:rFonts w:eastAsia="Times New Roman"/>
                <w:szCs w:val="28"/>
                <w:lang w:val="sv-SE"/>
              </w:rPr>
            </w:pPr>
          </w:p>
          <w:p w14:paraId="3229E064" w14:textId="77777777" w:rsidR="00F029A6" w:rsidRDefault="00F029A6" w:rsidP="000E6648">
            <w:pPr>
              <w:rPr>
                <w:rFonts w:eastAsia="Times New Roman"/>
                <w:szCs w:val="28"/>
                <w:lang w:val="sv-SE"/>
              </w:rPr>
            </w:pPr>
          </w:p>
          <w:p w14:paraId="0B92228A" w14:textId="77777777" w:rsidR="00F029A6" w:rsidRDefault="00F029A6" w:rsidP="000E6648">
            <w:pPr>
              <w:rPr>
                <w:rFonts w:eastAsia="Times New Roman"/>
                <w:szCs w:val="28"/>
                <w:lang w:val="sv-SE"/>
              </w:rPr>
            </w:pPr>
          </w:p>
          <w:p w14:paraId="0043C32E" w14:textId="77777777" w:rsidR="000071D9" w:rsidRPr="00372F5E" w:rsidRDefault="000071D9" w:rsidP="000E6648">
            <w:pPr>
              <w:rPr>
                <w:rFonts w:eastAsia="Times New Roman"/>
                <w:szCs w:val="28"/>
                <w:lang w:val="sv-SE"/>
              </w:rPr>
            </w:pPr>
          </w:p>
        </w:tc>
        <w:tc>
          <w:tcPr>
            <w:tcW w:w="2666" w:type="dxa"/>
            <w:gridSpan w:val="2"/>
          </w:tcPr>
          <w:p w14:paraId="2E7CF02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7B572271" w14:textId="77777777" w:rsidR="002147D0" w:rsidRPr="002147D0" w:rsidRDefault="002147D0" w:rsidP="000E6648">
            <w:pPr>
              <w:jc w:val="center"/>
              <w:rPr>
                <w:rFonts w:eastAsia="Times New Roman"/>
                <w:bCs/>
                <w:sz w:val="26"/>
                <w:szCs w:val="28"/>
              </w:rPr>
            </w:pPr>
          </w:p>
          <w:p w14:paraId="42A37448" w14:textId="37768BFD" w:rsidR="002147D0" w:rsidRPr="008C5B67" w:rsidRDefault="002147D0" w:rsidP="000E6648">
            <w:pPr>
              <w:jc w:val="center"/>
              <w:rPr>
                <w:rFonts w:eastAsia="Times New Roman"/>
                <w:szCs w:val="28"/>
                <w:lang w:val="sv-SE"/>
              </w:rPr>
            </w:pPr>
            <w:r w:rsidRPr="002147D0">
              <w:rPr>
                <w:rFonts w:eastAsia="Times New Roman"/>
                <w:bCs/>
                <w:sz w:val="26"/>
                <w:szCs w:val="28"/>
              </w:rPr>
              <w:t>…</w:t>
            </w:r>
          </w:p>
        </w:tc>
        <w:tc>
          <w:tcPr>
            <w:tcW w:w="3369" w:type="dxa"/>
            <w:gridSpan w:val="2"/>
          </w:tcPr>
          <w:p w14:paraId="4C0D881C"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258417F4" w14:textId="77777777" w:rsidR="002147D0" w:rsidRDefault="002147D0" w:rsidP="000E6648">
            <w:pPr>
              <w:jc w:val="center"/>
              <w:rPr>
                <w:rFonts w:eastAsia="Times New Roman"/>
                <w:b/>
                <w:sz w:val="26"/>
                <w:szCs w:val="28"/>
              </w:rPr>
            </w:pPr>
          </w:p>
          <w:p w14:paraId="13B0CD52" w14:textId="366F407D" w:rsidR="002147D0" w:rsidRPr="002147D0" w:rsidRDefault="002147D0" w:rsidP="000E6648">
            <w:pPr>
              <w:jc w:val="center"/>
              <w:rPr>
                <w:rFonts w:eastAsia="Times New Roman"/>
                <w:bCs/>
                <w:szCs w:val="28"/>
                <w:lang w:val="sv-SE"/>
              </w:rPr>
            </w:pPr>
            <w:r>
              <w:rPr>
                <w:rFonts w:eastAsia="Times New Roman"/>
                <w:bCs/>
                <w:sz w:val="26"/>
                <w:szCs w:val="28"/>
              </w:rPr>
              <w:t>…</w:t>
            </w:r>
          </w:p>
        </w:tc>
      </w:tr>
      <w:tr w:rsidR="000071D9" w:rsidRPr="00D40DFE" w14:paraId="64BB476E" w14:textId="77777777" w:rsidTr="000071D9">
        <w:tc>
          <w:tcPr>
            <w:tcW w:w="9923" w:type="dxa"/>
            <w:gridSpan w:val="7"/>
          </w:tcPr>
          <w:p w14:paraId="19391C7F" w14:textId="3C871AED"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2147D0">
              <w:rPr>
                <w:szCs w:val="24"/>
              </w:rPr>
              <w:t>62</w:t>
            </w:r>
            <w:r>
              <w:rPr>
                <w:szCs w:val="24"/>
              </w:rPr>
              <w:t xml:space="preserve"> : 202</w:t>
            </w:r>
            <w:r w:rsidR="002147D0">
              <w:rPr>
                <w:szCs w:val="24"/>
              </w:rPr>
              <w:t>1</w:t>
            </w:r>
          </w:p>
          <w:p w14:paraId="3F0704FC"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B571C84" w14:textId="77777777" w:rsidR="000071D9" w:rsidRDefault="000071D9" w:rsidP="000E6648">
            <w:pPr>
              <w:jc w:val="both"/>
              <w:rPr>
                <w:rFonts w:eastAsia="Times New Roman"/>
                <w:szCs w:val="28"/>
              </w:rPr>
            </w:pPr>
            <w:r w:rsidRPr="009C1618">
              <w:rPr>
                <w:rFonts w:eastAsia="Times New Roman"/>
                <w:szCs w:val="28"/>
              </w:rPr>
              <w:t>Hiệu lực đến:……………/…………… *</w:t>
            </w:r>
          </w:p>
          <w:p w14:paraId="27EDB165" w14:textId="77777777" w:rsidR="000071D9" w:rsidRPr="00D55341" w:rsidRDefault="000071D9" w:rsidP="000E6648">
            <w:pPr>
              <w:ind w:left="681"/>
              <w:rPr>
                <w:rFonts w:eastAsia="Times New Roman"/>
                <w:szCs w:val="28"/>
                <w:lang w:val="sv-SE"/>
              </w:rPr>
            </w:pPr>
          </w:p>
        </w:tc>
      </w:tr>
      <w:tr w:rsidR="000071D9" w:rsidRPr="00D40DFE" w14:paraId="4DB4F73F" w14:textId="77777777" w:rsidTr="000071D9">
        <w:tc>
          <w:tcPr>
            <w:tcW w:w="3321" w:type="dxa"/>
          </w:tcPr>
          <w:p w14:paraId="7FB03BB2" w14:textId="77777777" w:rsidR="000071D9" w:rsidRDefault="000071D9" w:rsidP="000E6648">
            <w:pPr>
              <w:jc w:val="center"/>
              <w:rPr>
                <w:b/>
                <w:lang w:val="sv-SE"/>
              </w:rPr>
            </w:pPr>
            <w:r>
              <w:rPr>
                <w:b/>
                <w:lang w:val="sv-SE"/>
              </w:rPr>
              <w:t>Người kiểm soát</w:t>
            </w:r>
          </w:p>
          <w:p w14:paraId="26EF1BB8"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E0725A8" w14:textId="77777777" w:rsidR="000071D9" w:rsidRDefault="000071D9" w:rsidP="000E6648">
            <w:pPr>
              <w:jc w:val="center"/>
              <w:rPr>
                <w:b/>
                <w:lang w:val="sv-SE"/>
              </w:rPr>
            </w:pPr>
            <w:r>
              <w:rPr>
                <w:b/>
                <w:lang w:val="sv-SE"/>
              </w:rPr>
              <w:t>Kiểm định viên</w:t>
            </w:r>
          </w:p>
          <w:p w14:paraId="333C6045"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2E46006C" w14:textId="77777777" w:rsidR="000071D9" w:rsidRDefault="000071D9" w:rsidP="000E6648">
            <w:pPr>
              <w:jc w:val="center"/>
              <w:rPr>
                <w:b/>
                <w:lang w:val="sv-SE"/>
              </w:rPr>
            </w:pPr>
            <w:r>
              <w:rPr>
                <w:b/>
                <w:lang w:val="sv-SE"/>
              </w:rPr>
              <w:t>THỦ TRƯỞNG ĐƠN VỊ</w:t>
            </w:r>
          </w:p>
          <w:p w14:paraId="4E8B0267" w14:textId="77777777" w:rsidR="000071D9" w:rsidRDefault="000071D9" w:rsidP="000E6648">
            <w:pPr>
              <w:jc w:val="center"/>
              <w:rPr>
                <w:i/>
                <w:sz w:val="26"/>
                <w:szCs w:val="26"/>
                <w:lang w:val="sv-SE"/>
              </w:rPr>
            </w:pPr>
            <w:r w:rsidRPr="00924388">
              <w:rPr>
                <w:i/>
                <w:sz w:val="26"/>
                <w:szCs w:val="26"/>
                <w:lang w:val="sv-SE"/>
              </w:rPr>
              <w:t>(Ký tên, đóng dấu)</w:t>
            </w:r>
          </w:p>
          <w:p w14:paraId="45E81B16" w14:textId="77777777" w:rsidR="00F029A6" w:rsidRPr="00924388" w:rsidRDefault="00F029A6" w:rsidP="000E6648">
            <w:pPr>
              <w:jc w:val="center"/>
              <w:rPr>
                <w:i/>
                <w:sz w:val="26"/>
                <w:szCs w:val="26"/>
                <w:lang w:val="sv-SE"/>
              </w:rPr>
            </w:pPr>
          </w:p>
          <w:p w14:paraId="7463E385" w14:textId="77777777" w:rsidR="000071D9" w:rsidRDefault="000071D9" w:rsidP="000E6648">
            <w:pPr>
              <w:jc w:val="center"/>
              <w:rPr>
                <w:b/>
                <w:lang w:val="sv-SE"/>
              </w:rPr>
            </w:pPr>
          </w:p>
          <w:p w14:paraId="371C5EED" w14:textId="77777777" w:rsidR="000071D9" w:rsidRDefault="000071D9" w:rsidP="000E6648">
            <w:pPr>
              <w:jc w:val="center"/>
              <w:rPr>
                <w:b/>
                <w:lang w:val="sv-SE"/>
              </w:rPr>
            </w:pPr>
          </w:p>
          <w:p w14:paraId="56727C71" w14:textId="77777777" w:rsidR="000071D9" w:rsidRDefault="000071D9" w:rsidP="000E6648">
            <w:pPr>
              <w:rPr>
                <w:b/>
                <w:lang w:val="sv-SE"/>
              </w:rPr>
            </w:pPr>
          </w:p>
          <w:p w14:paraId="011CECCC" w14:textId="77777777" w:rsidR="000071D9" w:rsidRPr="00902A80" w:rsidRDefault="000071D9" w:rsidP="000E6648">
            <w:pPr>
              <w:jc w:val="center"/>
              <w:rPr>
                <w:b/>
                <w:lang w:val="sv-SE"/>
              </w:rPr>
            </w:pPr>
          </w:p>
        </w:tc>
      </w:tr>
      <w:tr w:rsidR="000071D9" w:rsidRPr="00D40DFE" w14:paraId="552A03C3" w14:textId="77777777" w:rsidTr="000071D9">
        <w:tc>
          <w:tcPr>
            <w:tcW w:w="7400" w:type="dxa"/>
            <w:gridSpan w:val="6"/>
          </w:tcPr>
          <w:p w14:paraId="327DFB03"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26138034"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47DF2482" w14:textId="77777777" w:rsidR="000071D9" w:rsidRPr="000071D9" w:rsidRDefault="000071D9" w:rsidP="000071D9">
      <w:pPr>
        <w:jc w:val="center"/>
        <w:rPr>
          <w:b/>
          <w:bCs/>
          <w:sz w:val="26"/>
          <w:szCs w:val="20"/>
        </w:rPr>
      </w:pPr>
    </w:p>
    <w:p w14:paraId="568872CE"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Tung Luyen" w:date="2021-07-22T15:55:00Z" w:initials="TL">
    <w:p w14:paraId="25EF876E"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6" w:author="Tung Luyen" w:date="2021-08-02T11:21:00Z" w:initials="TL">
    <w:p w14:paraId="7612EBA8" w14:textId="4EE78AF6" w:rsidR="006F4451" w:rsidRDefault="006F4451">
      <w:pPr>
        <w:pStyle w:val="CommentText"/>
      </w:pPr>
      <w:r>
        <w:rPr>
          <w:rStyle w:val="CommentReference"/>
        </w:rPr>
        <w:annotationRef/>
      </w:r>
    </w:p>
  </w:comment>
  <w:comment w:id="17" w:author="Tung Luyen" w:date="2021-08-02T11:21:00Z" w:initials="TL">
    <w:p w14:paraId="2FC85D52" w14:textId="6D5424E2" w:rsidR="006F4451" w:rsidRDefault="006F4451">
      <w:pPr>
        <w:pStyle w:val="CommentText"/>
      </w:pPr>
      <w:r>
        <w:rPr>
          <w:rStyle w:val="CommentReference"/>
        </w:rPr>
        <w:annotationRef/>
      </w:r>
      <w:r>
        <w:t>Bổ sung hình vẽ/ sơ đồ kiểm định</w:t>
      </w:r>
    </w:p>
  </w:comment>
  <w:comment w:id="19" w:author="Tung Luyen" w:date="2021-07-22T16:08:00Z" w:initials="TL">
    <w:p w14:paraId="712B5ACE" w14:textId="77777777" w:rsidR="00C54013" w:rsidRDefault="00C54013">
      <w:pPr>
        <w:pStyle w:val="CommentText"/>
      </w:pPr>
      <w:r>
        <w:rPr>
          <w:rStyle w:val="CommentReference"/>
        </w:rPr>
        <w:annotationRef/>
      </w:r>
      <w:r>
        <w:t>Kết thúc mỗi phép đo cần ghi như sau:</w:t>
      </w:r>
    </w:p>
    <w:p w14:paraId="2747747E" w14:textId="77777777" w:rsidR="00C54013" w:rsidRDefault="00C54013" w:rsidP="00C54013">
      <w:pPr>
        <w:pStyle w:val="CommentText"/>
        <w:numPr>
          <w:ilvl w:val="0"/>
          <w:numId w:val="7"/>
        </w:numPr>
      </w:pPr>
      <w:r>
        <w:t>Ghi kết quả đo vào Bảng … của phụ lục …;</w:t>
      </w:r>
    </w:p>
    <w:p w14:paraId="7B4CCFB9"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876E" w15:done="0"/>
  <w15:commentEx w15:paraId="7612EBA8" w15:done="0"/>
  <w15:commentEx w15:paraId="2FC85D52" w15:done="0"/>
  <w15:commentEx w15:paraId="7B4CC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B253BE" w16cex:dateUtc="2021-08-02T04:21:00Z"/>
  <w16cex:commentExtensible w16cex:durableId="24B253C5" w16cex:dateUtc="2021-08-02T04:21: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876E" w16cid:durableId="24A41374"/>
  <w16cid:commentId w16cid:paraId="7612EBA8" w16cid:durableId="24B253BE"/>
  <w16cid:commentId w16cid:paraId="2FC85D52" w16cid:durableId="24B253C5"/>
  <w16cid:commentId w16cid:paraId="7B4CCFB9"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5336" w14:textId="77777777" w:rsidR="00A6196C" w:rsidRDefault="00A6196C" w:rsidP="00F6149E">
      <w:r>
        <w:separator/>
      </w:r>
    </w:p>
  </w:endnote>
  <w:endnote w:type="continuationSeparator" w:id="0">
    <w:p w14:paraId="5E598025" w14:textId="77777777" w:rsidR="00A6196C" w:rsidRDefault="00A6196C"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029FFC" w14:textId="77777777" w:rsidR="00455F9C" w:rsidRDefault="00A6196C">
        <w:pPr>
          <w:pStyle w:val="Footer"/>
        </w:pPr>
      </w:p>
    </w:sdtContent>
  </w:sdt>
  <w:p w14:paraId="37C05752"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552164"/>
      <w:docPartObj>
        <w:docPartGallery w:val="Page Numbers (Bottom of Page)"/>
        <w:docPartUnique/>
      </w:docPartObj>
    </w:sdtPr>
    <w:sdtEndPr>
      <w:rPr>
        <w:noProof/>
      </w:rPr>
    </w:sdtEndPr>
    <w:sdtContent>
      <w:p w14:paraId="5C9E44D5" w14:textId="77777777" w:rsidR="00EE1EC0" w:rsidRDefault="00EE1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38D00"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2A31D7B2"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552C9211"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646D1CE"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BB63C"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227AE" w14:textId="77777777" w:rsidR="00A6196C" w:rsidRDefault="00A6196C" w:rsidP="00F6149E">
      <w:r>
        <w:separator/>
      </w:r>
    </w:p>
  </w:footnote>
  <w:footnote w:type="continuationSeparator" w:id="0">
    <w:p w14:paraId="7BD39A90" w14:textId="77777777" w:rsidR="00A6196C" w:rsidRDefault="00A6196C"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44FB" w14:textId="3CEBC1C0" w:rsidR="00284E54" w:rsidRPr="00C90E52" w:rsidRDefault="00284E54">
    <w:pPr>
      <w:pStyle w:val="Header"/>
      <w:rPr>
        <w:b/>
        <w:bCs/>
      </w:rPr>
    </w:pPr>
    <w:r w:rsidRPr="00C90E52">
      <w:rPr>
        <w:b/>
        <w:bCs/>
      </w:rPr>
      <w:t>QTKĐ 1.</w:t>
    </w:r>
    <w:r w:rsidR="002147D0">
      <w:rPr>
        <w:b/>
        <w:bCs/>
      </w:rPr>
      <w:t>062</w:t>
    </w:r>
    <w:r w:rsidRPr="00C90E52">
      <w:rPr>
        <w:b/>
        <w:bCs/>
      </w:rPr>
      <w:t>:202</w:t>
    </w:r>
    <w:r w:rsidR="002147D0">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C6B3" w14:textId="0777F0FA" w:rsidR="00284E54" w:rsidRPr="00C90E52" w:rsidRDefault="00284E54" w:rsidP="00C90E52">
    <w:pPr>
      <w:pStyle w:val="Header"/>
      <w:jc w:val="right"/>
      <w:rPr>
        <w:b/>
        <w:bCs/>
      </w:rPr>
    </w:pPr>
    <w:r w:rsidRPr="00C90E52">
      <w:rPr>
        <w:b/>
        <w:bCs/>
      </w:rPr>
      <w:t>QTKĐ 1.</w:t>
    </w:r>
    <w:r w:rsidR="002147D0">
      <w:rPr>
        <w:b/>
        <w:bCs/>
      </w:rPr>
      <w:t>062</w:t>
    </w:r>
    <w:r w:rsidRPr="00C90E52">
      <w:rPr>
        <w:b/>
        <w:bCs/>
      </w:rPr>
      <w:t>:202</w:t>
    </w:r>
    <w:r w:rsidR="002147D0">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6023A159" w14:textId="77777777" w:rsidTr="00C54013">
      <w:tc>
        <w:tcPr>
          <w:tcW w:w="9911" w:type="dxa"/>
          <w:tcBorders>
            <w:left w:val="nil"/>
            <w:right w:val="nil"/>
          </w:tcBorders>
        </w:tcPr>
        <w:p w14:paraId="70B162AE" w14:textId="782E5BD8" w:rsidR="00D341CA" w:rsidRPr="00BC399B" w:rsidRDefault="00D341CA">
          <w:pPr>
            <w:pStyle w:val="Header"/>
            <w:rPr>
              <w:b/>
              <w:bCs/>
            </w:rPr>
          </w:pPr>
          <w:r w:rsidRPr="00BC399B">
            <w:rPr>
              <w:b/>
              <w:bCs/>
            </w:rPr>
            <w:t xml:space="preserve">QUY TRÌNH KIỂM ĐỊNH                                                         </w:t>
          </w:r>
          <w:r w:rsidR="006C6A4F">
            <w:rPr>
              <w:b/>
              <w:bCs/>
            </w:rPr>
            <w:t xml:space="preserve">   </w:t>
          </w:r>
          <w:r w:rsidRPr="00BC399B">
            <w:rPr>
              <w:b/>
              <w:bCs/>
            </w:rPr>
            <w:t>QTKĐ 1.</w:t>
          </w:r>
          <w:r w:rsidR="006C6A4F">
            <w:rPr>
              <w:b/>
              <w:bCs/>
            </w:rPr>
            <w:t>062</w:t>
          </w:r>
          <w:r w:rsidRPr="00BC399B">
            <w:rPr>
              <w:b/>
              <w:bCs/>
            </w:rPr>
            <w:t>:202</w:t>
          </w:r>
          <w:r w:rsidR="006C6A4F">
            <w:rPr>
              <w:b/>
              <w:bCs/>
            </w:rPr>
            <w:t>1</w:t>
          </w:r>
        </w:p>
      </w:tc>
    </w:tr>
  </w:tbl>
  <w:p w14:paraId="51F1C226"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2E"/>
    <w:rsid w:val="000071D9"/>
    <w:rsid w:val="00024FD7"/>
    <w:rsid w:val="000303ED"/>
    <w:rsid w:val="00077D88"/>
    <w:rsid w:val="0014488C"/>
    <w:rsid w:val="0017050C"/>
    <w:rsid w:val="001A674E"/>
    <w:rsid w:val="001D3733"/>
    <w:rsid w:val="002147D0"/>
    <w:rsid w:val="002712E4"/>
    <w:rsid w:val="00284E54"/>
    <w:rsid w:val="002A0470"/>
    <w:rsid w:val="002A1A94"/>
    <w:rsid w:val="00304242"/>
    <w:rsid w:val="00304F08"/>
    <w:rsid w:val="00370566"/>
    <w:rsid w:val="003B0E37"/>
    <w:rsid w:val="003B532C"/>
    <w:rsid w:val="0042222B"/>
    <w:rsid w:val="00430B5A"/>
    <w:rsid w:val="00442926"/>
    <w:rsid w:val="00455F9C"/>
    <w:rsid w:val="00487321"/>
    <w:rsid w:val="004D59D0"/>
    <w:rsid w:val="00516C39"/>
    <w:rsid w:val="00590734"/>
    <w:rsid w:val="005B3BAD"/>
    <w:rsid w:val="005D64E3"/>
    <w:rsid w:val="00657554"/>
    <w:rsid w:val="006576E2"/>
    <w:rsid w:val="006C6638"/>
    <w:rsid w:val="006C6A4F"/>
    <w:rsid w:val="006F4451"/>
    <w:rsid w:val="007012C3"/>
    <w:rsid w:val="007A47AA"/>
    <w:rsid w:val="0081169D"/>
    <w:rsid w:val="0089730E"/>
    <w:rsid w:val="008C002E"/>
    <w:rsid w:val="008D222D"/>
    <w:rsid w:val="00931F5F"/>
    <w:rsid w:val="00976B8F"/>
    <w:rsid w:val="009D7FBC"/>
    <w:rsid w:val="00A302BD"/>
    <w:rsid w:val="00A41099"/>
    <w:rsid w:val="00A6196C"/>
    <w:rsid w:val="00AB15C0"/>
    <w:rsid w:val="00AC5521"/>
    <w:rsid w:val="00B856F6"/>
    <w:rsid w:val="00BB35DB"/>
    <w:rsid w:val="00BC399B"/>
    <w:rsid w:val="00BD7B5B"/>
    <w:rsid w:val="00C035B2"/>
    <w:rsid w:val="00C54013"/>
    <w:rsid w:val="00C71442"/>
    <w:rsid w:val="00C90E52"/>
    <w:rsid w:val="00CF06B9"/>
    <w:rsid w:val="00D341CA"/>
    <w:rsid w:val="00D44331"/>
    <w:rsid w:val="00D554CE"/>
    <w:rsid w:val="00E266A8"/>
    <w:rsid w:val="00EE1EC0"/>
    <w:rsid w:val="00F029A6"/>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9187B"/>
  <w15:chartTrackingRefBased/>
  <w15:docId w15:val="{639BA2F5-265B-46B2-9BE8-54179635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430B5A"/>
    <w:pPr>
      <w:spacing w:after="100"/>
    </w:pPr>
  </w:style>
  <w:style w:type="paragraph" w:styleId="TOC2">
    <w:name w:val="toc 2"/>
    <w:basedOn w:val="Normal"/>
    <w:next w:val="Normal"/>
    <w:autoRedefine/>
    <w:uiPriority w:val="39"/>
    <w:unhideWhenUsed/>
    <w:rsid w:val="00430B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579</TotalTime>
  <Pages>13</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21</cp:revision>
  <dcterms:created xsi:type="dcterms:W3CDTF">2021-07-26T01:41:00Z</dcterms:created>
  <dcterms:modified xsi:type="dcterms:W3CDTF">2021-08-13T02:21:00Z</dcterms:modified>
</cp:coreProperties>
</file>